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9AACE9" w14:textId="77777777" w:rsidR="0063585C" w:rsidRPr="002D5E97" w:rsidRDefault="0063585C" w:rsidP="00D429F2">
      <w:pPr>
        <w:pStyle w:val="Cmlaplog"/>
      </w:pPr>
    </w:p>
    <w:p w14:paraId="34E84EB9" w14:textId="77777777" w:rsidR="004851C7" w:rsidRPr="002D5E97" w:rsidRDefault="004851C7" w:rsidP="00D429F2">
      <w:pPr>
        <w:pStyle w:val="Cmlapegyetem"/>
      </w:pPr>
      <w:r w:rsidRPr="002D5E97">
        <w:t>Budapesti Műszaki és Gazdaságtudományi Egyetem</w:t>
      </w:r>
    </w:p>
    <w:p w14:paraId="4F20CE25" w14:textId="77777777" w:rsidR="004851C7" w:rsidRPr="002D5E97" w:rsidRDefault="004851C7" w:rsidP="00D429F2">
      <w:pPr>
        <w:pStyle w:val="Cmlapkarstanszk"/>
      </w:pPr>
      <w:r w:rsidRPr="002D5E97">
        <w:t>Villamosmérnöki és Informatikai Kar</w:t>
      </w:r>
    </w:p>
    <w:p w14:paraId="38915176" w14:textId="77777777" w:rsidR="004851C7" w:rsidRPr="002D5E97" w:rsidRDefault="004851C7" w:rsidP="00D429F2">
      <w:pPr>
        <w:pStyle w:val="Cmlapkarstanszk"/>
      </w:pPr>
      <w:r w:rsidRPr="002D5E97">
        <w:fldChar w:fldCharType="begin"/>
      </w:r>
      <w:r w:rsidRPr="002D5E97">
        <w:instrText xml:space="preserve"> DOCPROPERTY  Company  \* MERGEFORMAT </w:instrText>
      </w:r>
      <w:r w:rsidRPr="002D5E97">
        <w:fldChar w:fldCharType="separate"/>
      </w:r>
      <w:r w:rsidR="006A1B7F" w:rsidRPr="002D5E97">
        <w:t>Automatizálási és Alkalmazott Informatikai Tanszék</w:t>
      </w:r>
      <w:r w:rsidRPr="002D5E97">
        <w:fldChar w:fldCharType="end"/>
      </w:r>
    </w:p>
    <w:p w14:paraId="39EEE48C" w14:textId="77777777" w:rsidR="004851C7" w:rsidRPr="002D5E97" w:rsidRDefault="004851C7"/>
    <w:p w14:paraId="1CC2B00B" w14:textId="77777777" w:rsidR="004851C7" w:rsidRPr="002D5E97" w:rsidRDefault="004851C7"/>
    <w:p w14:paraId="73E86006" w14:textId="77777777" w:rsidR="004851C7" w:rsidRPr="002D5E97" w:rsidRDefault="004851C7"/>
    <w:p w14:paraId="34B8B1B4" w14:textId="77777777" w:rsidR="004851C7" w:rsidRPr="002D5E97" w:rsidRDefault="004851C7"/>
    <w:p w14:paraId="2C86130B" w14:textId="77777777" w:rsidR="004851C7" w:rsidRPr="002D5E97" w:rsidRDefault="004851C7"/>
    <w:p w14:paraId="2E955FDE" w14:textId="77777777" w:rsidR="004851C7" w:rsidRPr="002D5E97" w:rsidRDefault="004851C7"/>
    <w:p w14:paraId="338B9D71" w14:textId="77777777" w:rsidR="004851C7" w:rsidRPr="002D5E97" w:rsidRDefault="004851C7"/>
    <w:p w14:paraId="0E23D112" w14:textId="77777777" w:rsidR="0063585C" w:rsidRPr="002D5E97" w:rsidRDefault="001E03B3" w:rsidP="00171054">
      <w:pPr>
        <w:pStyle w:val="Cmlapszerz"/>
      </w:pPr>
      <w:r w:rsidRPr="002D5E97">
        <w:t>Pattogató Bence</w:t>
      </w:r>
    </w:p>
    <w:p w14:paraId="0F184AED" w14:textId="77777777" w:rsidR="0063585C" w:rsidRPr="002D5E97" w:rsidRDefault="0063585C">
      <w:pPr>
        <w:pStyle w:val="Title"/>
      </w:pPr>
      <w:r w:rsidRPr="002D5E97">
        <w:fldChar w:fldCharType="begin"/>
      </w:r>
      <w:r w:rsidRPr="002D5E97">
        <w:instrText xml:space="preserve"> TITLE  \* MERGEFORMAT </w:instrText>
      </w:r>
      <w:r w:rsidRPr="002D5E97">
        <w:fldChar w:fldCharType="separate"/>
      </w:r>
      <w:r w:rsidR="00393F8A" w:rsidRPr="002D5E97">
        <w:t>Személyes pénzügyi asszisztens alkalmazás fejlesztése</w:t>
      </w:r>
      <w:r w:rsidRPr="002D5E97">
        <w:fldChar w:fldCharType="end"/>
      </w:r>
    </w:p>
    <w:p w14:paraId="31FF2018" w14:textId="77777777" w:rsidR="0063585C" w:rsidRPr="002D5E97" w:rsidRDefault="0063585C" w:rsidP="009C1C93">
      <w:pPr>
        <w:pStyle w:val="Subtitle"/>
      </w:pPr>
      <w:r w:rsidRPr="002D5E97">
        <w:fldChar w:fldCharType="begin"/>
      </w:r>
      <w:r w:rsidRPr="002D5E97">
        <w:instrText xml:space="preserve"> SUBJECT  \* MERGEFORMAT </w:instrText>
      </w:r>
      <w:r w:rsidRPr="002D5E97">
        <w:fldChar w:fldCharType="separate"/>
      </w:r>
      <w:r w:rsidR="00393F8A" w:rsidRPr="002D5E97">
        <w:t>iOS és .Net platformokon</w:t>
      </w:r>
      <w:r w:rsidRPr="002D5E97">
        <w:fldChar w:fldCharType="end"/>
      </w:r>
    </w:p>
    <w:p w14:paraId="237F02D3" w14:textId="77777777" w:rsidR="00730B3C" w:rsidRPr="002D5E97" w:rsidRDefault="00E77F24" w:rsidP="00520E08">
      <w:pPr>
        <w:pStyle w:val="Subtitle"/>
      </w:pPr>
      <w:r w:rsidRPr="002D5E97">
        <w:rPr>
          <w:lang w:val="en-US"/>
        </w:rPr>
        <mc:AlternateContent>
          <mc:Choice Requires="wps">
            <w:drawing>
              <wp:anchor distT="0" distB="0" distL="114300" distR="114300" simplePos="0" relativeHeight="251657728" behindDoc="0" locked="0" layoutInCell="1" allowOverlap="1" wp14:anchorId="3A1A9B27" wp14:editId="29BEE9B5">
                <wp:simplePos x="0" y="0"/>
                <wp:positionH relativeFrom="page">
                  <wp:posOffset>2602865</wp:posOffset>
                </wp:positionH>
                <wp:positionV relativeFrom="paragraph">
                  <wp:posOffset>362585</wp:posOffset>
                </wp:positionV>
                <wp:extent cx="2879725" cy="1028700"/>
                <wp:effectExtent l="0" t="0" r="3810" b="5715"/>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4FADEB14" w14:textId="77777777" w:rsidR="00DE3362" w:rsidRDefault="00DE3362" w:rsidP="00171054">
                            <w:pPr>
                              <w:keepLines/>
                              <w:spacing w:after="0"/>
                              <w:ind w:firstLine="0"/>
                              <w:jc w:val="center"/>
                              <w:rPr>
                                <w:smallCaps/>
                              </w:rPr>
                            </w:pPr>
                            <w:r>
                              <w:rPr>
                                <w:smallCaps/>
                              </w:rPr>
                              <w:t>Konzulens</w:t>
                            </w:r>
                          </w:p>
                          <w:p w14:paraId="5E202D17" w14:textId="77777777" w:rsidR="00DE3362" w:rsidRDefault="00DE3362" w:rsidP="00171054">
                            <w:pPr>
                              <w:pStyle w:val="Cmlapszerz"/>
                            </w:pPr>
                            <w:fldSimple w:instr=" DOCPROPERTY &quot;Manager&quot;  \* MERGEFORMAT ">
                              <w:r>
                                <w:t>Kántor Tibor</w:t>
                              </w:r>
                            </w:fldSimple>
                          </w:p>
                          <w:p w14:paraId="136EA87F" w14:textId="77777777" w:rsidR="00DE3362" w:rsidRDefault="00DE3362" w:rsidP="009C1C93">
                            <w:pPr>
                              <w:spacing w:after="0"/>
                              <w:ind w:firstLine="0"/>
                              <w:jc w:val="center"/>
                            </w:pPr>
                            <w:r>
                              <w:t xml:space="preserve">BUDAPEST, </w:t>
                            </w:r>
                            <w:r>
                              <w:fldChar w:fldCharType="begin"/>
                            </w:r>
                            <w:r>
                              <w:instrText xml:space="preserve"> DATE \@ "yyyy" \* MERGEFORMAT </w:instrText>
                            </w:r>
                            <w:r>
                              <w:fldChar w:fldCharType="separate"/>
                            </w:r>
                            <w:r>
                              <w:rPr>
                                <w:noProof/>
                              </w:rPr>
                              <w:t>2016</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1A9B27" id="_x0000_t202" coordsize="21600,21600" o:spt="202" path="m0,0l0,21600,21600,21600,21600,0xe">
                <v:stroke joinstyle="miter"/>
                <v:path gradientshapeok="t" o:connecttype="rect"/>
              </v:shapetype>
              <v:shape id="Text_x0020_Box_x0020_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" stroked="f">
                <v:textbox>
                  <w:txbxContent>
                    <w:p w14:paraId="4FADEB14" w14:textId="77777777" w:rsidR="00DE3362" w:rsidRDefault="00DE3362" w:rsidP="00171054">
                      <w:pPr>
                        <w:keepLines/>
                        <w:spacing w:after="0"/>
                        <w:ind w:firstLine="0"/>
                        <w:jc w:val="center"/>
                        <w:rPr>
                          <w:smallCaps/>
                        </w:rPr>
                      </w:pPr>
                      <w:r>
                        <w:rPr>
                          <w:smallCaps/>
                        </w:rPr>
                        <w:t>Konzulens</w:t>
                      </w:r>
                    </w:p>
                    <w:p w14:paraId="5E202D17" w14:textId="77777777" w:rsidR="00DE3362" w:rsidRDefault="00DE3362" w:rsidP="00171054">
                      <w:pPr>
                        <w:pStyle w:val="Cmlapszerz"/>
                      </w:pPr>
                      <w:fldSimple w:instr=" DOCPROPERTY &quot;Manager&quot;  \* MERGEFORMAT ">
                        <w:r>
                          <w:t>Kántor Tibor</w:t>
                        </w:r>
                      </w:fldSimple>
                    </w:p>
                    <w:p w14:paraId="136EA87F" w14:textId="77777777" w:rsidR="00DE3362" w:rsidRDefault="00DE3362" w:rsidP="009C1C93">
                      <w:pPr>
                        <w:spacing w:after="0"/>
                        <w:ind w:firstLine="0"/>
                        <w:jc w:val="center"/>
                      </w:pPr>
                      <w:r>
                        <w:t xml:space="preserve">BUDAPEST, </w:t>
                      </w:r>
                      <w:r>
                        <w:fldChar w:fldCharType="begin"/>
                      </w:r>
                      <w:r>
                        <w:instrText xml:space="preserve"> DATE \@ "yyyy" \* MERGEFORMAT </w:instrText>
                      </w:r>
                      <w:r>
                        <w:fldChar w:fldCharType="separate"/>
                      </w:r>
                      <w:r>
                        <w:rPr>
                          <w:noProof/>
                        </w:rPr>
                        <w:t>2016</w:t>
                      </w:r>
                      <w:r>
                        <w:fldChar w:fldCharType="end"/>
                      </w:r>
                    </w:p>
                  </w:txbxContent>
                </v:textbox>
                <w10:wrap anchorx="page"/>
              </v:shape>
            </w:pict>
          </mc:Fallback>
        </mc:AlternateContent>
      </w:r>
    </w:p>
    <w:p w14:paraId="5A9C24C7" w14:textId="77777777" w:rsidR="00681E99" w:rsidRPr="002D5E97" w:rsidRDefault="00681E99" w:rsidP="00520E08">
      <w:pPr>
        <w:ind w:firstLine="0"/>
        <w:sectPr w:rsidR="00681E99" w:rsidRPr="002D5E97" w:rsidSect="00681E99">
          <w:footerReference w:type="default" r:id="rId8"/>
          <w:type w:val="continuous"/>
          <w:pgSz w:w="11907" w:h="16840" w:code="9"/>
          <w:pgMar w:top="1418" w:right="1418" w:bottom="1418" w:left="1418" w:header="708" w:footer="708" w:gutter="567"/>
          <w:cols w:space="708"/>
          <w:titlePg/>
          <w:docGrid w:linePitch="360"/>
        </w:sectPr>
      </w:pPr>
    </w:p>
    <w:sdt>
      <w:sdtPr>
        <w:rPr>
          <w:rFonts w:ascii="Times New Roman" w:hAnsi="Times New Roman"/>
          <w:b w:val="0"/>
          <w:bCs w:val="0"/>
          <w:color w:val="auto"/>
          <w:sz w:val="24"/>
          <w:szCs w:val="24"/>
          <w:lang w:eastAsia="en-US"/>
        </w:rPr>
        <w:id w:val="-934518763"/>
        <w:docPartObj>
          <w:docPartGallery w:val="Table of Contents"/>
          <w:docPartUnique/>
        </w:docPartObj>
      </w:sdtPr>
      <w:sdtEndPr>
        <w:rPr>
          <w:noProof/>
        </w:rPr>
      </w:sdtEndPr>
      <w:sdtContent>
        <w:p w14:paraId="0B077FD8" w14:textId="674C5C3B" w:rsidR="00440019" w:rsidRDefault="00440019">
          <w:pPr>
            <w:pStyle w:val="TOCHeading"/>
          </w:pPr>
          <w:r>
            <w:t>Table of Contents</w:t>
          </w:r>
        </w:p>
        <w:p w14:paraId="6859B68A" w14:textId="77777777" w:rsidR="008B07A3" w:rsidRDefault="00440019">
          <w:pPr>
            <w:pStyle w:val="TOC1"/>
            <w:tabs>
              <w:tab w:val="right" w:leader="dot" w:pos="8494"/>
            </w:tabs>
            <w:rPr>
              <w:rFonts w:eastAsiaTheme="minorEastAsia" w:cstheme="minorBidi"/>
              <w:b w:val="0"/>
              <w:bCs w:val="0"/>
              <w:noProof/>
              <w:lang w:val="en-US"/>
            </w:rPr>
          </w:pPr>
          <w:r>
            <w:rPr>
              <w:b w:val="0"/>
              <w:bCs w:val="0"/>
            </w:rPr>
            <w:fldChar w:fldCharType="begin"/>
          </w:r>
          <w:r>
            <w:instrText xml:space="preserve"> TOC \o "1-3" \h \z \u </w:instrText>
          </w:r>
          <w:r>
            <w:rPr>
              <w:b w:val="0"/>
              <w:bCs w:val="0"/>
            </w:rPr>
            <w:fldChar w:fldCharType="separate"/>
          </w:r>
          <w:hyperlink w:anchor="_Toc467530968" w:history="1">
            <w:r w:rsidR="008B07A3" w:rsidRPr="00FC75B9">
              <w:rPr>
                <w:rStyle w:val="Hyperlink"/>
                <w:noProof/>
              </w:rPr>
              <w:t>1 Bevezetés</w:t>
            </w:r>
            <w:r w:rsidR="008B07A3">
              <w:rPr>
                <w:noProof/>
                <w:webHidden/>
              </w:rPr>
              <w:tab/>
            </w:r>
            <w:r w:rsidR="008B07A3">
              <w:rPr>
                <w:noProof/>
                <w:webHidden/>
              </w:rPr>
              <w:fldChar w:fldCharType="begin"/>
            </w:r>
            <w:r w:rsidR="008B07A3">
              <w:rPr>
                <w:noProof/>
                <w:webHidden/>
              </w:rPr>
              <w:instrText xml:space="preserve"> PAGEREF _Toc467530968 \h </w:instrText>
            </w:r>
            <w:r w:rsidR="008B07A3">
              <w:rPr>
                <w:noProof/>
                <w:webHidden/>
              </w:rPr>
            </w:r>
            <w:r w:rsidR="008B07A3">
              <w:rPr>
                <w:noProof/>
                <w:webHidden/>
              </w:rPr>
              <w:fldChar w:fldCharType="separate"/>
            </w:r>
            <w:r w:rsidR="008B07A3">
              <w:rPr>
                <w:noProof/>
                <w:webHidden/>
              </w:rPr>
              <w:t>4</w:t>
            </w:r>
            <w:r w:rsidR="008B07A3">
              <w:rPr>
                <w:noProof/>
                <w:webHidden/>
              </w:rPr>
              <w:fldChar w:fldCharType="end"/>
            </w:r>
          </w:hyperlink>
        </w:p>
        <w:p w14:paraId="54BCBF4C" w14:textId="77777777" w:rsidR="008B07A3" w:rsidRDefault="00DE3362">
          <w:pPr>
            <w:pStyle w:val="TOC2"/>
            <w:tabs>
              <w:tab w:val="right" w:leader="dot" w:pos="8494"/>
            </w:tabs>
            <w:rPr>
              <w:rFonts w:eastAsiaTheme="minorEastAsia" w:cstheme="minorBidi"/>
              <w:b w:val="0"/>
              <w:bCs w:val="0"/>
              <w:noProof/>
              <w:sz w:val="24"/>
              <w:szCs w:val="24"/>
              <w:lang w:val="en-US"/>
            </w:rPr>
          </w:pPr>
          <w:hyperlink w:anchor="_Toc467530969" w:history="1">
            <w:r w:rsidR="008B07A3" w:rsidRPr="00FC75B9">
              <w:rPr>
                <w:rStyle w:val="Hyperlink"/>
                <w:noProof/>
              </w:rPr>
              <w:t>1.1 A probléma</w:t>
            </w:r>
            <w:r w:rsidR="008B07A3">
              <w:rPr>
                <w:noProof/>
                <w:webHidden/>
              </w:rPr>
              <w:tab/>
            </w:r>
            <w:r w:rsidR="008B07A3">
              <w:rPr>
                <w:noProof/>
                <w:webHidden/>
              </w:rPr>
              <w:fldChar w:fldCharType="begin"/>
            </w:r>
            <w:r w:rsidR="008B07A3">
              <w:rPr>
                <w:noProof/>
                <w:webHidden/>
              </w:rPr>
              <w:instrText xml:space="preserve"> PAGEREF _Toc467530969 \h </w:instrText>
            </w:r>
            <w:r w:rsidR="008B07A3">
              <w:rPr>
                <w:noProof/>
                <w:webHidden/>
              </w:rPr>
            </w:r>
            <w:r w:rsidR="008B07A3">
              <w:rPr>
                <w:noProof/>
                <w:webHidden/>
              </w:rPr>
              <w:fldChar w:fldCharType="separate"/>
            </w:r>
            <w:r w:rsidR="008B07A3">
              <w:rPr>
                <w:noProof/>
                <w:webHidden/>
              </w:rPr>
              <w:t>4</w:t>
            </w:r>
            <w:r w:rsidR="008B07A3">
              <w:rPr>
                <w:noProof/>
                <w:webHidden/>
              </w:rPr>
              <w:fldChar w:fldCharType="end"/>
            </w:r>
          </w:hyperlink>
        </w:p>
        <w:p w14:paraId="6803A76A" w14:textId="77777777" w:rsidR="008B07A3" w:rsidRDefault="00DE3362">
          <w:pPr>
            <w:pStyle w:val="TOC2"/>
            <w:tabs>
              <w:tab w:val="right" w:leader="dot" w:pos="8494"/>
            </w:tabs>
            <w:rPr>
              <w:rFonts w:eastAsiaTheme="minorEastAsia" w:cstheme="minorBidi"/>
              <w:b w:val="0"/>
              <w:bCs w:val="0"/>
              <w:noProof/>
              <w:sz w:val="24"/>
              <w:szCs w:val="24"/>
              <w:lang w:val="en-US"/>
            </w:rPr>
          </w:pPr>
          <w:hyperlink w:anchor="_Toc467530970" w:history="1">
            <w:r w:rsidR="008B07A3" w:rsidRPr="00FC75B9">
              <w:rPr>
                <w:rStyle w:val="Hyperlink"/>
                <w:noProof/>
              </w:rPr>
              <w:t>1.2 Feladatkiírás és annak értelmezése</w:t>
            </w:r>
            <w:r w:rsidR="008B07A3">
              <w:rPr>
                <w:noProof/>
                <w:webHidden/>
              </w:rPr>
              <w:tab/>
            </w:r>
            <w:r w:rsidR="008B07A3">
              <w:rPr>
                <w:noProof/>
                <w:webHidden/>
              </w:rPr>
              <w:fldChar w:fldCharType="begin"/>
            </w:r>
            <w:r w:rsidR="008B07A3">
              <w:rPr>
                <w:noProof/>
                <w:webHidden/>
              </w:rPr>
              <w:instrText xml:space="preserve"> PAGEREF _Toc467530970 \h </w:instrText>
            </w:r>
            <w:r w:rsidR="008B07A3">
              <w:rPr>
                <w:noProof/>
                <w:webHidden/>
              </w:rPr>
            </w:r>
            <w:r w:rsidR="008B07A3">
              <w:rPr>
                <w:noProof/>
                <w:webHidden/>
              </w:rPr>
              <w:fldChar w:fldCharType="separate"/>
            </w:r>
            <w:r w:rsidR="008B07A3">
              <w:rPr>
                <w:noProof/>
                <w:webHidden/>
              </w:rPr>
              <w:t>5</w:t>
            </w:r>
            <w:r w:rsidR="008B07A3">
              <w:rPr>
                <w:noProof/>
                <w:webHidden/>
              </w:rPr>
              <w:fldChar w:fldCharType="end"/>
            </w:r>
          </w:hyperlink>
        </w:p>
        <w:p w14:paraId="6F3A816B" w14:textId="77777777" w:rsidR="008B07A3" w:rsidRDefault="00DE3362">
          <w:pPr>
            <w:pStyle w:val="TOC2"/>
            <w:tabs>
              <w:tab w:val="right" w:leader="dot" w:pos="8494"/>
            </w:tabs>
            <w:rPr>
              <w:rFonts w:eastAsiaTheme="minorEastAsia" w:cstheme="minorBidi"/>
              <w:b w:val="0"/>
              <w:bCs w:val="0"/>
              <w:noProof/>
              <w:sz w:val="24"/>
              <w:szCs w:val="24"/>
              <w:lang w:val="en-US"/>
            </w:rPr>
          </w:pPr>
          <w:hyperlink w:anchor="_Toc467530971" w:history="1">
            <w:r w:rsidR="008B07A3" w:rsidRPr="00FC75B9">
              <w:rPr>
                <w:rStyle w:val="Hyperlink"/>
                <w:noProof/>
              </w:rPr>
              <w:t>1.3 Előretekintés a dolgozatra</w:t>
            </w:r>
            <w:r w:rsidR="008B07A3">
              <w:rPr>
                <w:noProof/>
                <w:webHidden/>
              </w:rPr>
              <w:tab/>
            </w:r>
            <w:r w:rsidR="008B07A3">
              <w:rPr>
                <w:noProof/>
                <w:webHidden/>
              </w:rPr>
              <w:fldChar w:fldCharType="begin"/>
            </w:r>
            <w:r w:rsidR="008B07A3">
              <w:rPr>
                <w:noProof/>
                <w:webHidden/>
              </w:rPr>
              <w:instrText xml:space="preserve"> PAGEREF _Toc467530971 \h </w:instrText>
            </w:r>
            <w:r w:rsidR="008B07A3">
              <w:rPr>
                <w:noProof/>
                <w:webHidden/>
              </w:rPr>
            </w:r>
            <w:r w:rsidR="008B07A3">
              <w:rPr>
                <w:noProof/>
                <w:webHidden/>
              </w:rPr>
              <w:fldChar w:fldCharType="separate"/>
            </w:r>
            <w:r w:rsidR="008B07A3">
              <w:rPr>
                <w:noProof/>
                <w:webHidden/>
              </w:rPr>
              <w:t>7</w:t>
            </w:r>
            <w:r w:rsidR="008B07A3">
              <w:rPr>
                <w:noProof/>
                <w:webHidden/>
              </w:rPr>
              <w:fldChar w:fldCharType="end"/>
            </w:r>
          </w:hyperlink>
        </w:p>
        <w:p w14:paraId="3283E600" w14:textId="77777777" w:rsidR="008B07A3" w:rsidRDefault="00DE3362">
          <w:pPr>
            <w:pStyle w:val="TOC1"/>
            <w:tabs>
              <w:tab w:val="right" w:leader="dot" w:pos="8494"/>
            </w:tabs>
            <w:rPr>
              <w:rFonts w:eastAsiaTheme="minorEastAsia" w:cstheme="minorBidi"/>
              <w:b w:val="0"/>
              <w:bCs w:val="0"/>
              <w:noProof/>
              <w:lang w:val="en-US"/>
            </w:rPr>
          </w:pPr>
          <w:hyperlink w:anchor="_Toc467530972" w:history="1">
            <w:r w:rsidR="008B07A3" w:rsidRPr="00FC75B9">
              <w:rPr>
                <w:rStyle w:val="Hyperlink"/>
                <w:noProof/>
              </w:rPr>
              <w:t>2 A feladat</w:t>
            </w:r>
            <w:r w:rsidR="008B07A3">
              <w:rPr>
                <w:noProof/>
                <w:webHidden/>
              </w:rPr>
              <w:tab/>
            </w:r>
            <w:r w:rsidR="008B07A3">
              <w:rPr>
                <w:noProof/>
                <w:webHidden/>
              </w:rPr>
              <w:fldChar w:fldCharType="begin"/>
            </w:r>
            <w:r w:rsidR="008B07A3">
              <w:rPr>
                <w:noProof/>
                <w:webHidden/>
              </w:rPr>
              <w:instrText xml:space="preserve"> PAGEREF _Toc467530972 \h </w:instrText>
            </w:r>
            <w:r w:rsidR="008B07A3">
              <w:rPr>
                <w:noProof/>
                <w:webHidden/>
              </w:rPr>
            </w:r>
            <w:r w:rsidR="008B07A3">
              <w:rPr>
                <w:noProof/>
                <w:webHidden/>
              </w:rPr>
              <w:fldChar w:fldCharType="separate"/>
            </w:r>
            <w:r w:rsidR="008B07A3">
              <w:rPr>
                <w:noProof/>
                <w:webHidden/>
              </w:rPr>
              <w:t>8</w:t>
            </w:r>
            <w:r w:rsidR="008B07A3">
              <w:rPr>
                <w:noProof/>
                <w:webHidden/>
              </w:rPr>
              <w:fldChar w:fldCharType="end"/>
            </w:r>
          </w:hyperlink>
        </w:p>
        <w:p w14:paraId="091B58DB" w14:textId="77777777" w:rsidR="008B07A3" w:rsidRDefault="00DE3362">
          <w:pPr>
            <w:pStyle w:val="TOC2"/>
            <w:tabs>
              <w:tab w:val="right" w:leader="dot" w:pos="8494"/>
            </w:tabs>
            <w:rPr>
              <w:rFonts w:eastAsiaTheme="minorEastAsia" w:cstheme="minorBidi"/>
              <w:b w:val="0"/>
              <w:bCs w:val="0"/>
              <w:noProof/>
              <w:sz w:val="24"/>
              <w:szCs w:val="24"/>
              <w:lang w:val="en-US"/>
            </w:rPr>
          </w:pPr>
          <w:hyperlink w:anchor="_Toc467530973" w:history="1">
            <w:r w:rsidR="008B07A3" w:rsidRPr="00FC75B9">
              <w:rPr>
                <w:rStyle w:val="Hyperlink"/>
                <w:noProof/>
              </w:rPr>
              <w:t>2.1 Motiváció</w:t>
            </w:r>
            <w:r w:rsidR="008B07A3">
              <w:rPr>
                <w:noProof/>
                <w:webHidden/>
              </w:rPr>
              <w:tab/>
            </w:r>
            <w:r w:rsidR="008B07A3">
              <w:rPr>
                <w:noProof/>
                <w:webHidden/>
              </w:rPr>
              <w:fldChar w:fldCharType="begin"/>
            </w:r>
            <w:r w:rsidR="008B07A3">
              <w:rPr>
                <w:noProof/>
                <w:webHidden/>
              </w:rPr>
              <w:instrText xml:space="preserve"> PAGEREF _Toc467530973 \h </w:instrText>
            </w:r>
            <w:r w:rsidR="008B07A3">
              <w:rPr>
                <w:noProof/>
                <w:webHidden/>
              </w:rPr>
            </w:r>
            <w:r w:rsidR="008B07A3">
              <w:rPr>
                <w:noProof/>
                <w:webHidden/>
              </w:rPr>
              <w:fldChar w:fldCharType="separate"/>
            </w:r>
            <w:r w:rsidR="008B07A3">
              <w:rPr>
                <w:noProof/>
                <w:webHidden/>
              </w:rPr>
              <w:t>8</w:t>
            </w:r>
            <w:r w:rsidR="008B07A3">
              <w:rPr>
                <w:noProof/>
                <w:webHidden/>
              </w:rPr>
              <w:fldChar w:fldCharType="end"/>
            </w:r>
          </w:hyperlink>
        </w:p>
        <w:p w14:paraId="792C8EA4" w14:textId="77777777" w:rsidR="008B07A3" w:rsidRDefault="00DE3362">
          <w:pPr>
            <w:pStyle w:val="TOC2"/>
            <w:tabs>
              <w:tab w:val="right" w:leader="dot" w:pos="8494"/>
            </w:tabs>
            <w:rPr>
              <w:rFonts w:eastAsiaTheme="minorEastAsia" w:cstheme="minorBidi"/>
              <w:b w:val="0"/>
              <w:bCs w:val="0"/>
              <w:noProof/>
              <w:sz w:val="24"/>
              <w:szCs w:val="24"/>
              <w:lang w:val="en-US"/>
            </w:rPr>
          </w:pPr>
          <w:hyperlink w:anchor="_Toc467530974" w:history="1">
            <w:r w:rsidR="008B07A3" w:rsidRPr="00FC75B9">
              <w:rPr>
                <w:rStyle w:val="Hyperlink"/>
                <w:noProof/>
              </w:rPr>
              <w:t>2.2 Funckionális specifikáció</w:t>
            </w:r>
            <w:r w:rsidR="008B07A3">
              <w:rPr>
                <w:noProof/>
                <w:webHidden/>
              </w:rPr>
              <w:tab/>
            </w:r>
            <w:r w:rsidR="008B07A3">
              <w:rPr>
                <w:noProof/>
                <w:webHidden/>
              </w:rPr>
              <w:fldChar w:fldCharType="begin"/>
            </w:r>
            <w:r w:rsidR="008B07A3">
              <w:rPr>
                <w:noProof/>
                <w:webHidden/>
              </w:rPr>
              <w:instrText xml:space="preserve"> PAGEREF _Toc467530974 \h </w:instrText>
            </w:r>
            <w:r w:rsidR="008B07A3">
              <w:rPr>
                <w:noProof/>
                <w:webHidden/>
              </w:rPr>
            </w:r>
            <w:r w:rsidR="008B07A3">
              <w:rPr>
                <w:noProof/>
                <w:webHidden/>
              </w:rPr>
              <w:fldChar w:fldCharType="separate"/>
            </w:r>
            <w:r w:rsidR="008B07A3">
              <w:rPr>
                <w:noProof/>
                <w:webHidden/>
              </w:rPr>
              <w:t>8</w:t>
            </w:r>
            <w:r w:rsidR="008B07A3">
              <w:rPr>
                <w:noProof/>
                <w:webHidden/>
              </w:rPr>
              <w:fldChar w:fldCharType="end"/>
            </w:r>
          </w:hyperlink>
        </w:p>
        <w:p w14:paraId="3D69158D" w14:textId="77777777" w:rsidR="008B07A3" w:rsidRDefault="00DE3362">
          <w:pPr>
            <w:pStyle w:val="TOC1"/>
            <w:tabs>
              <w:tab w:val="right" w:leader="dot" w:pos="8494"/>
            </w:tabs>
            <w:rPr>
              <w:rFonts w:eastAsiaTheme="minorEastAsia" w:cstheme="minorBidi"/>
              <w:b w:val="0"/>
              <w:bCs w:val="0"/>
              <w:noProof/>
              <w:lang w:val="en-US"/>
            </w:rPr>
          </w:pPr>
          <w:hyperlink w:anchor="_Toc467530975" w:history="1">
            <w:r w:rsidR="008B07A3" w:rsidRPr="00FC75B9">
              <w:rPr>
                <w:rStyle w:val="Hyperlink"/>
                <w:noProof/>
              </w:rPr>
              <w:t>3 Létező megoldások feltérképezése</w:t>
            </w:r>
            <w:r w:rsidR="008B07A3">
              <w:rPr>
                <w:noProof/>
                <w:webHidden/>
              </w:rPr>
              <w:tab/>
            </w:r>
            <w:r w:rsidR="008B07A3">
              <w:rPr>
                <w:noProof/>
                <w:webHidden/>
              </w:rPr>
              <w:fldChar w:fldCharType="begin"/>
            </w:r>
            <w:r w:rsidR="008B07A3">
              <w:rPr>
                <w:noProof/>
                <w:webHidden/>
              </w:rPr>
              <w:instrText xml:space="preserve"> PAGEREF _Toc467530975 \h </w:instrText>
            </w:r>
            <w:r w:rsidR="008B07A3">
              <w:rPr>
                <w:noProof/>
                <w:webHidden/>
              </w:rPr>
            </w:r>
            <w:r w:rsidR="008B07A3">
              <w:rPr>
                <w:noProof/>
                <w:webHidden/>
              </w:rPr>
              <w:fldChar w:fldCharType="separate"/>
            </w:r>
            <w:r w:rsidR="008B07A3">
              <w:rPr>
                <w:noProof/>
                <w:webHidden/>
              </w:rPr>
              <w:t>9</w:t>
            </w:r>
            <w:r w:rsidR="008B07A3">
              <w:rPr>
                <w:noProof/>
                <w:webHidden/>
              </w:rPr>
              <w:fldChar w:fldCharType="end"/>
            </w:r>
          </w:hyperlink>
        </w:p>
        <w:p w14:paraId="036C9253" w14:textId="77777777" w:rsidR="008B07A3" w:rsidRDefault="00DE3362">
          <w:pPr>
            <w:pStyle w:val="TOC2"/>
            <w:tabs>
              <w:tab w:val="right" w:leader="dot" w:pos="8494"/>
            </w:tabs>
            <w:rPr>
              <w:rFonts w:eastAsiaTheme="minorEastAsia" w:cstheme="minorBidi"/>
              <w:b w:val="0"/>
              <w:bCs w:val="0"/>
              <w:noProof/>
              <w:sz w:val="24"/>
              <w:szCs w:val="24"/>
              <w:lang w:val="en-US"/>
            </w:rPr>
          </w:pPr>
          <w:hyperlink w:anchor="_Toc467530976" w:history="1">
            <w:r w:rsidR="008B07A3" w:rsidRPr="00FC75B9">
              <w:rPr>
                <w:rStyle w:val="Hyperlink"/>
                <w:noProof/>
              </w:rPr>
              <w:t>3.1 Előre tekintés</w:t>
            </w:r>
            <w:r w:rsidR="008B07A3">
              <w:rPr>
                <w:noProof/>
                <w:webHidden/>
              </w:rPr>
              <w:tab/>
            </w:r>
            <w:r w:rsidR="008B07A3">
              <w:rPr>
                <w:noProof/>
                <w:webHidden/>
              </w:rPr>
              <w:fldChar w:fldCharType="begin"/>
            </w:r>
            <w:r w:rsidR="008B07A3">
              <w:rPr>
                <w:noProof/>
                <w:webHidden/>
              </w:rPr>
              <w:instrText xml:space="preserve"> PAGEREF _Toc467530976 \h </w:instrText>
            </w:r>
            <w:r w:rsidR="008B07A3">
              <w:rPr>
                <w:noProof/>
                <w:webHidden/>
              </w:rPr>
            </w:r>
            <w:r w:rsidR="008B07A3">
              <w:rPr>
                <w:noProof/>
                <w:webHidden/>
              </w:rPr>
              <w:fldChar w:fldCharType="separate"/>
            </w:r>
            <w:r w:rsidR="008B07A3">
              <w:rPr>
                <w:noProof/>
                <w:webHidden/>
              </w:rPr>
              <w:t>9</w:t>
            </w:r>
            <w:r w:rsidR="008B07A3">
              <w:rPr>
                <w:noProof/>
                <w:webHidden/>
              </w:rPr>
              <w:fldChar w:fldCharType="end"/>
            </w:r>
          </w:hyperlink>
        </w:p>
        <w:p w14:paraId="7736344B" w14:textId="77777777" w:rsidR="008B07A3" w:rsidRDefault="00DE3362">
          <w:pPr>
            <w:pStyle w:val="TOC2"/>
            <w:tabs>
              <w:tab w:val="right" w:leader="dot" w:pos="8494"/>
            </w:tabs>
            <w:rPr>
              <w:rFonts w:eastAsiaTheme="minorEastAsia" w:cstheme="minorBidi"/>
              <w:b w:val="0"/>
              <w:bCs w:val="0"/>
              <w:noProof/>
              <w:sz w:val="24"/>
              <w:szCs w:val="24"/>
              <w:lang w:val="en-US"/>
            </w:rPr>
          </w:pPr>
          <w:hyperlink w:anchor="_Toc467530977" w:history="1">
            <w:r w:rsidR="008B07A3" w:rsidRPr="00FC75B9">
              <w:rPr>
                <w:rStyle w:val="Hyperlink"/>
                <w:noProof/>
              </w:rPr>
              <w:t>3.2 Megoldások bemutatása és értékelése</w:t>
            </w:r>
            <w:r w:rsidR="008B07A3">
              <w:rPr>
                <w:noProof/>
                <w:webHidden/>
              </w:rPr>
              <w:tab/>
            </w:r>
            <w:r w:rsidR="008B07A3">
              <w:rPr>
                <w:noProof/>
                <w:webHidden/>
              </w:rPr>
              <w:fldChar w:fldCharType="begin"/>
            </w:r>
            <w:r w:rsidR="008B07A3">
              <w:rPr>
                <w:noProof/>
                <w:webHidden/>
              </w:rPr>
              <w:instrText xml:space="preserve"> PAGEREF _Toc467530977 \h </w:instrText>
            </w:r>
            <w:r w:rsidR="008B07A3">
              <w:rPr>
                <w:noProof/>
                <w:webHidden/>
              </w:rPr>
            </w:r>
            <w:r w:rsidR="008B07A3">
              <w:rPr>
                <w:noProof/>
                <w:webHidden/>
              </w:rPr>
              <w:fldChar w:fldCharType="separate"/>
            </w:r>
            <w:r w:rsidR="008B07A3">
              <w:rPr>
                <w:noProof/>
                <w:webHidden/>
              </w:rPr>
              <w:t>10</w:t>
            </w:r>
            <w:r w:rsidR="008B07A3">
              <w:rPr>
                <w:noProof/>
                <w:webHidden/>
              </w:rPr>
              <w:fldChar w:fldCharType="end"/>
            </w:r>
          </w:hyperlink>
        </w:p>
        <w:p w14:paraId="75811FA6" w14:textId="77777777" w:rsidR="008B07A3" w:rsidRDefault="00DE3362">
          <w:pPr>
            <w:pStyle w:val="TOC3"/>
            <w:tabs>
              <w:tab w:val="right" w:leader="dot" w:pos="8494"/>
            </w:tabs>
            <w:rPr>
              <w:rFonts w:eastAsiaTheme="minorEastAsia" w:cstheme="minorBidi"/>
              <w:noProof/>
              <w:sz w:val="24"/>
              <w:szCs w:val="24"/>
              <w:lang w:val="en-US"/>
            </w:rPr>
          </w:pPr>
          <w:hyperlink w:anchor="_Toc467530978" w:history="1">
            <w:r w:rsidR="008B07A3" w:rsidRPr="00FC75B9">
              <w:rPr>
                <w:rStyle w:val="Hyperlink"/>
                <w:noProof/>
              </w:rPr>
              <w:t>3.2.1</w:t>
            </w:r>
            <w:r w:rsidR="008B07A3" w:rsidRPr="00FC75B9">
              <w:rPr>
                <w:rStyle w:val="Hyperlink"/>
                <w:noProof/>
                <w:lang w:val="en-US"/>
              </w:rPr>
              <w:t xml:space="preserve"> </w:t>
            </w:r>
            <w:r w:rsidR="008B07A3" w:rsidRPr="00FC75B9">
              <w:rPr>
                <w:rStyle w:val="Hyperlink"/>
                <w:noProof/>
              </w:rPr>
              <w:t>Daily Account Manager (Day book)</w:t>
            </w:r>
            <w:r w:rsidR="008B07A3">
              <w:rPr>
                <w:noProof/>
                <w:webHidden/>
              </w:rPr>
              <w:tab/>
            </w:r>
            <w:r w:rsidR="008B07A3">
              <w:rPr>
                <w:noProof/>
                <w:webHidden/>
              </w:rPr>
              <w:fldChar w:fldCharType="begin"/>
            </w:r>
            <w:r w:rsidR="008B07A3">
              <w:rPr>
                <w:noProof/>
                <w:webHidden/>
              </w:rPr>
              <w:instrText xml:space="preserve"> PAGEREF _Toc467530978 \h </w:instrText>
            </w:r>
            <w:r w:rsidR="008B07A3">
              <w:rPr>
                <w:noProof/>
                <w:webHidden/>
              </w:rPr>
            </w:r>
            <w:r w:rsidR="008B07A3">
              <w:rPr>
                <w:noProof/>
                <w:webHidden/>
              </w:rPr>
              <w:fldChar w:fldCharType="separate"/>
            </w:r>
            <w:r w:rsidR="008B07A3">
              <w:rPr>
                <w:noProof/>
                <w:webHidden/>
              </w:rPr>
              <w:t>10</w:t>
            </w:r>
            <w:r w:rsidR="008B07A3">
              <w:rPr>
                <w:noProof/>
                <w:webHidden/>
              </w:rPr>
              <w:fldChar w:fldCharType="end"/>
            </w:r>
          </w:hyperlink>
        </w:p>
        <w:p w14:paraId="75A80DA0" w14:textId="77777777" w:rsidR="008B07A3" w:rsidRDefault="00DE3362">
          <w:pPr>
            <w:pStyle w:val="TOC3"/>
            <w:tabs>
              <w:tab w:val="right" w:leader="dot" w:pos="8494"/>
            </w:tabs>
            <w:rPr>
              <w:rFonts w:eastAsiaTheme="minorEastAsia" w:cstheme="minorBidi"/>
              <w:noProof/>
              <w:sz w:val="24"/>
              <w:szCs w:val="24"/>
              <w:lang w:val="en-US"/>
            </w:rPr>
          </w:pPr>
          <w:hyperlink w:anchor="_Toc467530979" w:history="1">
            <w:r w:rsidR="008B07A3" w:rsidRPr="00FC75B9">
              <w:rPr>
                <w:rStyle w:val="Hyperlink"/>
                <w:noProof/>
              </w:rPr>
              <w:t>3.2.2</w:t>
            </w:r>
            <w:r w:rsidR="008B07A3" w:rsidRPr="00FC75B9">
              <w:rPr>
                <w:rStyle w:val="Hyperlink"/>
                <w:noProof/>
                <w:lang w:val="en-US"/>
              </w:rPr>
              <w:t xml:space="preserve"> </w:t>
            </w:r>
            <w:r w:rsidR="008B07A3" w:rsidRPr="00FC75B9">
              <w:rPr>
                <w:rStyle w:val="Hyperlink"/>
                <w:noProof/>
              </w:rPr>
              <w:t>Foreceipt</w:t>
            </w:r>
            <w:r w:rsidR="008B07A3">
              <w:rPr>
                <w:noProof/>
                <w:webHidden/>
              </w:rPr>
              <w:tab/>
            </w:r>
            <w:r w:rsidR="008B07A3">
              <w:rPr>
                <w:noProof/>
                <w:webHidden/>
              </w:rPr>
              <w:fldChar w:fldCharType="begin"/>
            </w:r>
            <w:r w:rsidR="008B07A3">
              <w:rPr>
                <w:noProof/>
                <w:webHidden/>
              </w:rPr>
              <w:instrText xml:space="preserve"> PAGEREF _Toc467530979 \h </w:instrText>
            </w:r>
            <w:r w:rsidR="008B07A3">
              <w:rPr>
                <w:noProof/>
                <w:webHidden/>
              </w:rPr>
            </w:r>
            <w:r w:rsidR="008B07A3">
              <w:rPr>
                <w:noProof/>
                <w:webHidden/>
              </w:rPr>
              <w:fldChar w:fldCharType="separate"/>
            </w:r>
            <w:r w:rsidR="008B07A3">
              <w:rPr>
                <w:noProof/>
                <w:webHidden/>
              </w:rPr>
              <w:t>11</w:t>
            </w:r>
            <w:r w:rsidR="008B07A3">
              <w:rPr>
                <w:noProof/>
                <w:webHidden/>
              </w:rPr>
              <w:fldChar w:fldCharType="end"/>
            </w:r>
          </w:hyperlink>
        </w:p>
        <w:p w14:paraId="4B1FA9BC" w14:textId="77777777" w:rsidR="008B07A3" w:rsidRDefault="00DE3362">
          <w:pPr>
            <w:pStyle w:val="TOC3"/>
            <w:tabs>
              <w:tab w:val="right" w:leader="dot" w:pos="8494"/>
            </w:tabs>
            <w:rPr>
              <w:rFonts w:eastAsiaTheme="minorEastAsia" w:cstheme="minorBidi"/>
              <w:noProof/>
              <w:sz w:val="24"/>
              <w:szCs w:val="24"/>
              <w:lang w:val="en-US"/>
            </w:rPr>
          </w:pPr>
          <w:hyperlink w:anchor="_Toc467530980" w:history="1">
            <w:r w:rsidR="008B07A3" w:rsidRPr="00FC75B9">
              <w:rPr>
                <w:rStyle w:val="Hyperlink"/>
                <w:noProof/>
              </w:rPr>
              <w:t>3.2.3 Tosh finance</w:t>
            </w:r>
            <w:r w:rsidR="008B07A3">
              <w:rPr>
                <w:noProof/>
                <w:webHidden/>
              </w:rPr>
              <w:tab/>
            </w:r>
            <w:r w:rsidR="008B07A3">
              <w:rPr>
                <w:noProof/>
                <w:webHidden/>
              </w:rPr>
              <w:fldChar w:fldCharType="begin"/>
            </w:r>
            <w:r w:rsidR="008B07A3">
              <w:rPr>
                <w:noProof/>
                <w:webHidden/>
              </w:rPr>
              <w:instrText xml:space="preserve"> PAGEREF _Toc467530980 \h </w:instrText>
            </w:r>
            <w:r w:rsidR="008B07A3">
              <w:rPr>
                <w:noProof/>
                <w:webHidden/>
              </w:rPr>
            </w:r>
            <w:r w:rsidR="008B07A3">
              <w:rPr>
                <w:noProof/>
                <w:webHidden/>
              </w:rPr>
              <w:fldChar w:fldCharType="separate"/>
            </w:r>
            <w:r w:rsidR="008B07A3">
              <w:rPr>
                <w:noProof/>
                <w:webHidden/>
              </w:rPr>
              <w:t>11</w:t>
            </w:r>
            <w:r w:rsidR="008B07A3">
              <w:rPr>
                <w:noProof/>
                <w:webHidden/>
              </w:rPr>
              <w:fldChar w:fldCharType="end"/>
            </w:r>
          </w:hyperlink>
        </w:p>
        <w:p w14:paraId="18BF7FD2" w14:textId="77777777" w:rsidR="008B07A3" w:rsidRDefault="00DE3362">
          <w:pPr>
            <w:pStyle w:val="TOC3"/>
            <w:tabs>
              <w:tab w:val="right" w:leader="dot" w:pos="8494"/>
            </w:tabs>
            <w:rPr>
              <w:rFonts w:eastAsiaTheme="minorEastAsia" w:cstheme="minorBidi"/>
              <w:noProof/>
              <w:sz w:val="24"/>
              <w:szCs w:val="24"/>
              <w:lang w:val="en-US"/>
            </w:rPr>
          </w:pPr>
          <w:hyperlink w:anchor="_Toc467530981" w:history="1">
            <w:r w:rsidR="008B07A3" w:rsidRPr="00FC75B9">
              <w:rPr>
                <w:rStyle w:val="Hyperlink"/>
                <w:noProof/>
              </w:rPr>
              <w:t>3.2.4</w:t>
            </w:r>
            <w:r w:rsidR="008B07A3" w:rsidRPr="00FC75B9">
              <w:rPr>
                <w:rStyle w:val="Hyperlink"/>
                <w:noProof/>
                <w:lang w:val="en-US"/>
              </w:rPr>
              <w:t xml:space="preserve"> </w:t>
            </w:r>
            <w:r w:rsidR="008B07A3" w:rsidRPr="00FC75B9">
              <w:rPr>
                <w:rStyle w:val="Hyperlink"/>
                <w:noProof/>
              </w:rPr>
              <w:t>Money Mgr.</w:t>
            </w:r>
            <w:r w:rsidR="008B07A3">
              <w:rPr>
                <w:noProof/>
                <w:webHidden/>
              </w:rPr>
              <w:tab/>
            </w:r>
            <w:r w:rsidR="008B07A3">
              <w:rPr>
                <w:noProof/>
                <w:webHidden/>
              </w:rPr>
              <w:fldChar w:fldCharType="begin"/>
            </w:r>
            <w:r w:rsidR="008B07A3">
              <w:rPr>
                <w:noProof/>
                <w:webHidden/>
              </w:rPr>
              <w:instrText xml:space="preserve"> PAGEREF _Toc467530981 \h </w:instrText>
            </w:r>
            <w:r w:rsidR="008B07A3">
              <w:rPr>
                <w:noProof/>
                <w:webHidden/>
              </w:rPr>
            </w:r>
            <w:r w:rsidR="008B07A3">
              <w:rPr>
                <w:noProof/>
                <w:webHidden/>
              </w:rPr>
              <w:fldChar w:fldCharType="separate"/>
            </w:r>
            <w:r w:rsidR="008B07A3">
              <w:rPr>
                <w:noProof/>
                <w:webHidden/>
              </w:rPr>
              <w:t>12</w:t>
            </w:r>
            <w:r w:rsidR="008B07A3">
              <w:rPr>
                <w:noProof/>
                <w:webHidden/>
              </w:rPr>
              <w:fldChar w:fldCharType="end"/>
            </w:r>
          </w:hyperlink>
        </w:p>
        <w:p w14:paraId="05974BB2" w14:textId="77777777" w:rsidR="008B07A3" w:rsidRDefault="00DE3362">
          <w:pPr>
            <w:pStyle w:val="TOC3"/>
            <w:tabs>
              <w:tab w:val="right" w:leader="dot" w:pos="8494"/>
            </w:tabs>
            <w:rPr>
              <w:rFonts w:eastAsiaTheme="minorEastAsia" w:cstheme="minorBidi"/>
              <w:noProof/>
              <w:sz w:val="24"/>
              <w:szCs w:val="24"/>
              <w:lang w:val="en-US"/>
            </w:rPr>
          </w:pPr>
          <w:hyperlink w:anchor="_Toc467530982" w:history="1">
            <w:r w:rsidR="008B07A3" w:rsidRPr="00FC75B9">
              <w:rPr>
                <w:rStyle w:val="Hyperlink"/>
                <w:noProof/>
              </w:rPr>
              <w:t>3.2.5</w:t>
            </w:r>
            <w:r w:rsidR="008B07A3" w:rsidRPr="00FC75B9">
              <w:rPr>
                <w:rStyle w:val="Hyperlink"/>
                <w:noProof/>
                <w:lang w:val="en-US"/>
              </w:rPr>
              <w:t xml:space="preserve"> </w:t>
            </w:r>
            <w:r w:rsidR="008B07A3" w:rsidRPr="00FC75B9">
              <w:rPr>
                <w:rStyle w:val="Hyperlink"/>
                <w:noProof/>
              </w:rPr>
              <w:t>Quick Money Recorder: Expense Budget Manager</w:t>
            </w:r>
            <w:r w:rsidR="008B07A3">
              <w:rPr>
                <w:noProof/>
                <w:webHidden/>
              </w:rPr>
              <w:tab/>
            </w:r>
            <w:r w:rsidR="008B07A3">
              <w:rPr>
                <w:noProof/>
                <w:webHidden/>
              </w:rPr>
              <w:fldChar w:fldCharType="begin"/>
            </w:r>
            <w:r w:rsidR="008B07A3">
              <w:rPr>
                <w:noProof/>
                <w:webHidden/>
              </w:rPr>
              <w:instrText xml:space="preserve"> PAGEREF _Toc467530982 \h </w:instrText>
            </w:r>
            <w:r w:rsidR="008B07A3">
              <w:rPr>
                <w:noProof/>
                <w:webHidden/>
              </w:rPr>
            </w:r>
            <w:r w:rsidR="008B07A3">
              <w:rPr>
                <w:noProof/>
                <w:webHidden/>
              </w:rPr>
              <w:fldChar w:fldCharType="separate"/>
            </w:r>
            <w:r w:rsidR="008B07A3">
              <w:rPr>
                <w:noProof/>
                <w:webHidden/>
              </w:rPr>
              <w:t>13</w:t>
            </w:r>
            <w:r w:rsidR="008B07A3">
              <w:rPr>
                <w:noProof/>
                <w:webHidden/>
              </w:rPr>
              <w:fldChar w:fldCharType="end"/>
            </w:r>
          </w:hyperlink>
        </w:p>
        <w:p w14:paraId="183FAC2E" w14:textId="77777777" w:rsidR="008B07A3" w:rsidRDefault="00DE3362">
          <w:pPr>
            <w:pStyle w:val="TOC3"/>
            <w:tabs>
              <w:tab w:val="right" w:leader="dot" w:pos="8494"/>
            </w:tabs>
            <w:rPr>
              <w:rFonts w:eastAsiaTheme="minorEastAsia" w:cstheme="minorBidi"/>
              <w:noProof/>
              <w:sz w:val="24"/>
              <w:szCs w:val="24"/>
              <w:lang w:val="en-US"/>
            </w:rPr>
          </w:pPr>
          <w:hyperlink w:anchor="_Toc467530983" w:history="1">
            <w:r w:rsidR="008B07A3" w:rsidRPr="00FC75B9">
              <w:rPr>
                <w:rStyle w:val="Hyperlink"/>
                <w:noProof/>
              </w:rPr>
              <w:t>3.2.6 Buxfer</w:t>
            </w:r>
            <w:r w:rsidR="008B07A3">
              <w:rPr>
                <w:noProof/>
                <w:webHidden/>
              </w:rPr>
              <w:tab/>
            </w:r>
            <w:r w:rsidR="008B07A3">
              <w:rPr>
                <w:noProof/>
                <w:webHidden/>
              </w:rPr>
              <w:fldChar w:fldCharType="begin"/>
            </w:r>
            <w:r w:rsidR="008B07A3">
              <w:rPr>
                <w:noProof/>
                <w:webHidden/>
              </w:rPr>
              <w:instrText xml:space="preserve"> PAGEREF _Toc467530983 \h </w:instrText>
            </w:r>
            <w:r w:rsidR="008B07A3">
              <w:rPr>
                <w:noProof/>
                <w:webHidden/>
              </w:rPr>
            </w:r>
            <w:r w:rsidR="008B07A3">
              <w:rPr>
                <w:noProof/>
                <w:webHidden/>
              </w:rPr>
              <w:fldChar w:fldCharType="separate"/>
            </w:r>
            <w:r w:rsidR="008B07A3">
              <w:rPr>
                <w:noProof/>
                <w:webHidden/>
              </w:rPr>
              <w:t>14</w:t>
            </w:r>
            <w:r w:rsidR="008B07A3">
              <w:rPr>
                <w:noProof/>
                <w:webHidden/>
              </w:rPr>
              <w:fldChar w:fldCharType="end"/>
            </w:r>
          </w:hyperlink>
        </w:p>
        <w:p w14:paraId="5DBD233F" w14:textId="77777777" w:rsidR="008B07A3" w:rsidRDefault="00DE3362">
          <w:pPr>
            <w:pStyle w:val="TOC3"/>
            <w:tabs>
              <w:tab w:val="right" w:leader="dot" w:pos="8494"/>
            </w:tabs>
            <w:rPr>
              <w:rFonts w:eastAsiaTheme="minorEastAsia" w:cstheme="minorBidi"/>
              <w:noProof/>
              <w:sz w:val="24"/>
              <w:szCs w:val="24"/>
              <w:lang w:val="en-US"/>
            </w:rPr>
          </w:pPr>
          <w:hyperlink w:anchor="_Toc467530984" w:history="1">
            <w:r w:rsidR="008B07A3" w:rsidRPr="00FC75B9">
              <w:rPr>
                <w:rStyle w:val="Hyperlink"/>
                <w:noProof/>
              </w:rPr>
              <w:t>3.2.7 TapToTrack</w:t>
            </w:r>
            <w:r w:rsidR="008B07A3">
              <w:rPr>
                <w:noProof/>
                <w:webHidden/>
              </w:rPr>
              <w:tab/>
            </w:r>
            <w:r w:rsidR="008B07A3">
              <w:rPr>
                <w:noProof/>
                <w:webHidden/>
              </w:rPr>
              <w:fldChar w:fldCharType="begin"/>
            </w:r>
            <w:r w:rsidR="008B07A3">
              <w:rPr>
                <w:noProof/>
                <w:webHidden/>
              </w:rPr>
              <w:instrText xml:space="preserve"> PAGEREF _Toc467530984 \h </w:instrText>
            </w:r>
            <w:r w:rsidR="008B07A3">
              <w:rPr>
                <w:noProof/>
                <w:webHidden/>
              </w:rPr>
            </w:r>
            <w:r w:rsidR="008B07A3">
              <w:rPr>
                <w:noProof/>
                <w:webHidden/>
              </w:rPr>
              <w:fldChar w:fldCharType="separate"/>
            </w:r>
            <w:r w:rsidR="008B07A3">
              <w:rPr>
                <w:noProof/>
                <w:webHidden/>
              </w:rPr>
              <w:t>14</w:t>
            </w:r>
            <w:r w:rsidR="008B07A3">
              <w:rPr>
                <w:noProof/>
                <w:webHidden/>
              </w:rPr>
              <w:fldChar w:fldCharType="end"/>
            </w:r>
          </w:hyperlink>
        </w:p>
        <w:p w14:paraId="3BFE0D1E" w14:textId="77777777" w:rsidR="008B07A3" w:rsidRDefault="00DE3362">
          <w:pPr>
            <w:pStyle w:val="TOC3"/>
            <w:tabs>
              <w:tab w:val="right" w:leader="dot" w:pos="8494"/>
            </w:tabs>
            <w:rPr>
              <w:rFonts w:eastAsiaTheme="minorEastAsia" w:cstheme="minorBidi"/>
              <w:noProof/>
              <w:sz w:val="24"/>
              <w:szCs w:val="24"/>
              <w:lang w:val="en-US"/>
            </w:rPr>
          </w:pPr>
          <w:hyperlink w:anchor="_Toc467530985" w:history="1">
            <w:r w:rsidR="008B07A3" w:rsidRPr="00FC75B9">
              <w:rPr>
                <w:rStyle w:val="Hyperlink"/>
                <w:noProof/>
              </w:rPr>
              <w:t>3.2.8</w:t>
            </w:r>
            <w:r w:rsidR="008B07A3" w:rsidRPr="00FC75B9">
              <w:rPr>
                <w:rStyle w:val="Hyperlink"/>
                <w:noProof/>
                <w:lang w:val="en-US"/>
              </w:rPr>
              <w:t xml:space="preserve"> </w:t>
            </w:r>
            <w:r w:rsidR="008B07A3" w:rsidRPr="00FC75B9">
              <w:rPr>
                <w:rStyle w:val="Hyperlink"/>
                <w:noProof/>
              </w:rPr>
              <w:t>Spender</w:t>
            </w:r>
            <w:r w:rsidR="008B07A3">
              <w:rPr>
                <w:noProof/>
                <w:webHidden/>
              </w:rPr>
              <w:tab/>
            </w:r>
            <w:r w:rsidR="008B07A3">
              <w:rPr>
                <w:noProof/>
                <w:webHidden/>
              </w:rPr>
              <w:fldChar w:fldCharType="begin"/>
            </w:r>
            <w:r w:rsidR="008B07A3">
              <w:rPr>
                <w:noProof/>
                <w:webHidden/>
              </w:rPr>
              <w:instrText xml:space="preserve"> PAGEREF _Toc467530985 \h </w:instrText>
            </w:r>
            <w:r w:rsidR="008B07A3">
              <w:rPr>
                <w:noProof/>
                <w:webHidden/>
              </w:rPr>
            </w:r>
            <w:r w:rsidR="008B07A3">
              <w:rPr>
                <w:noProof/>
                <w:webHidden/>
              </w:rPr>
              <w:fldChar w:fldCharType="separate"/>
            </w:r>
            <w:r w:rsidR="008B07A3">
              <w:rPr>
                <w:noProof/>
                <w:webHidden/>
              </w:rPr>
              <w:t>15</w:t>
            </w:r>
            <w:r w:rsidR="008B07A3">
              <w:rPr>
                <w:noProof/>
                <w:webHidden/>
              </w:rPr>
              <w:fldChar w:fldCharType="end"/>
            </w:r>
          </w:hyperlink>
        </w:p>
        <w:p w14:paraId="1C49FA96" w14:textId="77777777" w:rsidR="008B07A3" w:rsidRDefault="00DE3362">
          <w:pPr>
            <w:pStyle w:val="TOC1"/>
            <w:tabs>
              <w:tab w:val="right" w:leader="dot" w:pos="8494"/>
            </w:tabs>
            <w:rPr>
              <w:rFonts w:eastAsiaTheme="minorEastAsia" w:cstheme="minorBidi"/>
              <w:b w:val="0"/>
              <w:bCs w:val="0"/>
              <w:noProof/>
              <w:lang w:val="en-US"/>
            </w:rPr>
          </w:pPr>
          <w:hyperlink w:anchor="_Toc467530986" w:history="1">
            <w:r w:rsidR="008B07A3" w:rsidRPr="00FC75B9">
              <w:rPr>
                <w:rStyle w:val="Hyperlink"/>
                <w:noProof/>
              </w:rPr>
              <w:t>4 Felhasznált technológiák</w:t>
            </w:r>
            <w:r w:rsidR="008B07A3">
              <w:rPr>
                <w:noProof/>
                <w:webHidden/>
              </w:rPr>
              <w:tab/>
            </w:r>
            <w:r w:rsidR="008B07A3">
              <w:rPr>
                <w:noProof/>
                <w:webHidden/>
              </w:rPr>
              <w:fldChar w:fldCharType="begin"/>
            </w:r>
            <w:r w:rsidR="008B07A3">
              <w:rPr>
                <w:noProof/>
                <w:webHidden/>
              </w:rPr>
              <w:instrText xml:space="preserve"> PAGEREF _Toc467530986 \h </w:instrText>
            </w:r>
            <w:r w:rsidR="008B07A3">
              <w:rPr>
                <w:noProof/>
                <w:webHidden/>
              </w:rPr>
            </w:r>
            <w:r w:rsidR="008B07A3">
              <w:rPr>
                <w:noProof/>
                <w:webHidden/>
              </w:rPr>
              <w:fldChar w:fldCharType="separate"/>
            </w:r>
            <w:r w:rsidR="008B07A3">
              <w:rPr>
                <w:noProof/>
                <w:webHidden/>
              </w:rPr>
              <w:t>17</w:t>
            </w:r>
            <w:r w:rsidR="008B07A3">
              <w:rPr>
                <w:noProof/>
                <w:webHidden/>
              </w:rPr>
              <w:fldChar w:fldCharType="end"/>
            </w:r>
          </w:hyperlink>
        </w:p>
        <w:p w14:paraId="5D1F194B" w14:textId="77777777" w:rsidR="008B07A3" w:rsidRDefault="00DE3362">
          <w:pPr>
            <w:pStyle w:val="TOC2"/>
            <w:tabs>
              <w:tab w:val="right" w:leader="dot" w:pos="8494"/>
            </w:tabs>
            <w:rPr>
              <w:rFonts w:eastAsiaTheme="minorEastAsia" w:cstheme="minorBidi"/>
              <w:b w:val="0"/>
              <w:bCs w:val="0"/>
              <w:noProof/>
              <w:sz w:val="24"/>
              <w:szCs w:val="24"/>
              <w:lang w:val="en-US"/>
            </w:rPr>
          </w:pPr>
          <w:hyperlink w:anchor="_Toc467530987" w:history="1">
            <w:r w:rsidR="008B07A3" w:rsidRPr="00FC75B9">
              <w:rPr>
                <w:rStyle w:val="Hyperlink"/>
                <w:noProof/>
              </w:rPr>
              <w:t>4.1 Kliens</w:t>
            </w:r>
            <w:r w:rsidR="008B07A3">
              <w:rPr>
                <w:noProof/>
                <w:webHidden/>
              </w:rPr>
              <w:tab/>
            </w:r>
            <w:r w:rsidR="008B07A3">
              <w:rPr>
                <w:noProof/>
                <w:webHidden/>
              </w:rPr>
              <w:fldChar w:fldCharType="begin"/>
            </w:r>
            <w:r w:rsidR="008B07A3">
              <w:rPr>
                <w:noProof/>
                <w:webHidden/>
              </w:rPr>
              <w:instrText xml:space="preserve"> PAGEREF _Toc467530987 \h </w:instrText>
            </w:r>
            <w:r w:rsidR="008B07A3">
              <w:rPr>
                <w:noProof/>
                <w:webHidden/>
              </w:rPr>
            </w:r>
            <w:r w:rsidR="008B07A3">
              <w:rPr>
                <w:noProof/>
                <w:webHidden/>
              </w:rPr>
              <w:fldChar w:fldCharType="separate"/>
            </w:r>
            <w:r w:rsidR="008B07A3">
              <w:rPr>
                <w:noProof/>
                <w:webHidden/>
              </w:rPr>
              <w:t>17</w:t>
            </w:r>
            <w:r w:rsidR="008B07A3">
              <w:rPr>
                <w:noProof/>
                <w:webHidden/>
              </w:rPr>
              <w:fldChar w:fldCharType="end"/>
            </w:r>
          </w:hyperlink>
        </w:p>
        <w:p w14:paraId="0D1A330F" w14:textId="77777777" w:rsidR="008B07A3" w:rsidRDefault="00DE3362">
          <w:pPr>
            <w:pStyle w:val="TOC3"/>
            <w:tabs>
              <w:tab w:val="right" w:leader="dot" w:pos="8494"/>
            </w:tabs>
            <w:rPr>
              <w:rFonts w:eastAsiaTheme="minorEastAsia" w:cstheme="minorBidi"/>
              <w:noProof/>
              <w:sz w:val="24"/>
              <w:szCs w:val="24"/>
              <w:lang w:val="en-US"/>
            </w:rPr>
          </w:pPr>
          <w:hyperlink w:anchor="_Toc467530988" w:history="1">
            <w:r w:rsidR="008B07A3" w:rsidRPr="00FC75B9">
              <w:rPr>
                <w:rStyle w:val="Hyperlink"/>
                <w:noProof/>
              </w:rPr>
              <w:t>4.1.1 iOS</w:t>
            </w:r>
            <w:r w:rsidR="008B07A3">
              <w:rPr>
                <w:noProof/>
                <w:webHidden/>
              </w:rPr>
              <w:tab/>
            </w:r>
            <w:r w:rsidR="008B07A3">
              <w:rPr>
                <w:noProof/>
                <w:webHidden/>
              </w:rPr>
              <w:fldChar w:fldCharType="begin"/>
            </w:r>
            <w:r w:rsidR="008B07A3">
              <w:rPr>
                <w:noProof/>
                <w:webHidden/>
              </w:rPr>
              <w:instrText xml:space="preserve"> PAGEREF _Toc467530988 \h </w:instrText>
            </w:r>
            <w:r w:rsidR="008B07A3">
              <w:rPr>
                <w:noProof/>
                <w:webHidden/>
              </w:rPr>
            </w:r>
            <w:r w:rsidR="008B07A3">
              <w:rPr>
                <w:noProof/>
                <w:webHidden/>
              </w:rPr>
              <w:fldChar w:fldCharType="separate"/>
            </w:r>
            <w:r w:rsidR="008B07A3">
              <w:rPr>
                <w:noProof/>
                <w:webHidden/>
              </w:rPr>
              <w:t>17</w:t>
            </w:r>
            <w:r w:rsidR="008B07A3">
              <w:rPr>
                <w:noProof/>
                <w:webHidden/>
              </w:rPr>
              <w:fldChar w:fldCharType="end"/>
            </w:r>
          </w:hyperlink>
        </w:p>
        <w:p w14:paraId="41256DA3" w14:textId="77777777" w:rsidR="008B07A3" w:rsidRDefault="00DE3362">
          <w:pPr>
            <w:pStyle w:val="TOC3"/>
            <w:tabs>
              <w:tab w:val="right" w:leader="dot" w:pos="8494"/>
            </w:tabs>
            <w:rPr>
              <w:rFonts w:eastAsiaTheme="minorEastAsia" w:cstheme="minorBidi"/>
              <w:noProof/>
              <w:sz w:val="24"/>
              <w:szCs w:val="24"/>
              <w:lang w:val="en-US"/>
            </w:rPr>
          </w:pPr>
          <w:hyperlink w:anchor="_Toc467530989" w:history="1">
            <w:r w:rsidR="008B07A3" w:rsidRPr="00FC75B9">
              <w:rPr>
                <w:rStyle w:val="Hyperlink"/>
                <w:noProof/>
              </w:rPr>
              <w:t>4.1.2 iOS történeti hátter</w:t>
            </w:r>
            <w:r w:rsidR="008B07A3">
              <w:rPr>
                <w:noProof/>
                <w:webHidden/>
              </w:rPr>
              <w:tab/>
            </w:r>
            <w:r w:rsidR="008B07A3">
              <w:rPr>
                <w:noProof/>
                <w:webHidden/>
              </w:rPr>
              <w:fldChar w:fldCharType="begin"/>
            </w:r>
            <w:r w:rsidR="008B07A3">
              <w:rPr>
                <w:noProof/>
                <w:webHidden/>
              </w:rPr>
              <w:instrText xml:space="preserve"> PAGEREF _Toc467530989 \h </w:instrText>
            </w:r>
            <w:r w:rsidR="008B07A3">
              <w:rPr>
                <w:noProof/>
                <w:webHidden/>
              </w:rPr>
            </w:r>
            <w:r w:rsidR="008B07A3">
              <w:rPr>
                <w:noProof/>
                <w:webHidden/>
              </w:rPr>
              <w:fldChar w:fldCharType="separate"/>
            </w:r>
            <w:r w:rsidR="008B07A3">
              <w:rPr>
                <w:noProof/>
                <w:webHidden/>
              </w:rPr>
              <w:t>17</w:t>
            </w:r>
            <w:r w:rsidR="008B07A3">
              <w:rPr>
                <w:noProof/>
                <w:webHidden/>
              </w:rPr>
              <w:fldChar w:fldCharType="end"/>
            </w:r>
          </w:hyperlink>
        </w:p>
        <w:p w14:paraId="53EBDFFA" w14:textId="77777777" w:rsidR="008B07A3" w:rsidRDefault="00DE3362">
          <w:pPr>
            <w:pStyle w:val="TOC2"/>
            <w:tabs>
              <w:tab w:val="right" w:leader="dot" w:pos="8494"/>
            </w:tabs>
            <w:rPr>
              <w:rFonts w:eastAsiaTheme="minorEastAsia" w:cstheme="minorBidi"/>
              <w:b w:val="0"/>
              <w:bCs w:val="0"/>
              <w:noProof/>
              <w:sz w:val="24"/>
              <w:szCs w:val="24"/>
              <w:lang w:val="en-US"/>
            </w:rPr>
          </w:pPr>
          <w:hyperlink w:anchor="_Toc467530990" w:history="1">
            <w:r w:rsidR="008B07A3" w:rsidRPr="00FC75B9">
              <w:rPr>
                <w:rStyle w:val="Hyperlink"/>
                <w:noProof/>
              </w:rPr>
              <w:t>4.2 Szerver: .NET</w:t>
            </w:r>
            <w:r w:rsidR="008B07A3">
              <w:rPr>
                <w:noProof/>
                <w:webHidden/>
              </w:rPr>
              <w:tab/>
            </w:r>
            <w:r w:rsidR="008B07A3">
              <w:rPr>
                <w:noProof/>
                <w:webHidden/>
              </w:rPr>
              <w:fldChar w:fldCharType="begin"/>
            </w:r>
            <w:r w:rsidR="008B07A3">
              <w:rPr>
                <w:noProof/>
                <w:webHidden/>
              </w:rPr>
              <w:instrText xml:space="preserve"> PAGEREF _Toc467530990 \h </w:instrText>
            </w:r>
            <w:r w:rsidR="008B07A3">
              <w:rPr>
                <w:noProof/>
                <w:webHidden/>
              </w:rPr>
            </w:r>
            <w:r w:rsidR="008B07A3">
              <w:rPr>
                <w:noProof/>
                <w:webHidden/>
              </w:rPr>
              <w:fldChar w:fldCharType="separate"/>
            </w:r>
            <w:r w:rsidR="008B07A3">
              <w:rPr>
                <w:noProof/>
                <w:webHidden/>
              </w:rPr>
              <w:t>17</w:t>
            </w:r>
            <w:r w:rsidR="008B07A3">
              <w:rPr>
                <w:noProof/>
                <w:webHidden/>
              </w:rPr>
              <w:fldChar w:fldCharType="end"/>
            </w:r>
          </w:hyperlink>
        </w:p>
        <w:p w14:paraId="1AFC6AE4" w14:textId="77777777" w:rsidR="008B07A3" w:rsidRDefault="00DE3362">
          <w:pPr>
            <w:pStyle w:val="TOC2"/>
            <w:tabs>
              <w:tab w:val="right" w:leader="dot" w:pos="8494"/>
            </w:tabs>
            <w:rPr>
              <w:rFonts w:eastAsiaTheme="minorEastAsia" w:cstheme="minorBidi"/>
              <w:b w:val="0"/>
              <w:bCs w:val="0"/>
              <w:noProof/>
              <w:sz w:val="24"/>
              <w:szCs w:val="24"/>
              <w:lang w:val="en-US"/>
            </w:rPr>
          </w:pPr>
          <w:hyperlink w:anchor="_Toc467530991" w:history="1">
            <w:r w:rsidR="008B07A3" w:rsidRPr="00FC75B9">
              <w:rPr>
                <w:rStyle w:val="Hyperlink"/>
                <w:noProof/>
              </w:rPr>
              <w:t>4.3 Frontend</w:t>
            </w:r>
            <w:r w:rsidR="008B07A3">
              <w:rPr>
                <w:noProof/>
                <w:webHidden/>
              </w:rPr>
              <w:tab/>
            </w:r>
            <w:r w:rsidR="008B07A3">
              <w:rPr>
                <w:noProof/>
                <w:webHidden/>
              </w:rPr>
              <w:fldChar w:fldCharType="begin"/>
            </w:r>
            <w:r w:rsidR="008B07A3">
              <w:rPr>
                <w:noProof/>
                <w:webHidden/>
              </w:rPr>
              <w:instrText xml:space="preserve"> PAGEREF _Toc467530991 \h </w:instrText>
            </w:r>
            <w:r w:rsidR="008B07A3">
              <w:rPr>
                <w:noProof/>
                <w:webHidden/>
              </w:rPr>
            </w:r>
            <w:r w:rsidR="008B07A3">
              <w:rPr>
                <w:noProof/>
                <w:webHidden/>
              </w:rPr>
              <w:fldChar w:fldCharType="separate"/>
            </w:r>
            <w:r w:rsidR="008B07A3">
              <w:rPr>
                <w:noProof/>
                <w:webHidden/>
              </w:rPr>
              <w:t>17</w:t>
            </w:r>
            <w:r w:rsidR="008B07A3">
              <w:rPr>
                <w:noProof/>
                <w:webHidden/>
              </w:rPr>
              <w:fldChar w:fldCharType="end"/>
            </w:r>
          </w:hyperlink>
        </w:p>
        <w:p w14:paraId="609D63F9" w14:textId="77777777" w:rsidR="008B07A3" w:rsidRDefault="00DE3362">
          <w:pPr>
            <w:pStyle w:val="TOC2"/>
            <w:tabs>
              <w:tab w:val="right" w:leader="dot" w:pos="8494"/>
            </w:tabs>
            <w:rPr>
              <w:rFonts w:eastAsiaTheme="minorEastAsia" w:cstheme="minorBidi"/>
              <w:b w:val="0"/>
              <w:bCs w:val="0"/>
              <w:noProof/>
              <w:sz w:val="24"/>
              <w:szCs w:val="24"/>
              <w:lang w:val="en-US"/>
            </w:rPr>
          </w:pPr>
          <w:hyperlink w:anchor="_Toc467530992" w:history="1">
            <w:r w:rsidR="008B07A3" w:rsidRPr="00FC75B9">
              <w:rPr>
                <w:rStyle w:val="Hyperlink"/>
                <w:noProof/>
              </w:rPr>
              <w:t>4.4 REST kommunikáció</w:t>
            </w:r>
            <w:r w:rsidR="008B07A3">
              <w:rPr>
                <w:noProof/>
                <w:webHidden/>
              </w:rPr>
              <w:tab/>
            </w:r>
            <w:r w:rsidR="008B07A3">
              <w:rPr>
                <w:noProof/>
                <w:webHidden/>
              </w:rPr>
              <w:fldChar w:fldCharType="begin"/>
            </w:r>
            <w:r w:rsidR="008B07A3">
              <w:rPr>
                <w:noProof/>
                <w:webHidden/>
              </w:rPr>
              <w:instrText xml:space="preserve"> PAGEREF _Toc467530992 \h </w:instrText>
            </w:r>
            <w:r w:rsidR="008B07A3">
              <w:rPr>
                <w:noProof/>
                <w:webHidden/>
              </w:rPr>
            </w:r>
            <w:r w:rsidR="008B07A3">
              <w:rPr>
                <w:noProof/>
                <w:webHidden/>
              </w:rPr>
              <w:fldChar w:fldCharType="separate"/>
            </w:r>
            <w:r w:rsidR="008B07A3">
              <w:rPr>
                <w:noProof/>
                <w:webHidden/>
              </w:rPr>
              <w:t>17</w:t>
            </w:r>
            <w:r w:rsidR="008B07A3">
              <w:rPr>
                <w:noProof/>
                <w:webHidden/>
              </w:rPr>
              <w:fldChar w:fldCharType="end"/>
            </w:r>
          </w:hyperlink>
        </w:p>
        <w:p w14:paraId="11113BAD" w14:textId="77777777" w:rsidR="008B07A3" w:rsidRDefault="00DE3362">
          <w:pPr>
            <w:pStyle w:val="TOC2"/>
            <w:tabs>
              <w:tab w:val="right" w:leader="dot" w:pos="8494"/>
            </w:tabs>
            <w:rPr>
              <w:rFonts w:eastAsiaTheme="minorEastAsia" w:cstheme="minorBidi"/>
              <w:b w:val="0"/>
              <w:bCs w:val="0"/>
              <w:noProof/>
              <w:sz w:val="24"/>
              <w:szCs w:val="24"/>
              <w:lang w:val="en-US"/>
            </w:rPr>
          </w:pPr>
          <w:hyperlink w:anchor="_Toc467530993" w:history="1">
            <w:r w:rsidR="008B07A3" w:rsidRPr="00FC75B9">
              <w:rPr>
                <w:rStyle w:val="Hyperlink"/>
                <w:noProof/>
              </w:rPr>
              <w:t>4.5 Tesztelés XCode-ban</w:t>
            </w:r>
            <w:r w:rsidR="008B07A3">
              <w:rPr>
                <w:noProof/>
                <w:webHidden/>
              </w:rPr>
              <w:tab/>
            </w:r>
            <w:r w:rsidR="008B07A3">
              <w:rPr>
                <w:noProof/>
                <w:webHidden/>
              </w:rPr>
              <w:fldChar w:fldCharType="begin"/>
            </w:r>
            <w:r w:rsidR="008B07A3">
              <w:rPr>
                <w:noProof/>
                <w:webHidden/>
              </w:rPr>
              <w:instrText xml:space="preserve"> PAGEREF _Toc467530993 \h </w:instrText>
            </w:r>
            <w:r w:rsidR="008B07A3">
              <w:rPr>
                <w:noProof/>
                <w:webHidden/>
              </w:rPr>
            </w:r>
            <w:r w:rsidR="008B07A3">
              <w:rPr>
                <w:noProof/>
                <w:webHidden/>
              </w:rPr>
              <w:fldChar w:fldCharType="separate"/>
            </w:r>
            <w:r w:rsidR="008B07A3">
              <w:rPr>
                <w:noProof/>
                <w:webHidden/>
              </w:rPr>
              <w:t>17</w:t>
            </w:r>
            <w:r w:rsidR="008B07A3">
              <w:rPr>
                <w:noProof/>
                <w:webHidden/>
              </w:rPr>
              <w:fldChar w:fldCharType="end"/>
            </w:r>
          </w:hyperlink>
        </w:p>
        <w:p w14:paraId="5D2B04C2" w14:textId="77777777" w:rsidR="008B07A3" w:rsidRDefault="00DE3362">
          <w:pPr>
            <w:pStyle w:val="TOC3"/>
            <w:tabs>
              <w:tab w:val="right" w:leader="dot" w:pos="8494"/>
            </w:tabs>
            <w:rPr>
              <w:rFonts w:eastAsiaTheme="minorEastAsia" w:cstheme="minorBidi"/>
              <w:noProof/>
              <w:sz w:val="24"/>
              <w:szCs w:val="24"/>
              <w:lang w:val="en-US"/>
            </w:rPr>
          </w:pPr>
          <w:hyperlink w:anchor="_Toc467530994" w:history="1">
            <w:r w:rsidR="008B07A3" w:rsidRPr="00FC75B9">
              <w:rPr>
                <w:rStyle w:val="Hyperlink"/>
                <w:noProof/>
              </w:rPr>
              <w:t>4.5.1 Automatizált tesztelés</w:t>
            </w:r>
            <w:r w:rsidR="008B07A3">
              <w:rPr>
                <w:noProof/>
                <w:webHidden/>
              </w:rPr>
              <w:tab/>
            </w:r>
            <w:r w:rsidR="008B07A3">
              <w:rPr>
                <w:noProof/>
                <w:webHidden/>
              </w:rPr>
              <w:fldChar w:fldCharType="begin"/>
            </w:r>
            <w:r w:rsidR="008B07A3">
              <w:rPr>
                <w:noProof/>
                <w:webHidden/>
              </w:rPr>
              <w:instrText xml:space="preserve"> PAGEREF _Toc467530994 \h </w:instrText>
            </w:r>
            <w:r w:rsidR="008B07A3">
              <w:rPr>
                <w:noProof/>
                <w:webHidden/>
              </w:rPr>
            </w:r>
            <w:r w:rsidR="008B07A3">
              <w:rPr>
                <w:noProof/>
                <w:webHidden/>
              </w:rPr>
              <w:fldChar w:fldCharType="separate"/>
            </w:r>
            <w:r w:rsidR="008B07A3">
              <w:rPr>
                <w:noProof/>
                <w:webHidden/>
              </w:rPr>
              <w:t>17</w:t>
            </w:r>
            <w:r w:rsidR="008B07A3">
              <w:rPr>
                <w:noProof/>
                <w:webHidden/>
              </w:rPr>
              <w:fldChar w:fldCharType="end"/>
            </w:r>
          </w:hyperlink>
        </w:p>
        <w:p w14:paraId="5662670F" w14:textId="77777777" w:rsidR="008B07A3" w:rsidRDefault="00DE3362">
          <w:pPr>
            <w:pStyle w:val="TOC3"/>
            <w:tabs>
              <w:tab w:val="right" w:leader="dot" w:pos="8494"/>
            </w:tabs>
            <w:rPr>
              <w:rFonts w:eastAsiaTheme="minorEastAsia" w:cstheme="minorBidi"/>
              <w:noProof/>
              <w:sz w:val="24"/>
              <w:szCs w:val="24"/>
              <w:lang w:val="en-US"/>
            </w:rPr>
          </w:pPr>
          <w:hyperlink w:anchor="_Toc467530995" w:history="1">
            <w:r w:rsidR="008B07A3" w:rsidRPr="00FC75B9">
              <w:rPr>
                <w:rStyle w:val="Hyperlink"/>
                <w:noProof/>
              </w:rPr>
              <w:t>4.5.2 Tesztelés támogatása XCode-ban</w:t>
            </w:r>
            <w:r w:rsidR="008B07A3">
              <w:rPr>
                <w:noProof/>
                <w:webHidden/>
              </w:rPr>
              <w:tab/>
            </w:r>
            <w:r w:rsidR="008B07A3">
              <w:rPr>
                <w:noProof/>
                <w:webHidden/>
              </w:rPr>
              <w:fldChar w:fldCharType="begin"/>
            </w:r>
            <w:r w:rsidR="008B07A3">
              <w:rPr>
                <w:noProof/>
                <w:webHidden/>
              </w:rPr>
              <w:instrText xml:space="preserve"> PAGEREF _Toc467530995 \h </w:instrText>
            </w:r>
            <w:r w:rsidR="008B07A3">
              <w:rPr>
                <w:noProof/>
                <w:webHidden/>
              </w:rPr>
            </w:r>
            <w:r w:rsidR="008B07A3">
              <w:rPr>
                <w:noProof/>
                <w:webHidden/>
              </w:rPr>
              <w:fldChar w:fldCharType="separate"/>
            </w:r>
            <w:r w:rsidR="008B07A3">
              <w:rPr>
                <w:noProof/>
                <w:webHidden/>
              </w:rPr>
              <w:t>18</w:t>
            </w:r>
            <w:r w:rsidR="008B07A3">
              <w:rPr>
                <w:noProof/>
                <w:webHidden/>
              </w:rPr>
              <w:fldChar w:fldCharType="end"/>
            </w:r>
          </w:hyperlink>
        </w:p>
        <w:p w14:paraId="18188976" w14:textId="77777777" w:rsidR="008B07A3" w:rsidRDefault="00DE3362">
          <w:pPr>
            <w:pStyle w:val="TOC3"/>
            <w:tabs>
              <w:tab w:val="right" w:leader="dot" w:pos="8494"/>
            </w:tabs>
            <w:rPr>
              <w:rFonts w:eastAsiaTheme="minorEastAsia" w:cstheme="minorBidi"/>
              <w:noProof/>
              <w:sz w:val="24"/>
              <w:szCs w:val="24"/>
              <w:lang w:val="en-US"/>
            </w:rPr>
          </w:pPr>
          <w:hyperlink w:anchor="_Toc467530996" w:history="1">
            <w:r w:rsidR="008B07A3" w:rsidRPr="00FC75B9">
              <w:rPr>
                <w:rStyle w:val="Hyperlink"/>
                <w:noProof/>
              </w:rPr>
              <w:t>4.5.3 Az XCTest keretrendszer</w:t>
            </w:r>
            <w:r w:rsidR="008B07A3">
              <w:rPr>
                <w:noProof/>
                <w:webHidden/>
              </w:rPr>
              <w:tab/>
            </w:r>
            <w:r w:rsidR="008B07A3">
              <w:rPr>
                <w:noProof/>
                <w:webHidden/>
              </w:rPr>
              <w:fldChar w:fldCharType="begin"/>
            </w:r>
            <w:r w:rsidR="008B07A3">
              <w:rPr>
                <w:noProof/>
                <w:webHidden/>
              </w:rPr>
              <w:instrText xml:space="preserve"> PAGEREF _Toc467530996 \h </w:instrText>
            </w:r>
            <w:r w:rsidR="008B07A3">
              <w:rPr>
                <w:noProof/>
                <w:webHidden/>
              </w:rPr>
            </w:r>
            <w:r w:rsidR="008B07A3">
              <w:rPr>
                <w:noProof/>
                <w:webHidden/>
              </w:rPr>
              <w:fldChar w:fldCharType="separate"/>
            </w:r>
            <w:r w:rsidR="008B07A3">
              <w:rPr>
                <w:noProof/>
                <w:webHidden/>
              </w:rPr>
              <w:t>18</w:t>
            </w:r>
            <w:r w:rsidR="008B07A3">
              <w:rPr>
                <w:noProof/>
                <w:webHidden/>
              </w:rPr>
              <w:fldChar w:fldCharType="end"/>
            </w:r>
          </w:hyperlink>
        </w:p>
        <w:p w14:paraId="005E33A3" w14:textId="77777777" w:rsidR="008B07A3" w:rsidRDefault="00DE3362">
          <w:pPr>
            <w:pStyle w:val="TOC1"/>
            <w:tabs>
              <w:tab w:val="right" w:leader="dot" w:pos="8494"/>
            </w:tabs>
            <w:rPr>
              <w:rFonts w:eastAsiaTheme="minorEastAsia" w:cstheme="minorBidi"/>
              <w:b w:val="0"/>
              <w:bCs w:val="0"/>
              <w:noProof/>
              <w:lang w:val="en-US"/>
            </w:rPr>
          </w:pPr>
          <w:hyperlink w:anchor="_Toc467530997" w:history="1">
            <w:r w:rsidR="008B07A3" w:rsidRPr="00FC75B9">
              <w:rPr>
                <w:rStyle w:val="Hyperlink"/>
                <w:noProof/>
              </w:rPr>
              <w:t>5 A rendszer tervezése</w:t>
            </w:r>
            <w:r w:rsidR="008B07A3">
              <w:rPr>
                <w:noProof/>
                <w:webHidden/>
              </w:rPr>
              <w:tab/>
            </w:r>
            <w:r w:rsidR="008B07A3">
              <w:rPr>
                <w:noProof/>
                <w:webHidden/>
              </w:rPr>
              <w:fldChar w:fldCharType="begin"/>
            </w:r>
            <w:r w:rsidR="008B07A3">
              <w:rPr>
                <w:noProof/>
                <w:webHidden/>
              </w:rPr>
              <w:instrText xml:space="preserve"> PAGEREF _Toc467530997 \h </w:instrText>
            </w:r>
            <w:r w:rsidR="008B07A3">
              <w:rPr>
                <w:noProof/>
                <w:webHidden/>
              </w:rPr>
            </w:r>
            <w:r w:rsidR="008B07A3">
              <w:rPr>
                <w:noProof/>
                <w:webHidden/>
              </w:rPr>
              <w:fldChar w:fldCharType="separate"/>
            </w:r>
            <w:r w:rsidR="008B07A3">
              <w:rPr>
                <w:noProof/>
                <w:webHidden/>
              </w:rPr>
              <w:t>21</w:t>
            </w:r>
            <w:r w:rsidR="008B07A3">
              <w:rPr>
                <w:noProof/>
                <w:webHidden/>
              </w:rPr>
              <w:fldChar w:fldCharType="end"/>
            </w:r>
          </w:hyperlink>
        </w:p>
        <w:p w14:paraId="38EF976F" w14:textId="77777777" w:rsidR="008B07A3" w:rsidRDefault="00DE3362">
          <w:pPr>
            <w:pStyle w:val="TOC2"/>
            <w:tabs>
              <w:tab w:val="right" w:leader="dot" w:pos="8494"/>
            </w:tabs>
            <w:rPr>
              <w:rFonts w:eastAsiaTheme="minorEastAsia" w:cstheme="minorBidi"/>
              <w:b w:val="0"/>
              <w:bCs w:val="0"/>
              <w:noProof/>
              <w:sz w:val="24"/>
              <w:szCs w:val="24"/>
              <w:lang w:val="en-US"/>
            </w:rPr>
          </w:pPr>
          <w:hyperlink w:anchor="_Toc467530998" w:history="1">
            <w:r w:rsidR="008B07A3" w:rsidRPr="00FC75B9">
              <w:rPr>
                <w:rStyle w:val="Hyperlink"/>
                <w:noProof/>
              </w:rPr>
              <w:t>5.1 A rendszer felépítése</w:t>
            </w:r>
            <w:r w:rsidR="008B07A3">
              <w:rPr>
                <w:noProof/>
                <w:webHidden/>
              </w:rPr>
              <w:tab/>
            </w:r>
            <w:r w:rsidR="008B07A3">
              <w:rPr>
                <w:noProof/>
                <w:webHidden/>
              </w:rPr>
              <w:fldChar w:fldCharType="begin"/>
            </w:r>
            <w:r w:rsidR="008B07A3">
              <w:rPr>
                <w:noProof/>
                <w:webHidden/>
              </w:rPr>
              <w:instrText xml:space="preserve"> PAGEREF _Toc467530998 \h </w:instrText>
            </w:r>
            <w:r w:rsidR="008B07A3">
              <w:rPr>
                <w:noProof/>
                <w:webHidden/>
              </w:rPr>
            </w:r>
            <w:r w:rsidR="008B07A3">
              <w:rPr>
                <w:noProof/>
                <w:webHidden/>
              </w:rPr>
              <w:fldChar w:fldCharType="separate"/>
            </w:r>
            <w:r w:rsidR="008B07A3">
              <w:rPr>
                <w:noProof/>
                <w:webHidden/>
              </w:rPr>
              <w:t>21</w:t>
            </w:r>
            <w:r w:rsidR="008B07A3">
              <w:rPr>
                <w:noProof/>
                <w:webHidden/>
              </w:rPr>
              <w:fldChar w:fldCharType="end"/>
            </w:r>
          </w:hyperlink>
        </w:p>
        <w:p w14:paraId="5A913F09" w14:textId="77777777" w:rsidR="008B07A3" w:rsidRDefault="00DE3362">
          <w:pPr>
            <w:pStyle w:val="TOC2"/>
            <w:tabs>
              <w:tab w:val="right" w:leader="dot" w:pos="8494"/>
            </w:tabs>
            <w:rPr>
              <w:rFonts w:eastAsiaTheme="minorEastAsia" w:cstheme="minorBidi"/>
              <w:b w:val="0"/>
              <w:bCs w:val="0"/>
              <w:noProof/>
              <w:sz w:val="24"/>
              <w:szCs w:val="24"/>
              <w:lang w:val="en-US"/>
            </w:rPr>
          </w:pPr>
          <w:hyperlink w:anchor="_Toc467530999" w:history="1">
            <w:r w:rsidR="008B07A3" w:rsidRPr="00FC75B9">
              <w:rPr>
                <w:rStyle w:val="Hyperlink"/>
                <w:noProof/>
              </w:rPr>
              <w:t>5.2 Adatmodellek</w:t>
            </w:r>
            <w:r w:rsidR="008B07A3">
              <w:rPr>
                <w:noProof/>
                <w:webHidden/>
              </w:rPr>
              <w:tab/>
            </w:r>
            <w:r w:rsidR="008B07A3">
              <w:rPr>
                <w:noProof/>
                <w:webHidden/>
              </w:rPr>
              <w:fldChar w:fldCharType="begin"/>
            </w:r>
            <w:r w:rsidR="008B07A3">
              <w:rPr>
                <w:noProof/>
                <w:webHidden/>
              </w:rPr>
              <w:instrText xml:space="preserve"> PAGEREF _Toc467530999 \h </w:instrText>
            </w:r>
            <w:r w:rsidR="008B07A3">
              <w:rPr>
                <w:noProof/>
                <w:webHidden/>
              </w:rPr>
            </w:r>
            <w:r w:rsidR="008B07A3">
              <w:rPr>
                <w:noProof/>
                <w:webHidden/>
              </w:rPr>
              <w:fldChar w:fldCharType="separate"/>
            </w:r>
            <w:r w:rsidR="008B07A3">
              <w:rPr>
                <w:noProof/>
                <w:webHidden/>
              </w:rPr>
              <w:t>21</w:t>
            </w:r>
            <w:r w:rsidR="008B07A3">
              <w:rPr>
                <w:noProof/>
                <w:webHidden/>
              </w:rPr>
              <w:fldChar w:fldCharType="end"/>
            </w:r>
          </w:hyperlink>
        </w:p>
        <w:p w14:paraId="112C2FF6" w14:textId="77777777" w:rsidR="008B07A3" w:rsidRDefault="00DE3362">
          <w:pPr>
            <w:pStyle w:val="TOC2"/>
            <w:tabs>
              <w:tab w:val="right" w:leader="dot" w:pos="8494"/>
            </w:tabs>
            <w:rPr>
              <w:rFonts w:eastAsiaTheme="minorEastAsia" w:cstheme="minorBidi"/>
              <w:b w:val="0"/>
              <w:bCs w:val="0"/>
              <w:noProof/>
              <w:sz w:val="24"/>
              <w:szCs w:val="24"/>
              <w:lang w:val="en-US"/>
            </w:rPr>
          </w:pPr>
          <w:hyperlink w:anchor="_Toc467531000" w:history="1">
            <w:r w:rsidR="008B07A3" w:rsidRPr="00FC75B9">
              <w:rPr>
                <w:rStyle w:val="Hyperlink"/>
                <w:noProof/>
              </w:rPr>
              <w:t>5.3 Szerver architektúra</w:t>
            </w:r>
            <w:r w:rsidR="008B07A3">
              <w:rPr>
                <w:noProof/>
                <w:webHidden/>
              </w:rPr>
              <w:tab/>
            </w:r>
            <w:r w:rsidR="008B07A3">
              <w:rPr>
                <w:noProof/>
                <w:webHidden/>
              </w:rPr>
              <w:fldChar w:fldCharType="begin"/>
            </w:r>
            <w:r w:rsidR="008B07A3">
              <w:rPr>
                <w:noProof/>
                <w:webHidden/>
              </w:rPr>
              <w:instrText xml:space="preserve"> PAGEREF _Toc467531000 \h </w:instrText>
            </w:r>
            <w:r w:rsidR="008B07A3">
              <w:rPr>
                <w:noProof/>
                <w:webHidden/>
              </w:rPr>
            </w:r>
            <w:r w:rsidR="008B07A3">
              <w:rPr>
                <w:noProof/>
                <w:webHidden/>
              </w:rPr>
              <w:fldChar w:fldCharType="separate"/>
            </w:r>
            <w:r w:rsidR="008B07A3">
              <w:rPr>
                <w:noProof/>
                <w:webHidden/>
              </w:rPr>
              <w:t>21</w:t>
            </w:r>
            <w:r w:rsidR="008B07A3">
              <w:rPr>
                <w:noProof/>
                <w:webHidden/>
              </w:rPr>
              <w:fldChar w:fldCharType="end"/>
            </w:r>
          </w:hyperlink>
        </w:p>
        <w:p w14:paraId="6738B539" w14:textId="77777777" w:rsidR="008B07A3" w:rsidRDefault="00DE3362">
          <w:pPr>
            <w:pStyle w:val="TOC2"/>
            <w:tabs>
              <w:tab w:val="right" w:leader="dot" w:pos="8494"/>
            </w:tabs>
            <w:rPr>
              <w:rFonts w:eastAsiaTheme="minorEastAsia" w:cstheme="minorBidi"/>
              <w:b w:val="0"/>
              <w:bCs w:val="0"/>
              <w:noProof/>
              <w:sz w:val="24"/>
              <w:szCs w:val="24"/>
              <w:lang w:val="en-US"/>
            </w:rPr>
          </w:pPr>
          <w:hyperlink w:anchor="_Toc467531001" w:history="1">
            <w:r w:rsidR="008B07A3" w:rsidRPr="00FC75B9">
              <w:rPr>
                <w:rStyle w:val="Hyperlink"/>
                <w:noProof/>
              </w:rPr>
              <w:t>5.4 iOS kliens architektúra</w:t>
            </w:r>
            <w:r w:rsidR="008B07A3">
              <w:rPr>
                <w:noProof/>
                <w:webHidden/>
              </w:rPr>
              <w:tab/>
            </w:r>
            <w:r w:rsidR="008B07A3">
              <w:rPr>
                <w:noProof/>
                <w:webHidden/>
              </w:rPr>
              <w:fldChar w:fldCharType="begin"/>
            </w:r>
            <w:r w:rsidR="008B07A3">
              <w:rPr>
                <w:noProof/>
                <w:webHidden/>
              </w:rPr>
              <w:instrText xml:space="preserve"> PAGEREF _Toc467531001 \h </w:instrText>
            </w:r>
            <w:r w:rsidR="008B07A3">
              <w:rPr>
                <w:noProof/>
                <w:webHidden/>
              </w:rPr>
            </w:r>
            <w:r w:rsidR="008B07A3">
              <w:rPr>
                <w:noProof/>
                <w:webHidden/>
              </w:rPr>
              <w:fldChar w:fldCharType="separate"/>
            </w:r>
            <w:r w:rsidR="008B07A3">
              <w:rPr>
                <w:noProof/>
                <w:webHidden/>
              </w:rPr>
              <w:t>21</w:t>
            </w:r>
            <w:r w:rsidR="008B07A3">
              <w:rPr>
                <w:noProof/>
                <w:webHidden/>
              </w:rPr>
              <w:fldChar w:fldCharType="end"/>
            </w:r>
          </w:hyperlink>
        </w:p>
        <w:p w14:paraId="058D4924" w14:textId="77777777" w:rsidR="008B07A3" w:rsidRDefault="00DE3362">
          <w:pPr>
            <w:pStyle w:val="TOC3"/>
            <w:tabs>
              <w:tab w:val="right" w:leader="dot" w:pos="8494"/>
            </w:tabs>
            <w:rPr>
              <w:rFonts w:eastAsiaTheme="minorEastAsia" w:cstheme="minorBidi"/>
              <w:noProof/>
              <w:sz w:val="24"/>
              <w:szCs w:val="24"/>
              <w:lang w:val="en-US"/>
            </w:rPr>
          </w:pPr>
          <w:hyperlink w:anchor="_Toc467531002" w:history="1">
            <w:r w:rsidR="008B07A3" w:rsidRPr="00FC75B9">
              <w:rPr>
                <w:rStyle w:val="Hyperlink"/>
                <w:noProof/>
              </w:rPr>
              <w:t>5.4.1 Az alkalmazás felépítése</w:t>
            </w:r>
            <w:r w:rsidR="008B07A3">
              <w:rPr>
                <w:noProof/>
                <w:webHidden/>
              </w:rPr>
              <w:tab/>
            </w:r>
            <w:r w:rsidR="008B07A3">
              <w:rPr>
                <w:noProof/>
                <w:webHidden/>
              </w:rPr>
              <w:fldChar w:fldCharType="begin"/>
            </w:r>
            <w:r w:rsidR="008B07A3">
              <w:rPr>
                <w:noProof/>
                <w:webHidden/>
              </w:rPr>
              <w:instrText xml:space="preserve"> PAGEREF _Toc467531002 \h </w:instrText>
            </w:r>
            <w:r w:rsidR="008B07A3">
              <w:rPr>
                <w:noProof/>
                <w:webHidden/>
              </w:rPr>
            </w:r>
            <w:r w:rsidR="008B07A3">
              <w:rPr>
                <w:noProof/>
                <w:webHidden/>
              </w:rPr>
              <w:fldChar w:fldCharType="separate"/>
            </w:r>
            <w:r w:rsidR="008B07A3">
              <w:rPr>
                <w:noProof/>
                <w:webHidden/>
              </w:rPr>
              <w:t>21</w:t>
            </w:r>
            <w:r w:rsidR="008B07A3">
              <w:rPr>
                <w:noProof/>
                <w:webHidden/>
              </w:rPr>
              <w:fldChar w:fldCharType="end"/>
            </w:r>
          </w:hyperlink>
        </w:p>
        <w:p w14:paraId="183BA01B" w14:textId="77777777" w:rsidR="008B07A3" w:rsidRDefault="00DE3362">
          <w:pPr>
            <w:pStyle w:val="TOC3"/>
            <w:tabs>
              <w:tab w:val="right" w:leader="dot" w:pos="8494"/>
            </w:tabs>
            <w:rPr>
              <w:rFonts w:eastAsiaTheme="minorEastAsia" w:cstheme="minorBidi"/>
              <w:noProof/>
              <w:sz w:val="24"/>
              <w:szCs w:val="24"/>
              <w:lang w:val="en-US"/>
            </w:rPr>
          </w:pPr>
          <w:hyperlink w:anchor="_Toc467531003" w:history="1">
            <w:r w:rsidR="008B07A3" w:rsidRPr="00FC75B9">
              <w:rPr>
                <w:rStyle w:val="Hyperlink"/>
                <w:noProof/>
              </w:rPr>
              <w:t>5.4.2 Programozási minták</w:t>
            </w:r>
            <w:r w:rsidR="008B07A3">
              <w:rPr>
                <w:noProof/>
                <w:webHidden/>
              </w:rPr>
              <w:tab/>
            </w:r>
            <w:r w:rsidR="008B07A3">
              <w:rPr>
                <w:noProof/>
                <w:webHidden/>
              </w:rPr>
              <w:fldChar w:fldCharType="begin"/>
            </w:r>
            <w:r w:rsidR="008B07A3">
              <w:rPr>
                <w:noProof/>
                <w:webHidden/>
              </w:rPr>
              <w:instrText xml:space="preserve"> PAGEREF _Toc467531003 \h </w:instrText>
            </w:r>
            <w:r w:rsidR="008B07A3">
              <w:rPr>
                <w:noProof/>
                <w:webHidden/>
              </w:rPr>
            </w:r>
            <w:r w:rsidR="008B07A3">
              <w:rPr>
                <w:noProof/>
                <w:webHidden/>
              </w:rPr>
              <w:fldChar w:fldCharType="separate"/>
            </w:r>
            <w:r w:rsidR="008B07A3">
              <w:rPr>
                <w:noProof/>
                <w:webHidden/>
              </w:rPr>
              <w:t>21</w:t>
            </w:r>
            <w:r w:rsidR="008B07A3">
              <w:rPr>
                <w:noProof/>
                <w:webHidden/>
              </w:rPr>
              <w:fldChar w:fldCharType="end"/>
            </w:r>
          </w:hyperlink>
        </w:p>
        <w:p w14:paraId="4279DDDC" w14:textId="77777777" w:rsidR="008B07A3" w:rsidRDefault="00DE3362">
          <w:pPr>
            <w:pStyle w:val="TOC3"/>
            <w:tabs>
              <w:tab w:val="right" w:leader="dot" w:pos="8494"/>
            </w:tabs>
            <w:rPr>
              <w:rFonts w:eastAsiaTheme="minorEastAsia" w:cstheme="minorBidi"/>
              <w:noProof/>
              <w:sz w:val="24"/>
              <w:szCs w:val="24"/>
              <w:lang w:val="en-US"/>
            </w:rPr>
          </w:pPr>
          <w:hyperlink w:anchor="_Toc467531004" w:history="1">
            <w:r w:rsidR="008B07A3" w:rsidRPr="00FC75B9">
              <w:rPr>
                <w:rStyle w:val="Hyperlink"/>
                <w:noProof/>
              </w:rPr>
              <w:t>5.4.3 MVVM – Model View ViewModel</w:t>
            </w:r>
            <w:r w:rsidR="008B07A3">
              <w:rPr>
                <w:noProof/>
                <w:webHidden/>
              </w:rPr>
              <w:tab/>
            </w:r>
            <w:r w:rsidR="008B07A3">
              <w:rPr>
                <w:noProof/>
                <w:webHidden/>
              </w:rPr>
              <w:fldChar w:fldCharType="begin"/>
            </w:r>
            <w:r w:rsidR="008B07A3">
              <w:rPr>
                <w:noProof/>
                <w:webHidden/>
              </w:rPr>
              <w:instrText xml:space="preserve"> PAGEREF _Toc467531004 \h </w:instrText>
            </w:r>
            <w:r w:rsidR="008B07A3">
              <w:rPr>
                <w:noProof/>
                <w:webHidden/>
              </w:rPr>
            </w:r>
            <w:r w:rsidR="008B07A3">
              <w:rPr>
                <w:noProof/>
                <w:webHidden/>
              </w:rPr>
              <w:fldChar w:fldCharType="separate"/>
            </w:r>
            <w:r w:rsidR="008B07A3">
              <w:rPr>
                <w:noProof/>
                <w:webHidden/>
              </w:rPr>
              <w:t>25</w:t>
            </w:r>
            <w:r w:rsidR="008B07A3">
              <w:rPr>
                <w:noProof/>
                <w:webHidden/>
              </w:rPr>
              <w:fldChar w:fldCharType="end"/>
            </w:r>
          </w:hyperlink>
        </w:p>
        <w:p w14:paraId="584127A6" w14:textId="77777777" w:rsidR="008B07A3" w:rsidRDefault="00DE3362">
          <w:pPr>
            <w:pStyle w:val="TOC3"/>
            <w:tabs>
              <w:tab w:val="right" w:leader="dot" w:pos="8494"/>
            </w:tabs>
            <w:rPr>
              <w:rFonts w:eastAsiaTheme="minorEastAsia" w:cstheme="minorBidi"/>
              <w:noProof/>
              <w:sz w:val="24"/>
              <w:szCs w:val="24"/>
              <w:lang w:val="en-US"/>
            </w:rPr>
          </w:pPr>
          <w:hyperlink w:anchor="_Toc467531005" w:history="1">
            <w:r w:rsidR="008B07A3" w:rsidRPr="00FC75B9">
              <w:rPr>
                <w:rStyle w:val="Hyperlink"/>
                <w:noProof/>
              </w:rPr>
              <w:t>5.4.4 MVP – Model View Presenter</w:t>
            </w:r>
            <w:r w:rsidR="008B07A3">
              <w:rPr>
                <w:noProof/>
                <w:webHidden/>
              </w:rPr>
              <w:tab/>
            </w:r>
            <w:r w:rsidR="008B07A3">
              <w:rPr>
                <w:noProof/>
                <w:webHidden/>
              </w:rPr>
              <w:fldChar w:fldCharType="begin"/>
            </w:r>
            <w:r w:rsidR="008B07A3">
              <w:rPr>
                <w:noProof/>
                <w:webHidden/>
              </w:rPr>
              <w:instrText xml:space="preserve"> PAGEREF _Toc467531005 \h </w:instrText>
            </w:r>
            <w:r w:rsidR="008B07A3">
              <w:rPr>
                <w:noProof/>
                <w:webHidden/>
              </w:rPr>
            </w:r>
            <w:r w:rsidR="008B07A3">
              <w:rPr>
                <w:noProof/>
                <w:webHidden/>
              </w:rPr>
              <w:fldChar w:fldCharType="separate"/>
            </w:r>
            <w:r w:rsidR="008B07A3">
              <w:rPr>
                <w:noProof/>
                <w:webHidden/>
              </w:rPr>
              <w:t>25</w:t>
            </w:r>
            <w:r w:rsidR="008B07A3">
              <w:rPr>
                <w:noProof/>
                <w:webHidden/>
              </w:rPr>
              <w:fldChar w:fldCharType="end"/>
            </w:r>
          </w:hyperlink>
        </w:p>
        <w:p w14:paraId="569AE644" w14:textId="77777777" w:rsidR="008B07A3" w:rsidRDefault="00DE3362">
          <w:pPr>
            <w:pStyle w:val="TOC3"/>
            <w:tabs>
              <w:tab w:val="right" w:leader="dot" w:pos="8494"/>
            </w:tabs>
            <w:rPr>
              <w:rFonts w:eastAsiaTheme="minorEastAsia" w:cstheme="minorBidi"/>
              <w:noProof/>
              <w:sz w:val="24"/>
              <w:szCs w:val="24"/>
              <w:lang w:val="en-US"/>
            </w:rPr>
          </w:pPr>
          <w:hyperlink w:anchor="_Toc467531006" w:history="1">
            <w:r w:rsidR="008B07A3" w:rsidRPr="00FC75B9">
              <w:rPr>
                <w:rStyle w:val="Hyperlink"/>
                <w:noProof/>
              </w:rPr>
              <w:t>5.4.5 Dependency injection általánosan</w:t>
            </w:r>
            <w:r w:rsidR="008B07A3">
              <w:rPr>
                <w:noProof/>
                <w:webHidden/>
              </w:rPr>
              <w:tab/>
            </w:r>
            <w:r w:rsidR="008B07A3">
              <w:rPr>
                <w:noProof/>
                <w:webHidden/>
              </w:rPr>
              <w:fldChar w:fldCharType="begin"/>
            </w:r>
            <w:r w:rsidR="008B07A3">
              <w:rPr>
                <w:noProof/>
                <w:webHidden/>
              </w:rPr>
              <w:instrText xml:space="preserve"> PAGEREF _Toc467531006 \h </w:instrText>
            </w:r>
            <w:r w:rsidR="008B07A3">
              <w:rPr>
                <w:noProof/>
                <w:webHidden/>
              </w:rPr>
            </w:r>
            <w:r w:rsidR="008B07A3">
              <w:rPr>
                <w:noProof/>
                <w:webHidden/>
              </w:rPr>
              <w:fldChar w:fldCharType="separate"/>
            </w:r>
            <w:r w:rsidR="008B07A3">
              <w:rPr>
                <w:noProof/>
                <w:webHidden/>
              </w:rPr>
              <w:t>28</w:t>
            </w:r>
            <w:r w:rsidR="008B07A3">
              <w:rPr>
                <w:noProof/>
                <w:webHidden/>
              </w:rPr>
              <w:fldChar w:fldCharType="end"/>
            </w:r>
          </w:hyperlink>
        </w:p>
        <w:p w14:paraId="0F80AC2D" w14:textId="77777777" w:rsidR="008B07A3" w:rsidRDefault="00DE3362">
          <w:pPr>
            <w:pStyle w:val="TOC3"/>
            <w:tabs>
              <w:tab w:val="right" w:leader="dot" w:pos="8494"/>
            </w:tabs>
            <w:rPr>
              <w:rFonts w:eastAsiaTheme="minorEastAsia" w:cstheme="minorBidi"/>
              <w:noProof/>
              <w:sz w:val="24"/>
              <w:szCs w:val="24"/>
              <w:lang w:val="en-US"/>
            </w:rPr>
          </w:pPr>
          <w:hyperlink w:anchor="_Toc467531007" w:history="1">
            <w:r w:rsidR="008B07A3" w:rsidRPr="00FC75B9">
              <w:rPr>
                <w:rStyle w:val="Hyperlink"/>
                <w:noProof/>
              </w:rPr>
              <w:t>5.4.6 Szálkezelés</w:t>
            </w:r>
            <w:r w:rsidR="008B07A3">
              <w:rPr>
                <w:noProof/>
                <w:webHidden/>
              </w:rPr>
              <w:tab/>
            </w:r>
            <w:r w:rsidR="008B07A3">
              <w:rPr>
                <w:noProof/>
                <w:webHidden/>
              </w:rPr>
              <w:fldChar w:fldCharType="begin"/>
            </w:r>
            <w:r w:rsidR="008B07A3">
              <w:rPr>
                <w:noProof/>
                <w:webHidden/>
              </w:rPr>
              <w:instrText xml:space="preserve"> PAGEREF _Toc467531007 \h </w:instrText>
            </w:r>
            <w:r w:rsidR="008B07A3">
              <w:rPr>
                <w:noProof/>
                <w:webHidden/>
              </w:rPr>
            </w:r>
            <w:r w:rsidR="008B07A3">
              <w:rPr>
                <w:noProof/>
                <w:webHidden/>
              </w:rPr>
              <w:fldChar w:fldCharType="separate"/>
            </w:r>
            <w:r w:rsidR="008B07A3">
              <w:rPr>
                <w:noProof/>
                <w:webHidden/>
              </w:rPr>
              <w:t>28</w:t>
            </w:r>
            <w:r w:rsidR="008B07A3">
              <w:rPr>
                <w:noProof/>
                <w:webHidden/>
              </w:rPr>
              <w:fldChar w:fldCharType="end"/>
            </w:r>
          </w:hyperlink>
        </w:p>
        <w:p w14:paraId="5659FC49" w14:textId="77777777" w:rsidR="008B07A3" w:rsidRDefault="00DE3362">
          <w:pPr>
            <w:pStyle w:val="TOC2"/>
            <w:tabs>
              <w:tab w:val="right" w:leader="dot" w:pos="8494"/>
            </w:tabs>
            <w:rPr>
              <w:rFonts w:eastAsiaTheme="minorEastAsia" w:cstheme="minorBidi"/>
              <w:b w:val="0"/>
              <w:bCs w:val="0"/>
              <w:noProof/>
              <w:sz w:val="24"/>
              <w:szCs w:val="24"/>
              <w:lang w:val="en-US"/>
            </w:rPr>
          </w:pPr>
          <w:hyperlink w:anchor="_Toc467531008" w:history="1">
            <w:r w:rsidR="008B07A3" w:rsidRPr="00FC75B9">
              <w:rPr>
                <w:rStyle w:val="Hyperlink"/>
                <w:noProof/>
              </w:rPr>
              <w:t>5.5 REST API tervezése</w:t>
            </w:r>
            <w:r w:rsidR="008B07A3">
              <w:rPr>
                <w:noProof/>
                <w:webHidden/>
              </w:rPr>
              <w:tab/>
            </w:r>
            <w:r w:rsidR="008B07A3">
              <w:rPr>
                <w:noProof/>
                <w:webHidden/>
              </w:rPr>
              <w:fldChar w:fldCharType="begin"/>
            </w:r>
            <w:r w:rsidR="008B07A3">
              <w:rPr>
                <w:noProof/>
                <w:webHidden/>
              </w:rPr>
              <w:instrText xml:space="preserve"> PAGEREF _Toc467531008 \h </w:instrText>
            </w:r>
            <w:r w:rsidR="008B07A3">
              <w:rPr>
                <w:noProof/>
                <w:webHidden/>
              </w:rPr>
            </w:r>
            <w:r w:rsidR="008B07A3">
              <w:rPr>
                <w:noProof/>
                <w:webHidden/>
              </w:rPr>
              <w:fldChar w:fldCharType="separate"/>
            </w:r>
            <w:r w:rsidR="008B07A3">
              <w:rPr>
                <w:noProof/>
                <w:webHidden/>
              </w:rPr>
              <w:t>28</w:t>
            </w:r>
            <w:r w:rsidR="008B07A3">
              <w:rPr>
                <w:noProof/>
                <w:webHidden/>
              </w:rPr>
              <w:fldChar w:fldCharType="end"/>
            </w:r>
          </w:hyperlink>
        </w:p>
        <w:p w14:paraId="5530505D" w14:textId="77777777" w:rsidR="008B07A3" w:rsidRDefault="00DE3362">
          <w:pPr>
            <w:pStyle w:val="TOC2"/>
            <w:tabs>
              <w:tab w:val="right" w:leader="dot" w:pos="8494"/>
            </w:tabs>
            <w:rPr>
              <w:rFonts w:eastAsiaTheme="minorEastAsia" w:cstheme="minorBidi"/>
              <w:b w:val="0"/>
              <w:bCs w:val="0"/>
              <w:noProof/>
              <w:sz w:val="24"/>
              <w:szCs w:val="24"/>
              <w:lang w:val="en-US"/>
            </w:rPr>
          </w:pPr>
          <w:hyperlink w:anchor="_Toc467531009" w:history="1">
            <w:r w:rsidR="008B07A3" w:rsidRPr="00FC75B9">
              <w:rPr>
                <w:rStyle w:val="Hyperlink"/>
                <w:noProof/>
              </w:rPr>
              <w:t>5.6 iOS – Android közös tervezése lehetőségek</w:t>
            </w:r>
            <w:r w:rsidR="008B07A3">
              <w:rPr>
                <w:noProof/>
                <w:webHidden/>
              </w:rPr>
              <w:tab/>
            </w:r>
            <w:r w:rsidR="008B07A3">
              <w:rPr>
                <w:noProof/>
                <w:webHidden/>
              </w:rPr>
              <w:fldChar w:fldCharType="begin"/>
            </w:r>
            <w:r w:rsidR="008B07A3">
              <w:rPr>
                <w:noProof/>
                <w:webHidden/>
              </w:rPr>
              <w:instrText xml:space="preserve"> PAGEREF _Toc467531009 \h </w:instrText>
            </w:r>
            <w:r w:rsidR="008B07A3">
              <w:rPr>
                <w:noProof/>
                <w:webHidden/>
              </w:rPr>
            </w:r>
            <w:r w:rsidR="008B07A3">
              <w:rPr>
                <w:noProof/>
                <w:webHidden/>
              </w:rPr>
              <w:fldChar w:fldCharType="separate"/>
            </w:r>
            <w:r w:rsidR="008B07A3">
              <w:rPr>
                <w:noProof/>
                <w:webHidden/>
              </w:rPr>
              <w:t>28</w:t>
            </w:r>
            <w:r w:rsidR="008B07A3">
              <w:rPr>
                <w:noProof/>
                <w:webHidden/>
              </w:rPr>
              <w:fldChar w:fldCharType="end"/>
            </w:r>
          </w:hyperlink>
        </w:p>
        <w:p w14:paraId="3987E371" w14:textId="77777777" w:rsidR="008B07A3" w:rsidRDefault="00DE3362">
          <w:pPr>
            <w:pStyle w:val="TOC2"/>
            <w:tabs>
              <w:tab w:val="right" w:leader="dot" w:pos="8494"/>
            </w:tabs>
            <w:rPr>
              <w:rFonts w:eastAsiaTheme="minorEastAsia" w:cstheme="minorBidi"/>
              <w:b w:val="0"/>
              <w:bCs w:val="0"/>
              <w:noProof/>
              <w:sz w:val="24"/>
              <w:szCs w:val="24"/>
              <w:lang w:val="en-US"/>
            </w:rPr>
          </w:pPr>
          <w:hyperlink w:anchor="_Toc467531010" w:history="1">
            <w:r w:rsidR="008B07A3" w:rsidRPr="00FC75B9">
              <w:rPr>
                <w:rStyle w:val="Hyperlink"/>
                <w:noProof/>
              </w:rPr>
              <w:t>5.7 Singleton</w:t>
            </w:r>
            <w:r w:rsidR="008B07A3">
              <w:rPr>
                <w:noProof/>
                <w:webHidden/>
              </w:rPr>
              <w:tab/>
            </w:r>
            <w:r w:rsidR="008B07A3">
              <w:rPr>
                <w:noProof/>
                <w:webHidden/>
              </w:rPr>
              <w:fldChar w:fldCharType="begin"/>
            </w:r>
            <w:r w:rsidR="008B07A3">
              <w:rPr>
                <w:noProof/>
                <w:webHidden/>
              </w:rPr>
              <w:instrText xml:space="preserve"> PAGEREF _Toc467531010 \h </w:instrText>
            </w:r>
            <w:r w:rsidR="008B07A3">
              <w:rPr>
                <w:noProof/>
                <w:webHidden/>
              </w:rPr>
            </w:r>
            <w:r w:rsidR="008B07A3">
              <w:rPr>
                <w:noProof/>
                <w:webHidden/>
              </w:rPr>
              <w:fldChar w:fldCharType="separate"/>
            </w:r>
            <w:r w:rsidR="008B07A3">
              <w:rPr>
                <w:noProof/>
                <w:webHidden/>
              </w:rPr>
              <w:t>28</w:t>
            </w:r>
            <w:r w:rsidR="008B07A3">
              <w:rPr>
                <w:noProof/>
                <w:webHidden/>
              </w:rPr>
              <w:fldChar w:fldCharType="end"/>
            </w:r>
          </w:hyperlink>
        </w:p>
        <w:p w14:paraId="2D2D2FDB" w14:textId="77777777" w:rsidR="008B07A3" w:rsidRDefault="00DE3362">
          <w:pPr>
            <w:pStyle w:val="TOC1"/>
            <w:tabs>
              <w:tab w:val="right" w:leader="dot" w:pos="8494"/>
            </w:tabs>
            <w:rPr>
              <w:rFonts w:eastAsiaTheme="minorEastAsia" w:cstheme="minorBidi"/>
              <w:b w:val="0"/>
              <w:bCs w:val="0"/>
              <w:noProof/>
              <w:lang w:val="en-US"/>
            </w:rPr>
          </w:pPr>
          <w:hyperlink w:anchor="_Toc467531011" w:history="1">
            <w:r w:rsidR="008B07A3" w:rsidRPr="00FC75B9">
              <w:rPr>
                <w:rStyle w:val="Hyperlink"/>
                <w:noProof/>
              </w:rPr>
              <w:t>Irodalomjegyzék</w:t>
            </w:r>
            <w:r w:rsidR="008B07A3">
              <w:rPr>
                <w:noProof/>
                <w:webHidden/>
              </w:rPr>
              <w:tab/>
            </w:r>
            <w:r w:rsidR="008B07A3">
              <w:rPr>
                <w:noProof/>
                <w:webHidden/>
              </w:rPr>
              <w:fldChar w:fldCharType="begin"/>
            </w:r>
            <w:r w:rsidR="008B07A3">
              <w:rPr>
                <w:noProof/>
                <w:webHidden/>
              </w:rPr>
              <w:instrText xml:space="preserve"> PAGEREF _Toc467531011 \h </w:instrText>
            </w:r>
            <w:r w:rsidR="008B07A3">
              <w:rPr>
                <w:noProof/>
                <w:webHidden/>
              </w:rPr>
            </w:r>
            <w:r w:rsidR="008B07A3">
              <w:rPr>
                <w:noProof/>
                <w:webHidden/>
              </w:rPr>
              <w:fldChar w:fldCharType="separate"/>
            </w:r>
            <w:r w:rsidR="008B07A3">
              <w:rPr>
                <w:noProof/>
                <w:webHidden/>
              </w:rPr>
              <w:t>31</w:t>
            </w:r>
            <w:r w:rsidR="008B07A3">
              <w:rPr>
                <w:noProof/>
                <w:webHidden/>
              </w:rPr>
              <w:fldChar w:fldCharType="end"/>
            </w:r>
          </w:hyperlink>
        </w:p>
        <w:p w14:paraId="39C03F23" w14:textId="5083B1E4" w:rsidR="00440019" w:rsidRDefault="00440019">
          <w:r>
            <w:rPr>
              <w:b/>
              <w:bCs/>
              <w:noProof/>
            </w:rPr>
            <w:fldChar w:fldCharType="end"/>
          </w:r>
        </w:p>
      </w:sdtContent>
    </w:sdt>
    <w:p w14:paraId="432E35AB" w14:textId="77777777" w:rsidR="00440019" w:rsidRDefault="00440019">
      <w:pPr>
        <w:spacing w:after="0" w:line="240" w:lineRule="auto"/>
        <w:ind w:firstLine="0"/>
        <w:jc w:val="left"/>
        <w:rPr>
          <w:rFonts w:cs="Arial"/>
          <w:b/>
          <w:bCs/>
          <w:kern w:val="32"/>
          <w:sz w:val="36"/>
          <w:szCs w:val="32"/>
        </w:rPr>
      </w:pPr>
      <w:r>
        <w:br w:type="page"/>
      </w:r>
    </w:p>
    <w:p w14:paraId="333BD51D" w14:textId="7442D690" w:rsidR="008B6ECB" w:rsidRPr="002D5E97" w:rsidRDefault="00E95AA2" w:rsidP="006A1B7F">
      <w:pPr>
        <w:pStyle w:val="Heading1"/>
      </w:pPr>
      <w:bookmarkStart w:id="0" w:name="_Toc467530968"/>
      <w:r>
        <w:lastRenderedPageBreak/>
        <w:t>Bevezetés</w:t>
      </w:r>
      <w:bookmarkEnd w:id="0"/>
    </w:p>
    <w:p w14:paraId="196B85D1" w14:textId="7BA62130" w:rsidR="008B6ECB" w:rsidRPr="002D5E97" w:rsidRDefault="008B6ECB" w:rsidP="008B6ECB">
      <w:r w:rsidRPr="002D5E97">
        <w:t xml:space="preserve">A diploma feladatom egy személyes pénzügyi asszisztens szoftverrendszerhez tartozó </w:t>
      </w:r>
      <w:proofErr w:type="spellStart"/>
      <w:r w:rsidRPr="002D5E97">
        <w:t>iOS</w:t>
      </w:r>
      <w:proofErr w:type="spellEnd"/>
      <w:r w:rsidRPr="002D5E97">
        <w:t xml:space="preserve"> </w:t>
      </w:r>
      <w:r w:rsidR="00DE3362">
        <w:t xml:space="preserve">alkalmazás </w:t>
      </w:r>
      <w:r w:rsidRPr="002D5E97">
        <w:t>és webkliens alkalmazás</w:t>
      </w:r>
      <w:r w:rsidR="00DE3362">
        <w:t xml:space="preserve"> prototípusának </w:t>
      </w:r>
      <w:r w:rsidRPr="002D5E97">
        <w:t>fejlesztése</w:t>
      </w:r>
      <w:r w:rsidR="00DE3362">
        <w:t xml:space="preserve"> valamint azt ezeket kiszolgáló backend alkalmazás tervezésében való részvétel</w:t>
      </w:r>
      <w:r w:rsidRPr="002D5E97">
        <w:t>. Az alkalmazás tőlem függetlenül más platformokra is implementálásra kerül, ezért nagyon körültekintően kellett megterveznünk minden olyan részét, ami a többi klienst is érinti.</w:t>
      </w:r>
    </w:p>
    <w:p w14:paraId="4CF952F4" w14:textId="77777777" w:rsidR="008B6ECB" w:rsidRPr="002D5E97" w:rsidRDefault="008B6ECB" w:rsidP="008B6ECB">
      <w:r w:rsidRPr="002D5E97">
        <w:t xml:space="preserve">A személyes pénzügyi asszisztens alkalmazás fejlesztésének ötlete saját és egy barátom példájához vezethető vissza. A felvetődő probléma minket érintett a mindennapokban és erre </w:t>
      </w:r>
      <w:r w:rsidR="00654DD6" w:rsidRPr="002D5E97">
        <w:t>kínálok egy megoldást azoknak, akik szintén szemben találják magukat ezzel.</w:t>
      </w:r>
    </w:p>
    <w:p w14:paraId="13F0450B" w14:textId="77777777" w:rsidR="00420FB1" w:rsidRPr="002D5E97" w:rsidRDefault="00420FB1" w:rsidP="00420FB1">
      <w:pPr>
        <w:pStyle w:val="Heading2"/>
      </w:pPr>
      <w:bookmarkStart w:id="1" w:name="_Toc467530969"/>
      <w:r w:rsidRPr="002D5E97">
        <w:t>A probléma</w:t>
      </w:r>
      <w:bookmarkEnd w:id="1"/>
    </w:p>
    <w:p w14:paraId="33461D84" w14:textId="515FBEDD" w:rsidR="00DE3362" w:rsidRPr="002D5E97" w:rsidRDefault="00DE3362" w:rsidP="00420FB1">
      <w:r>
        <w:t>A probléma: magánéletem során többször ütköztem abba, hogy a pénzügyeimet nem tudtam megfelelően számon tartani, nem tudtam mire mennyit költök. Mikor kimutatást akartam csinálni, hogy milyen költségeken lehetne faragani, több hónapra visszamenőleg, csaknem kivitelezhetetlen feladatnak tűnt. Ekkor kezdtem el a piacon keresni, hogy milyen megoldásokat kínálnak erre mások.</w:t>
      </w:r>
    </w:p>
    <w:p w14:paraId="4A16EAE4" w14:textId="77777777" w:rsidR="00DE3362" w:rsidRDefault="00DE3362" w:rsidP="00DE3362">
      <w:r>
        <w:t>A témakör összefoglaló neve PFM (</w:t>
      </w:r>
      <w:proofErr w:type="spellStart"/>
      <w:r>
        <w:t>Personal</w:t>
      </w:r>
      <w:proofErr w:type="spellEnd"/>
      <w:r>
        <w:t xml:space="preserve"> Financial Management), ez magába foglal mindenféle személyes pénzügyi kérdésekkel foglalkozó megoldást. Két alapvető ága van. </w:t>
      </w:r>
    </w:p>
    <w:p w14:paraId="15BAFA4A" w14:textId="22F6EE89" w:rsidR="00DE2356" w:rsidRPr="002D5E97" w:rsidRDefault="00420FB1" w:rsidP="009501DF">
      <w:r w:rsidRPr="002D5E97">
        <w:t xml:space="preserve">Az első megközelítés az utólagos elemzésre épít. </w:t>
      </w:r>
      <w:r w:rsidR="00DE2356" w:rsidRPr="002D5E97">
        <w:t>A feldolgozás menete a következő:</w:t>
      </w:r>
      <w:r w:rsidR="00892FE8">
        <w:t xml:space="preserve"> egy szoftverbe betáp</w:t>
      </w:r>
      <w:r w:rsidR="008C6A89">
        <w:t>láljuk valamilyen úton a</w:t>
      </w:r>
      <w:r w:rsidR="00DE3362">
        <w:t xml:space="preserve"> bank</w:t>
      </w:r>
      <w:r w:rsidR="00427D1E">
        <w:t xml:space="preserve">számlakivonatainkat (fejlett rendszerek esetén egy egyszerű megoldás, hogy megadjuk e-bankunk </w:t>
      </w:r>
      <w:r w:rsidR="00AE2A6B">
        <w:t xml:space="preserve">hozzáférési adatait, az belép oda és letölti a számára szükséges </w:t>
      </w:r>
      <w:r w:rsidR="00DE3362">
        <w:t>kimutatásokat</w:t>
      </w:r>
      <w:r w:rsidR="00AE2A6B">
        <w:t>)</w:t>
      </w:r>
      <w:r w:rsidR="009501DF">
        <w:t>,</w:t>
      </w:r>
      <w:r w:rsidR="00417156">
        <w:t xml:space="preserve"> </w:t>
      </w:r>
      <w:r w:rsidR="009501DF">
        <w:t xml:space="preserve">az pedig különböző kimutatásokat készít ezekből, mindenféle </w:t>
      </w:r>
      <w:proofErr w:type="spellStart"/>
      <w:r w:rsidR="009501DF">
        <w:t>meta</w:t>
      </w:r>
      <w:proofErr w:type="spellEnd"/>
      <w:r w:rsidR="009501DF">
        <w:t xml:space="preserve">-adat, algoritmus és heurisztika segítségével. </w:t>
      </w:r>
      <w:r w:rsidR="00DE2356" w:rsidRPr="002D5E97">
        <w:t>Mivel a készpénzt teljesen automatizáltan nem tudják számon tartani, egyik gyengesége ennek a megközelítésnek, hogy csak az elektronikusan mozgatott pénzeket lehet utólagosan bármilyen módszerrel feldolgozni.</w:t>
      </w:r>
      <w:r w:rsidR="00D73F90">
        <w:t xml:space="preserve"> Illetve felvet sok biztonság-kritikai kérdése, hogy az adott szoftver fejlesztőjében mennyire bíznak meg a felhasználók, hajlandók-e megadni ilyen szenzitív adatokat. </w:t>
      </w:r>
    </w:p>
    <w:p w14:paraId="0BB5AB4B" w14:textId="578DECF1" w:rsidR="005E540C" w:rsidRDefault="005D37B7" w:rsidP="00420FB1">
      <w:r w:rsidRPr="002D5E97">
        <w:lastRenderedPageBreak/>
        <w:t>A másik megközelítés a manuális módszert helyezi a középpontba, azaz a felhasználó felelőssége, hogy a tranzakciókat egyesével bevigye a rendszerbe.</w:t>
      </w:r>
      <w:r w:rsidR="00A0703A">
        <w:t xml:space="preserve"> </w:t>
      </w:r>
      <w:r w:rsidR="005E540C">
        <w:t>Ezt megoldást már szinte minden létező platformra lefejlesztették, a teljesség igénye nélkül felsorolok néhányat:</w:t>
      </w:r>
    </w:p>
    <w:p w14:paraId="2ED2A452" w14:textId="4F62D0F9" w:rsidR="005E540C" w:rsidRDefault="005E540C" w:rsidP="005E540C">
      <w:pPr>
        <w:pStyle w:val="ListParagraph"/>
        <w:numPr>
          <w:ilvl w:val="0"/>
          <w:numId w:val="34"/>
        </w:numPr>
      </w:pPr>
      <w:proofErr w:type="spellStart"/>
      <w:r>
        <w:t>AndroMoney</w:t>
      </w:r>
      <w:proofErr w:type="spellEnd"/>
      <w:r>
        <w:rPr>
          <w:rStyle w:val="FootnoteReference"/>
        </w:rPr>
        <w:footnoteReference w:id="1"/>
      </w:r>
      <w:r w:rsidR="00817CF6">
        <w:t xml:space="preserve"> - </w:t>
      </w:r>
      <w:proofErr w:type="spellStart"/>
      <w:r w:rsidR="00817CF6">
        <w:t>Android</w:t>
      </w:r>
      <w:proofErr w:type="spellEnd"/>
      <w:r w:rsidR="00817CF6">
        <w:t xml:space="preserve"> alkalmazás</w:t>
      </w:r>
    </w:p>
    <w:p w14:paraId="655DB8F8" w14:textId="416CC28D" w:rsidR="005E540C" w:rsidRDefault="005E540C" w:rsidP="005E540C">
      <w:pPr>
        <w:pStyle w:val="ListParagraph"/>
        <w:numPr>
          <w:ilvl w:val="0"/>
          <w:numId w:val="34"/>
        </w:numPr>
      </w:pPr>
      <w:r>
        <w:t xml:space="preserve">Microsoft Excel </w:t>
      </w:r>
      <w:proofErr w:type="spellStart"/>
      <w:r>
        <w:t>template</w:t>
      </w:r>
      <w:proofErr w:type="spellEnd"/>
      <w:r>
        <w:rPr>
          <w:rStyle w:val="FootnoteReference"/>
        </w:rPr>
        <w:footnoteReference w:id="2"/>
      </w:r>
      <w:r>
        <w:t xml:space="preserve"> </w:t>
      </w:r>
    </w:p>
    <w:p w14:paraId="4AE0D831" w14:textId="5EAC259B" w:rsidR="005E540C" w:rsidRDefault="00817CF6" w:rsidP="005E540C">
      <w:pPr>
        <w:pStyle w:val="ListParagraph"/>
        <w:numPr>
          <w:ilvl w:val="0"/>
          <w:numId w:val="34"/>
        </w:numPr>
      </w:pPr>
      <w:r>
        <w:t xml:space="preserve">Money </w:t>
      </w:r>
      <w:proofErr w:type="spellStart"/>
      <w:r>
        <w:t>Control</w:t>
      </w:r>
      <w:proofErr w:type="spellEnd"/>
      <w:r>
        <w:rPr>
          <w:rStyle w:val="FootnoteReference"/>
        </w:rPr>
        <w:footnoteReference w:id="3"/>
      </w:r>
      <w:r>
        <w:t xml:space="preserve"> - iPhone, </w:t>
      </w:r>
      <w:proofErr w:type="spellStart"/>
      <w:r>
        <w:t>iPad</w:t>
      </w:r>
      <w:proofErr w:type="spellEnd"/>
      <w:r>
        <w:t>, OS X alkalmazás (iPhone alkalmazásokról bővebben a 3. fejezetben írok)</w:t>
      </w:r>
    </w:p>
    <w:p w14:paraId="7F2C7B11" w14:textId="0D2B993B" w:rsidR="00817CF6" w:rsidRDefault="00817CF6" w:rsidP="005E540C">
      <w:pPr>
        <w:pStyle w:val="ListParagraph"/>
        <w:numPr>
          <w:ilvl w:val="0"/>
          <w:numId w:val="34"/>
        </w:numPr>
      </w:pPr>
      <w:r>
        <w:t xml:space="preserve">Money </w:t>
      </w:r>
      <w:proofErr w:type="spellStart"/>
      <w:r>
        <w:t>Tracker</w:t>
      </w:r>
      <w:proofErr w:type="spellEnd"/>
      <w:r>
        <w:t xml:space="preserve"> Free</w:t>
      </w:r>
      <w:r>
        <w:rPr>
          <w:rStyle w:val="FootnoteReference"/>
        </w:rPr>
        <w:footnoteReference w:id="4"/>
      </w:r>
      <w:r>
        <w:t xml:space="preserve"> - Windows alkalmazás.</w:t>
      </w:r>
    </w:p>
    <w:p w14:paraId="1A4690AB" w14:textId="77777777" w:rsidR="00F22924" w:rsidRDefault="00F22924" w:rsidP="00420FB1">
      <w:r>
        <w:t xml:space="preserve">Ennek a módszernek nyilvánvaló hátránya, hogy </w:t>
      </w:r>
      <w:r w:rsidR="00C25D52">
        <w:t xml:space="preserve">néminemű </w:t>
      </w:r>
      <w:r w:rsidR="007B7ACE">
        <w:t>idő- és energiaráfordítás szükséges a felhasználótól</w:t>
      </w:r>
      <w:r w:rsidR="009B7F6A">
        <w:t xml:space="preserve">, hogy minden egyes </w:t>
      </w:r>
      <w:r w:rsidR="00B825E9">
        <w:t>költését rögzítse a rendszerben.</w:t>
      </w:r>
      <w:r w:rsidR="00200224">
        <w:t xml:space="preserve"> Ellenben, ha egy szoftver annyira kényelmesen és kézreállóan működik, hogy ez kiadásonként pár másodpercen belül elvégezhető, akkor azok a felhasználók, akik számára fontos, hogy teljesen pontos képet kapjanak a pénzügyeik mikéntjéről úgy gondolom, hogy hajlandóak ráfordítani ezt az időt.</w:t>
      </w:r>
    </w:p>
    <w:p w14:paraId="2028A134" w14:textId="77777777" w:rsidR="00200224" w:rsidRDefault="00200224" w:rsidP="00200224">
      <w:r>
        <w:t xml:space="preserve">Én az utóbbi megoldás kidolgozása mellett döntöttem. Egyik érv, hogy az első megközelítés az egy nagyon komplex rendszer lenne, a másik, hogy engem személyesen különösen érdekel a mobil szoftverfejlesztés, korábban is már foglalkoztam sokat ezzel a témával. Az alkalmazás tervezése és megvalósítása során </w:t>
      </w:r>
      <w:r w:rsidRPr="002D5E97">
        <w:t>mindig azt tartottam szem előtt, hogy a felhasználónak hogyan lesz a legkönnyebb, a leggyorsabb és a legegyszerűbb adminisztrálnia egy tranzakciót.</w:t>
      </w:r>
    </w:p>
    <w:p w14:paraId="51BCFA64" w14:textId="77777777" w:rsidR="00200224" w:rsidRDefault="00200224" w:rsidP="00200224">
      <w:pPr>
        <w:pStyle w:val="Heading2"/>
      </w:pPr>
      <w:bookmarkStart w:id="2" w:name="_Toc467530970"/>
      <w:r>
        <w:t>Feladatkiírás és annak értelmezése</w:t>
      </w:r>
      <w:bookmarkEnd w:id="2"/>
    </w:p>
    <w:p w14:paraId="59DEB880" w14:textId="77777777" w:rsidR="00200224" w:rsidRPr="00200224" w:rsidRDefault="00200224" w:rsidP="00200224"/>
    <w:p w14:paraId="5058EF19" w14:textId="77777777" w:rsidR="005D37B7" w:rsidRPr="002D5E97" w:rsidRDefault="00E77F24" w:rsidP="00200224">
      <w:pPr>
        <w:ind w:left="-1985" w:right="-1418" w:firstLine="0"/>
      </w:pPr>
      <w:r>
        <w:rPr>
          <w:noProof/>
          <w:lang w:val="en-US"/>
        </w:rPr>
        <w:lastRenderedPageBreak/>
        <w:drawing>
          <wp:inline distT="0" distB="0" distL="0" distR="0" wp14:anchorId="1C18839F" wp14:editId="737E2D72">
            <wp:extent cx="7617460" cy="10763885"/>
            <wp:effectExtent l="0" t="0" r="0" b="0"/>
            <wp:docPr id="1" name="Picture 1" descr="Szemelyes-penzugyi-asszisztens-alkalmazas-Feladatkiiras-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zemelyes-penzugyi-asszisztens-alkalmazas-Feladatkiiras-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7460" cy="10763885"/>
                    </a:xfrm>
                    <a:prstGeom prst="rect">
                      <a:avLst/>
                    </a:prstGeom>
                    <a:noFill/>
                    <a:ln>
                      <a:noFill/>
                    </a:ln>
                  </pic:spPr>
                </pic:pic>
              </a:graphicData>
            </a:graphic>
          </wp:inline>
        </w:drawing>
      </w:r>
      <w:r w:rsidR="00200224">
        <w:br w:type="page"/>
      </w:r>
      <w:r w:rsidR="005D37B7" w:rsidRPr="002D5E97">
        <w:lastRenderedPageBreak/>
        <w:t xml:space="preserve"> </w:t>
      </w:r>
    </w:p>
    <w:p w14:paraId="7ED981CC" w14:textId="77777777" w:rsidR="00B87D2C" w:rsidRDefault="00B87D2C" w:rsidP="00B87D2C">
      <w:r>
        <w:t>A feladatkiírásból is látszik, hogy a rendszer megvalósítása az nem csak az én feladatom volt, hanem egy másik hallgatóval közösen kaptuk a fenti feladatot. A munka négy nagy részre osztható, ezek a következők:</w:t>
      </w:r>
    </w:p>
    <w:p w14:paraId="795568A4" w14:textId="77777777" w:rsidR="00B87D2C" w:rsidRDefault="00B87D2C" w:rsidP="00B87D2C">
      <w:pPr>
        <w:numPr>
          <w:ilvl w:val="0"/>
          <w:numId w:val="30"/>
        </w:numPr>
      </w:pPr>
      <w:r>
        <w:t>Szerveroldali alkalmazás</w:t>
      </w:r>
    </w:p>
    <w:p w14:paraId="5C9C4D65" w14:textId="77777777" w:rsidR="00B87D2C" w:rsidRDefault="00B87D2C" w:rsidP="00B87D2C">
      <w:pPr>
        <w:numPr>
          <w:ilvl w:val="0"/>
          <w:numId w:val="30"/>
        </w:numPr>
      </w:pPr>
      <w:r>
        <w:t>iOS mobilalkalmazás</w:t>
      </w:r>
    </w:p>
    <w:p w14:paraId="7351F23B" w14:textId="77777777" w:rsidR="00B87D2C" w:rsidRDefault="00B87D2C" w:rsidP="00B87D2C">
      <w:pPr>
        <w:numPr>
          <w:ilvl w:val="0"/>
          <w:numId w:val="30"/>
        </w:numPr>
      </w:pPr>
      <w:r>
        <w:t>Android mobilalkalmazás</w:t>
      </w:r>
    </w:p>
    <w:p w14:paraId="29C6B9C5" w14:textId="77777777" w:rsidR="00B87D2C" w:rsidRDefault="00B87D2C" w:rsidP="00B87D2C">
      <w:pPr>
        <w:numPr>
          <w:ilvl w:val="0"/>
          <w:numId w:val="30"/>
        </w:numPr>
      </w:pPr>
      <w:r>
        <w:t>Front end webalkalmazás</w:t>
      </w:r>
    </w:p>
    <w:p w14:paraId="47D1899E" w14:textId="77777777" w:rsidR="00B87D2C" w:rsidRDefault="00B87D2C" w:rsidP="00B87D2C">
      <w:r>
        <w:t xml:space="preserve">A felsoroltak közül az én feladatom az iOS mobil-, és frontend webalkalmazás prototípusának megvalósítása, illetve az ezeket backend szoftver tervezése. Az iOS alkalmazáshoz tartozik egy azt kiegészítő, </w:t>
      </w:r>
      <w:r w:rsidR="006D31B7">
        <w:t>Apple Watch alkalmazás is, ami segíti a felhasználót, hog</w:t>
      </w:r>
      <w:r w:rsidR="0021138E">
        <w:t>y még könnyebben és egyszerűbben használhassa a szolgáltatást.</w:t>
      </w:r>
    </w:p>
    <w:p w14:paraId="4C993E13" w14:textId="77777777" w:rsidR="00F9034D" w:rsidRDefault="00F9034D" w:rsidP="00F9034D">
      <w:pPr>
        <w:pStyle w:val="Heading2"/>
      </w:pPr>
      <w:bookmarkStart w:id="3" w:name="_Toc467530971"/>
      <w:r>
        <w:t>Előretekintés a dolgozatra</w:t>
      </w:r>
      <w:bookmarkEnd w:id="3"/>
    </w:p>
    <w:p w14:paraId="2DEF4A47" w14:textId="77777777" w:rsidR="00F9034D" w:rsidRDefault="00F9034D" w:rsidP="00F9034D">
      <w:r>
        <w:t xml:space="preserve">A dolgozat felépítése, a következő: .... </w:t>
      </w:r>
      <w:r w:rsidRPr="00F9034D">
        <w:rPr>
          <w:highlight w:val="yellow"/>
        </w:rPr>
        <w:t>ezt a végén egyszerűbb lesz megírni</w:t>
      </w:r>
    </w:p>
    <w:p w14:paraId="5001446F" w14:textId="77777777" w:rsidR="00F9034D" w:rsidRDefault="00F9034D" w:rsidP="00F9034D">
      <w:pPr>
        <w:pStyle w:val="Heading1"/>
      </w:pPr>
      <w:bookmarkStart w:id="4" w:name="_Toc467530972"/>
      <w:r>
        <w:lastRenderedPageBreak/>
        <w:t>A feladat</w:t>
      </w:r>
      <w:bookmarkEnd w:id="4"/>
    </w:p>
    <w:p w14:paraId="363AF029" w14:textId="65CD0EB6" w:rsidR="00BF59EA" w:rsidRPr="00BF59EA" w:rsidRDefault="00F9034D" w:rsidP="005F7124">
      <w:pPr>
        <w:pStyle w:val="Heading2"/>
      </w:pPr>
      <w:bookmarkStart w:id="5" w:name="_Toc467530973"/>
      <w:r>
        <w:t>Motiváció</w:t>
      </w:r>
      <w:bookmarkEnd w:id="5"/>
    </w:p>
    <w:p w14:paraId="0E1C2D03" w14:textId="77777777" w:rsidR="00F9034D" w:rsidRDefault="00F9034D" w:rsidP="00F9034D">
      <w:pPr>
        <w:pStyle w:val="Heading2"/>
      </w:pPr>
      <w:bookmarkStart w:id="6" w:name="_Toc467530974"/>
      <w:r>
        <w:t>Funckionális specifikáció</w:t>
      </w:r>
      <w:bookmarkEnd w:id="6"/>
    </w:p>
    <w:p w14:paraId="69F796F1" w14:textId="77777777" w:rsidR="00F9034D" w:rsidRDefault="00F9034D" w:rsidP="00F9034D">
      <w:r w:rsidRPr="00F9034D">
        <w:rPr>
          <w:highlight w:val="yellow"/>
        </w:rPr>
        <w:t>Ez is majd később jön ide, van már doksi, amit csak át kell alakítani</w:t>
      </w:r>
    </w:p>
    <w:p w14:paraId="5A6686FF" w14:textId="79E45B41" w:rsidR="00737632" w:rsidRDefault="005F7124" w:rsidP="00737632">
      <w:pPr>
        <w:pStyle w:val="Heading1"/>
      </w:pPr>
      <w:bookmarkStart w:id="7" w:name="_Toc467530975"/>
      <w:r>
        <w:lastRenderedPageBreak/>
        <w:t>Létező megoldások feltérképezése</w:t>
      </w:r>
      <w:bookmarkEnd w:id="7"/>
    </w:p>
    <w:p w14:paraId="2A55D09C" w14:textId="77777777" w:rsidR="00737632" w:rsidRDefault="00737632" w:rsidP="00737632">
      <w:pPr>
        <w:pStyle w:val="Heading2"/>
      </w:pPr>
      <w:bookmarkStart w:id="8" w:name="_Toc467530976"/>
      <w:r>
        <w:t>Előre tekintés</w:t>
      </w:r>
      <w:bookmarkEnd w:id="8"/>
    </w:p>
    <w:p w14:paraId="3930C0B2" w14:textId="77777777" w:rsidR="006D1C44" w:rsidRDefault="006D1C44" w:rsidP="00737632">
      <w:r>
        <w:t xml:space="preserve">Feladatom volt, hogy </w:t>
      </w:r>
      <w:r w:rsidR="00737632">
        <w:t xml:space="preserve">ismerjem meg és mutassam be a </w:t>
      </w:r>
      <w:r>
        <w:t xml:space="preserve">témakörben a már létező megoldásokat. iOS alkalmazásokat kerestem az App Store-ban, a következő keresőszavakra: </w:t>
      </w:r>
    </w:p>
    <w:p w14:paraId="1E5D4635" w14:textId="77777777" w:rsidR="006D1C44" w:rsidRDefault="006D1C44" w:rsidP="006D1C44">
      <w:pPr>
        <w:numPr>
          <w:ilvl w:val="0"/>
          <w:numId w:val="31"/>
        </w:numPr>
        <w:rPr>
          <w:rStyle w:val="Emphasis"/>
        </w:rPr>
      </w:pPr>
      <w:r>
        <w:rPr>
          <w:rStyle w:val="Emphasis"/>
        </w:rPr>
        <w:t>PFM,</w:t>
      </w:r>
    </w:p>
    <w:p w14:paraId="7B5B150D" w14:textId="77777777" w:rsidR="006D1C44" w:rsidRDefault="006D1C44" w:rsidP="006D1C44">
      <w:pPr>
        <w:numPr>
          <w:ilvl w:val="0"/>
          <w:numId w:val="31"/>
        </w:numPr>
        <w:rPr>
          <w:rStyle w:val="Emphasis"/>
        </w:rPr>
      </w:pPr>
      <w:r w:rsidRPr="006D1C44">
        <w:rPr>
          <w:rStyle w:val="Emphasis"/>
        </w:rPr>
        <w:t xml:space="preserve">financial manager, </w:t>
      </w:r>
    </w:p>
    <w:p w14:paraId="70437D98" w14:textId="77777777" w:rsidR="006D1C44" w:rsidRDefault="006D1C44" w:rsidP="006D1C44">
      <w:pPr>
        <w:numPr>
          <w:ilvl w:val="0"/>
          <w:numId w:val="31"/>
        </w:numPr>
        <w:rPr>
          <w:rStyle w:val="Emphasis"/>
        </w:rPr>
      </w:pPr>
      <w:r w:rsidRPr="006D1C44">
        <w:rPr>
          <w:rStyle w:val="Emphasis"/>
        </w:rPr>
        <w:t xml:space="preserve">budget tracker, </w:t>
      </w:r>
    </w:p>
    <w:p w14:paraId="68362362" w14:textId="77777777" w:rsidR="006D1C44" w:rsidRDefault="006D1C44" w:rsidP="00440019">
      <w:pPr>
        <w:numPr>
          <w:ilvl w:val="0"/>
          <w:numId w:val="31"/>
        </w:numPr>
        <w:rPr>
          <w:rStyle w:val="Emphasis"/>
        </w:rPr>
      </w:pPr>
      <w:r w:rsidRPr="006D1C44">
        <w:rPr>
          <w:rStyle w:val="Emphasis"/>
        </w:rPr>
        <w:t>budget manage</w:t>
      </w:r>
      <w:r>
        <w:rPr>
          <w:rStyle w:val="Emphasis"/>
        </w:rPr>
        <w:t>r,</w:t>
      </w:r>
    </w:p>
    <w:p w14:paraId="7FF8477B" w14:textId="77777777" w:rsidR="006D1C44" w:rsidRDefault="006D1C44" w:rsidP="00440019">
      <w:pPr>
        <w:numPr>
          <w:ilvl w:val="0"/>
          <w:numId w:val="31"/>
        </w:numPr>
        <w:rPr>
          <w:rStyle w:val="Emphasis"/>
        </w:rPr>
      </w:pPr>
      <w:r>
        <w:rPr>
          <w:rStyle w:val="Emphasis"/>
        </w:rPr>
        <w:t>personal finance,</w:t>
      </w:r>
    </w:p>
    <w:p w14:paraId="72DB3490" w14:textId="77777777" w:rsidR="006D1C44" w:rsidRDefault="00777C45" w:rsidP="00440019">
      <w:pPr>
        <w:numPr>
          <w:ilvl w:val="0"/>
          <w:numId w:val="31"/>
        </w:numPr>
        <w:rPr>
          <w:rStyle w:val="Emphasis"/>
        </w:rPr>
      </w:pPr>
      <w:r>
        <w:rPr>
          <w:rStyle w:val="Emphasis"/>
        </w:rPr>
        <w:t>expense tracker</w:t>
      </w:r>
    </w:p>
    <w:p w14:paraId="5E7C7451" w14:textId="77777777" w:rsidR="00777C45" w:rsidRDefault="00777C45" w:rsidP="00777C45">
      <w:pPr>
        <w:numPr>
          <w:ilvl w:val="0"/>
          <w:numId w:val="31"/>
        </w:numPr>
        <w:rPr>
          <w:rStyle w:val="Emphasis"/>
        </w:rPr>
      </w:pPr>
      <w:r>
        <w:rPr>
          <w:rStyle w:val="Emphasis"/>
        </w:rPr>
        <w:t>expense manager.</w:t>
      </w:r>
    </w:p>
    <w:p w14:paraId="678738F1" w14:textId="2CC264DE" w:rsidR="00777C45" w:rsidRDefault="00CF1479" w:rsidP="00CF1479">
      <w:pPr>
        <w:rPr>
          <w:rStyle w:val="Emphasis"/>
          <w:i w:val="0"/>
        </w:rPr>
      </w:pPr>
      <w:r>
        <w:rPr>
          <w:rStyle w:val="Emphasis"/>
          <w:i w:val="0"/>
        </w:rPr>
        <w:t xml:space="preserve">Mivel az alkalmazás ingyenesen lesz publikálva az Apple </w:t>
      </w:r>
      <w:proofErr w:type="spellStart"/>
      <w:r>
        <w:rPr>
          <w:rStyle w:val="Emphasis"/>
          <w:i w:val="0"/>
        </w:rPr>
        <w:t>App</w:t>
      </w:r>
      <w:proofErr w:type="spellEnd"/>
      <w:r>
        <w:rPr>
          <w:rStyle w:val="Emphasis"/>
          <w:i w:val="0"/>
        </w:rPr>
        <w:t xml:space="preserve"> </w:t>
      </w:r>
      <w:proofErr w:type="spellStart"/>
      <w:r>
        <w:rPr>
          <w:rStyle w:val="Emphasis"/>
          <w:i w:val="0"/>
        </w:rPr>
        <w:t>Store-ban</w:t>
      </w:r>
      <w:proofErr w:type="spellEnd"/>
      <w:r>
        <w:rPr>
          <w:rStyle w:val="Emphasis"/>
          <w:i w:val="0"/>
        </w:rPr>
        <w:t>, ezért az ebbe a kategóriába tartozókkal hasonlítottam össze, hogy releváns eredményeket tudjak mutatni.</w:t>
      </w:r>
      <w:r w:rsidR="000747AB">
        <w:rPr>
          <w:rStyle w:val="Emphasis"/>
          <w:i w:val="0"/>
        </w:rPr>
        <w:t xml:space="preserve"> Az alkalmazások mindegyikét letöltöttem, átfogóan áttekintettem, működését kipróbáltam és </w:t>
      </w:r>
      <w:commentRangeStart w:id="9"/>
      <w:r w:rsidR="000747AB">
        <w:rPr>
          <w:rStyle w:val="Emphasis"/>
          <w:i w:val="0"/>
        </w:rPr>
        <w:t xml:space="preserve">értékeltem </w:t>
      </w:r>
      <w:r w:rsidR="00405578">
        <w:rPr>
          <w:rStyle w:val="Emphasis"/>
          <w:i w:val="0"/>
        </w:rPr>
        <w:t>az alábbi szempontok szerint</w:t>
      </w:r>
      <w:commentRangeEnd w:id="9"/>
      <w:r w:rsidR="00CE26F7">
        <w:rPr>
          <w:rStyle w:val="CommentReference"/>
        </w:rPr>
        <w:commentReference w:id="9"/>
      </w:r>
      <w:r w:rsidR="00405578">
        <w:rPr>
          <w:rStyle w:val="Emphasis"/>
          <w:i w:val="0"/>
        </w:rPr>
        <w:t xml:space="preserve">. A </w:t>
      </w:r>
      <w:r w:rsidR="000747AB">
        <w:rPr>
          <w:rStyle w:val="Emphasis"/>
          <w:i w:val="0"/>
        </w:rPr>
        <w:t>mellettük szereplő szám azt mutatja, hogy milyen súllyal számítanak bele</w:t>
      </w:r>
      <w:r w:rsidR="00405578">
        <w:rPr>
          <w:rStyle w:val="Emphasis"/>
          <w:i w:val="0"/>
        </w:rPr>
        <w:t xml:space="preserve"> a végső eredménybe</w:t>
      </w:r>
      <w:r>
        <w:rPr>
          <w:rStyle w:val="Emphasis"/>
          <w:i w:val="0"/>
        </w:rPr>
        <w:t xml:space="preserve"> (1-3-as skálán)</w:t>
      </w:r>
      <w:r w:rsidR="00405578">
        <w:rPr>
          <w:rStyle w:val="Emphasis"/>
          <w:i w:val="0"/>
        </w:rPr>
        <w:t xml:space="preserve"> amit </w:t>
      </w:r>
      <w:r w:rsidR="008A5BB8">
        <w:rPr>
          <w:rStyle w:val="Emphasis"/>
          <w:i w:val="0"/>
        </w:rPr>
        <w:t>lentebb értékelek majd, az értékkészlet 0 (legrosszabb) – 5 (legjobb):</w:t>
      </w:r>
    </w:p>
    <w:p w14:paraId="49A05682" w14:textId="77777777" w:rsidR="000747AB" w:rsidRDefault="00405578" w:rsidP="000747AB">
      <w:pPr>
        <w:numPr>
          <w:ilvl w:val="0"/>
          <w:numId w:val="32"/>
        </w:numPr>
        <w:rPr>
          <w:rStyle w:val="Emphasis"/>
          <w:i w:val="0"/>
        </w:rPr>
      </w:pPr>
      <w:r>
        <w:rPr>
          <w:rStyle w:val="Emphasis"/>
          <w:i w:val="0"/>
        </w:rPr>
        <w:t>Mennyire intuitív az alkalmazás</w:t>
      </w:r>
      <w:r w:rsidR="00271938">
        <w:rPr>
          <w:rStyle w:val="Emphasis"/>
          <w:i w:val="0"/>
        </w:rPr>
        <w:t xml:space="preserve"> (3</w:t>
      </w:r>
      <w:r>
        <w:rPr>
          <w:rStyle w:val="Emphasis"/>
          <w:i w:val="0"/>
        </w:rPr>
        <w:t>)</w:t>
      </w:r>
    </w:p>
    <w:p w14:paraId="52113521" w14:textId="392F09CA" w:rsidR="00CF1479" w:rsidRDefault="00F608E9" w:rsidP="00CF1479">
      <w:pPr>
        <w:numPr>
          <w:ilvl w:val="1"/>
          <w:numId w:val="32"/>
        </w:numPr>
        <w:rPr>
          <w:rStyle w:val="Emphasis"/>
          <w:i w:val="0"/>
        </w:rPr>
      </w:pPr>
      <w:r>
        <w:rPr>
          <w:rStyle w:val="Emphasis"/>
          <w:i w:val="0"/>
        </w:rPr>
        <w:t>A legszubjektívebb, egyben leg</w:t>
      </w:r>
      <w:r w:rsidR="00EC2F5B">
        <w:rPr>
          <w:rStyle w:val="Emphasis"/>
          <w:i w:val="0"/>
        </w:rPr>
        <w:t>fontosabb mérőszám, magamon kívül 3 különböző emberrel próbáltattam ki az alkalmazást, korosztályban 18 alatt, 18-40, 40+, néztem hogy használják, milyen gyorsan jönnek rá, hogy hogy lehet egy tranzakciót felvenni.</w:t>
      </w:r>
    </w:p>
    <w:p w14:paraId="272394B7" w14:textId="77777777" w:rsidR="00405578" w:rsidRDefault="00405578" w:rsidP="000747AB">
      <w:pPr>
        <w:numPr>
          <w:ilvl w:val="0"/>
          <w:numId w:val="32"/>
        </w:numPr>
        <w:rPr>
          <w:rStyle w:val="Emphasis"/>
          <w:i w:val="0"/>
        </w:rPr>
      </w:pPr>
      <w:r>
        <w:rPr>
          <w:rStyle w:val="Emphasis"/>
          <w:i w:val="0"/>
        </w:rPr>
        <w:t>Mennyire gyorsan lehet felvenni egy tranzakciót</w:t>
      </w:r>
      <w:r w:rsidR="00271938">
        <w:rPr>
          <w:rStyle w:val="Emphasis"/>
          <w:i w:val="0"/>
        </w:rPr>
        <w:t xml:space="preserve"> (3</w:t>
      </w:r>
      <w:r>
        <w:rPr>
          <w:rStyle w:val="Emphasis"/>
          <w:i w:val="0"/>
        </w:rPr>
        <w:t>)</w:t>
      </w:r>
    </w:p>
    <w:p w14:paraId="5C9765B8" w14:textId="3348E970" w:rsidR="00EC2F5B" w:rsidRDefault="00EC2F5B" w:rsidP="00EC2F5B">
      <w:pPr>
        <w:numPr>
          <w:ilvl w:val="1"/>
          <w:numId w:val="32"/>
        </w:numPr>
        <w:rPr>
          <w:rStyle w:val="Emphasis"/>
          <w:i w:val="0"/>
        </w:rPr>
      </w:pPr>
      <w:r>
        <w:rPr>
          <w:rStyle w:val="Emphasis"/>
          <w:i w:val="0"/>
        </w:rPr>
        <w:t>A pontokat a következő skála szerint adtam:</w:t>
      </w:r>
    </w:p>
    <w:p w14:paraId="534904C5" w14:textId="3B331717" w:rsidR="00EC2F5B" w:rsidRDefault="00EC2F5B" w:rsidP="00EC2F5B">
      <w:pPr>
        <w:numPr>
          <w:ilvl w:val="2"/>
          <w:numId w:val="32"/>
        </w:numPr>
        <w:rPr>
          <w:rStyle w:val="Emphasis"/>
          <w:i w:val="0"/>
        </w:rPr>
      </w:pPr>
      <w:r>
        <w:rPr>
          <w:rStyle w:val="Emphasis"/>
          <w:i w:val="0"/>
        </w:rPr>
        <w:t>&lt; 5 másodperc – 3 pont</w:t>
      </w:r>
    </w:p>
    <w:p w14:paraId="040B2911" w14:textId="0D82400C" w:rsidR="00EC2F5B" w:rsidRDefault="00EC2F5B" w:rsidP="00EC2F5B">
      <w:pPr>
        <w:numPr>
          <w:ilvl w:val="2"/>
          <w:numId w:val="32"/>
        </w:numPr>
        <w:rPr>
          <w:rStyle w:val="Emphasis"/>
          <w:i w:val="0"/>
        </w:rPr>
      </w:pPr>
      <w:r>
        <w:rPr>
          <w:rStyle w:val="Emphasis"/>
          <w:i w:val="0"/>
        </w:rPr>
        <w:lastRenderedPageBreak/>
        <w:t>5 – 10 másodperc – 2 pont</w:t>
      </w:r>
    </w:p>
    <w:p w14:paraId="7DDC7505" w14:textId="5D281B96" w:rsidR="00EC2F5B" w:rsidRDefault="00EC2F5B" w:rsidP="00EC2F5B">
      <w:pPr>
        <w:numPr>
          <w:ilvl w:val="2"/>
          <w:numId w:val="32"/>
        </w:numPr>
        <w:rPr>
          <w:rStyle w:val="Emphasis"/>
          <w:i w:val="0"/>
        </w:rPr>
      </w:pPr>
      <w:r>
        <w:rPr>
          <w:rStyle w:val="Emphasis"/>
          <w:i w:val="0"/>
        </w:rPr>
        <w:t>&gt; 10 másodperc – 1 pont</w:t>
      </w:r>
    </w:p>
    <w:p w14:paraId="5B621763" w14:textId="62F68F0B" w:rsidR="00EC2F5B" w:rsidRDefault="00EC2F5B" w:rsidP="00EC2F5B">
      <w:pPr>
        <w:numPr>
          <w:ilvl w:val="1"/>
          <w:numId w:val="32"/>
        </w:numPr>
        <w:rPr>
          <w:rStyle w:val="Emphasis"/>
          <w:i w:val="0"/>
        </w:rPr>
      </w:pPr>
      <w:r>
        <w:rPr>
          <w:rStyle w:val="Emphasis"/>
          <w:i w:val="0"/>
        </w:rPr>
        <w:t>A méréshez a következő tranzakciókat használtam</w:t>
      </w:r>
    </w:p>
    <w:p w14:paraId="1B0D0201" w14:textId="77777777" w:rsidR="00C47DBA" w:rsidRDefault="00C47DBA" w:rsidP="00EC2F5B">
      <w:pPr>
        <w:numPr>
          <w:ilvl w:val="2"/>
          <w:numId w:val="32"/>
        </w:numPr>
        <w:rPr>
          <w:rStyle w:val="Emphasis"/>
          <w:i w:val="0"/>
        </w:rPr>
      </w:pPr>
      <w:r>
        <w:rPr>
          <w:rStyle w:val="Emphasis"/>
          <w:i w:val="0"/>
        </w:rPr>
        <w:t>20.000 Ft autó szervíz</w:t>
      </w:r>
    </w:p>
    <w:p w14:paraId="5D12ABD1" w14:textId="77777777" w:rsidR="00C47DBA" w:rsidRDefault="00E77F24" w:rsidP="00EC2F5B">
      <w:pPr>
        <w:numPr>
          <w:ilvl w:val="2"/>
          <w:numId w:val="32"/>
        </w:numPr>
        <w:rPr>
          <w:rStyle w:val="Emphasis"/>
          <w:i w:val="0"/>
        </w:rPr>
      </w:pPr>
      <w:r>
        <w:rPr>
          <w:rStyle w:val="Emphasis"/>
          <w:i w:val="0"/>
        </w:rPr>
        <w:t>1500 Ft ebéd</w:t>
      </w:r>
    </w:p>
    <w:p w14:paraId="30564765" w14:textId="77777777" w:rsidR="00405578" w:rsidRDefault="00405578" w:rsidP="000747AB">
      <w:pPr>
        <w:numPr>
          <w:ilvl w:val="0"/>
          <w:numId w:val="32"/>
        </w:numPr>
        <w:rPr>
          <w:rStyle w:val="Emphasis"/>
          <w:i w:val="0"/>
        </w:rPr>
      </w:pPr>
      <w:r>
        <w:rPr>
          <w:rStyle w:val="Emphasis"/>
          <w:i w:val="0"/>
        </w:rPr>
        <w:t xml:space="preserve">Mennyire </w:t>
      </w:r>
      <w:r w:rsidR="00271938">
        <w:rPr>
          <w:rStyle w:val="Emphasis"/>
          <w:i w:val="0"/>
        </w:rPr>
        <w:t>átláthatók a múltbeli tranzakciók (2)</w:t>
      </w:r>
    </w:p>
    <w:p w14:paraId="78FDB8B1" w14:textId="77777777" w:rsidR="00271938" w:rsidRDefault="00271938" w:rsidP="000747AB">
      <w:pPr>
        <w:numPr>
          <w:ilvl w:val="0"/>
          <w:numId w:val="32"/>
        </w:numPr>
        <w:rPr>
          <w:rStyle w:val="Emphasis"/>
          <w:i w:val="0"/>
        </w:rPr>
      </w:pPr>
      <w:r>
        <w:rPr>
          <w:rStyle w:val="Emphasis"/>
          <w:i w:val="0"/>
        </w:rPr>
        <w:t>Milyen az első benyomás 2-3 perc használat után (2)</w:t>
      </w:r>
    </w:p>
    <w:p w14:paraId="38A357AF" w14:textId="02DBC8C3" w:rsidR="00271938" w:rsidRDefault="00EC2F5B" w:rsidP="000747AB">
      <w:pPr>
        <w:numPr>
          <w:ilvl w:val="0"/>
          <w:numId w:val="32"/>
        </w:numPr>
        <w:rPr>
          <w:rStyle w:val="Emphasis"/>
          <w:i w:val="0"/>
        </w:rPr>
      </w:pPr>
      <w:r>
        <w:rPr>
          <w:rStyle w:val="Emphasis"/>
          <w:i w:val="0"/>
        </w:rPr>
        <w:t>Design</w:t>
      </w:r>
      <w:r w:rsidR="00271938">
        <w:rPr>
          <w:rStyle w:val="Emphasis"/>
          <w:i w:val="0"/>
        </w:rPr>
        <w:t xml:space="preserve"> (2)</w:t>
      </w:r>
    </w:p>
    <w:p w14:paraId="44B198F6" w14:textId="523E89B2" w:rsidR="00EC2F5B" w:rsidRDefault="00EC2F5B" w:rsidP="00EC2F5B">
      <w:pPr>
        <w:numPr>
          <w:ilvl w:val="1"/>
          <w:numId w:val="32"/>
        </w:numPr>
        <w:rPr>
          <w:rStyle w:val="Emphasis"/>
          <w:i w:val="0"/>
        </w:rPr>
      </w:pPr>
      <w:r>
        <w:rPr>
          <w:rStyle w:val="Emphasis"/>
          <w:i w:val="0"/>
        </w:rPr>
        <w:t xml:space="preserve">Mennyire felel meg az Apple </w:t>
      </w:r>
      <w:proofErr w:type="spellStart"/>
      <w:r>
        <w:rPr>
          <w:rStyle w:val="Emphasis"/>
          <w:i w:val="0"/>
        </w:rPr>
        <w:t>guideline</w:t>
      </w:r>
      <w:proofErr w:type="spellEnd"/>
      <w:r>
        <w:rPr>
          <w:rStyle w:val="Emphasis"/>
          <w:i w:val="0"/>
        </w:rPr>
        <w:t>-oknak</w:t>
      </w:r>
    </w:p>
    <w:p w14:paraId="6C45F114" w14:textId="44354E33" w:rsidR="00EC2F5B" w:rsidRDefault="00EC2F5B" w:rsidP="00EC2F5B">
      <w:pPr>
        <w:numPr>
          <w:ilvl w:val="1"/>
          <w:numId w:val="32"/>
        </w:numPr>
        <w:rPr>
          <w:rStyle w:val="Emphasis"/>
          <w:i w:val="0"/>
        </w:rPr>
      </w:pPr>
      <w:r>
        <w:rPr>
          <w:rStyle w:val="Emphasis"/>
          <w:i w:val="0"/>
        </w:rPr>
        <w:t>Mennyire megnyerő külsőre</w:t>
      </w:r>
    </w:p>
    <w:p w14:paraId="6D67B84D" w14:textId="77777777" w:rsidR="00E77F24" w:rsidRDefault="005E4927" w:rsidP="00E77F24">
      <w:pPr>
        <w:numPr>
          <w:ilvl w:val="0"/>
          <w:numId w:val="32"/>
        </w:numPr>
        <w:rPr>
          <w:rStyle w:val="Emphasis"/>
          <w:i w:val="0"/>
        </w:rPr>
      </w:pPr>
      <w:r>
        <w:rPr>
          <w:rStyle w:val="Emphasis"/>
          <w:i w:val="0"/>
        </w:rPr>
        <w:t>Kötelező-e a regisztráció? (1) – véleményem szerint, ha kötelező a regisztráció az első belépésnél, az negatív felhasználói élmény. A pontozásnál úgy értékeltem, hogy mínusz pont, ha kötelező. Ha opcionális, akkor az ötletességet vettem figyelembe, hogy utólag figyelmezteti-e a felhasználót, könnyű-e elérni, stb.</w:t>
      </w:r>
      <w:r w:rsidR="00E77F24">
        <w:rPr>
          <w:rStyle w:val="Emphasis"/>
          <w:i w:val="0"/>
        </w:rPr>
        <w:t xml:space="preserve"> </w:t>
      </w:r>
    </w:p>
    <w:p w14:paraId="3F16591C" w14:textId="77777777" w:rsidR="005E4927" w:rsidRDefault="005E4927" w:rsidP="005E4927">
      <w:pPr>
        <w:pStyle w:val="Heading2"/>
        <w:rPr>
          <w:rStyle w:val="Emphasis"/>
          <w:i w:val="0"/>
        </w:rPr>
      </w:pPr>
      <w:bookmarkStart w:id="10" w:name="_Toc467530977"/>
      <w:r>
        <w:rPr>
          <w:rStyle w:val="Emphasis"/>
          <w:i w:val="0"/>
        </w:rPr>
        <w:t>Megoldások bemutatása és értékelése</w:t>
      </w:r>
      <w:bookmarkEnd w:id="10"/>
    </w:p>
    <w:p w14:paraId="576559D1" w14:textId="77777777" w:rsidR="00E77F24" w:rsidRDefault="005E4927" w:rsidP="00E77F24">
      <w:r>
        <w:t xml:space="preserve">A következő listában felsorolom azokat az alkalmazásokat, amelyeket </w:t>
      </w:r>
      <w:r w:rsidR="00AE2E35">
        <w:t>relevánsnak találtam. Ebben a listában röviden szövegesen értékelem</w:t>
      </w:r>
      <w:r w:rsidR="007866F6">
        <w:t xml:space="preserve"> és néhány képernyőképet mellékelek az alkalmazásokról</w:t>
      </w:r>
      <w:r w:rsidR="00AE2E35">
        <w:t>, majd utána egy táblázatban összesítem az értékelési szempontok szerint adott pontokat.</w:t>
      </w:r>
    </w:p>
    <w:p w14:paraId="66338E2D" w14:textId="77777777" w:rsidR="005E4927" w:rsidRDefault="00E77F24" w:rsidP="00E77F24">
      <w:pPr>
        <w:pStyle w:val="Heading3"/>
        <w:ind w:right="-1"/>
      </w:pPr>
      <w:bookmarkStart w:id="11" w:name="_Toc467530978"/>
      <w:r>
        <w:rPr>
          <w:noProof/>
          <w:lang w:val="en-US"/>
        </w:rPr>
        <w:lastRenderedPageBreak/>
        <w:drawing>
          <wp:anchor distT="0" distB="0" distL="114300" distR="114300" simplePos="0" relativeHeight="251658752" behindDoc="0" locked="0" layoutInCell="1" allowOverlap="1" wp14:anchorId="2B647C08" wp14:editId="48F6FBF9">
            <wp:simplePos x="0" y="0"/>
            <wp:positionH relativeFrom="column">
              <wp:posOffset>485775</wp:posOffset>
            </wp:positionH>
            <wp:positionV relativeFrom="paragraph">
              <wp:posOffset>432435</wp:posOffset>
            </wp:positionV>
            <wp:extent cx="1416685" cy="2519680"/>
            <wp:effectExtent l="0" t="0" r="571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xt-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16685" cy="251968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2848" behindDoc="0" locked="0" layoutInCell="1" allowOverlap="1" wp14:anchorId="32835F24" wp14:editId="74E5B52D">
            <wp:simplePos x="0" y="0"/>
            <wp:positionH relativeFrom="column">
              <wp:posOffset>3536860</wp:posOffset>
            </wp:positionH>
            <wp:positionV relativeFrom="paragraph">
              <wp:posOffset>435610</wp:posOffset>
            </wp:positionV>
            <wp:extent cx="1416685" cy="2519680"/>
            <wp:effectExtent l="0" t="0" r="571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xt-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16685" cy="251968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0800" behindDoc="0" locked="0" layoutInCell="1" allowOverlap="1" wp14:anchorId="5D107F81" wp14:editId="5CF86D6D">
            <wp:simplePos x="0" y="0"/>
            <wp:positionH relativeFrom="column">
              <wp:posOffset>2014625</wp:posOffset>
            </wp:positionH>
            <wp:positionV relativeFrom="paragraph">
              <wp:posOffset>435610</wp:posOffset>
            </wp:positionV>
            <wp:extent cx="1416685" cy="2519680"/>
            <wp:effectExtent l="0" t="0" r="571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xt-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16685" cy="2519680"/>
                    </a:xfrm>
                    <a:prstGeom prst="rect">
                      <a:avLst/>
                    </a:prstGeom>
                  </pic:spPr>
                </pic:pic>
              </a:graphicData>
            </a:graphic>
            <wp14:sizeRelH relativeFrom="page">
              <wp14:pctWidth>0</wp14:pctWidth>
            </wp14:sizeRelH>
            <wp14:sizeRelV relativeFrom="page">
              <wp14:pctHeight>0</wp14:pctHeight>
            </wp14:sizeRelV>
          </wp:anchor>
        </w:drawing>
      </w:r>
      <w:r w:rsidR="003E5358">
        <w:t>Daily Account Manager</w:t>
      </w:r>
      <w:r>
        <w:t xml:space="preserve"> (Day book)</w:t>
      </w:r>
      <w:r>
        <w:rPr>
          <w:rStyle w:val="FootnoteReference"/>
        </w:rPr>
        <w:footnoteReference w:id="5"/>
      </w:r>
      <w:bookmarkEnd w:id="11"/>
    </w:p>
    <w:p w14:paraId="62E239B9" w14:textId="77777777" w:rsidR="00E77F24" w:rsidRDefault="00E77F24" w:rsidP="00E77F24">
      <w:pPr>
        <w:ind w:firstLine="709"/>
      </w:pPr>
    </w:p>
    <w:p w14:paraId="1BCD6532" w14:textId="6088C128" w:rsidR="00E77F24" w:rsidRDefault="00E77F24" w:rsidP="00E77F24">
      <w:pPr>
        <w:ind w:firstLine="709"/>
      </w:pPr>
      <w:r>
        <w:t xml:space="preserve">Az alkalmazás induláskor iCloud belépést kért, ott tárolja az adatokat. Felhasználói felülete átlagos, tab bar-ral működik a navigáció a képernyők között, mondhatni jól használhatónak. Mind bevételt mind kiadást lehet felvenni, a beviteli folyamat lehetne egyszerűbb. </w:t>
      </w:r>
      <w:r w:rsidR="008A5BB8">
        <w:t>Összességében</w:t>
      </w:r>
      <w:r w:rsidR="00EC2F5B">
        <w:t xml:space="preserve"> elégedett voltam, korrekt alkalmazás.</w:t>
      </w:r>
      <w:r w:rsidR="008A5BB8">
        <w:t xml:space="preserve"> </w:t>
      </w:r>
    </w:p>
    <w:p w14:paraId="0DD14B54" w14:textId="1C8CF7C3" w:rsidR="008A5BB8" w:rsidRDefault="009D521F" w:rsidP="008A5BB8">
      <w:pPr>
        <w:pStyle w:val="Heading3"/>
      </w:pPr>
      <w:bookmarkStart w:id="12" w:name="_Toc467530979"/>
      <w:r w:rsidRPr="00CB0882">
        <w:rPr>
          <w:noProof/>
          <w:lang w:val="en-US"/>
        </w:rPr>
        <w:drawing>
          <wp:anchor distT="0" distB="0" distL="114300" distR="114300" simplePos="0" relativeHeight="251664896" behindDoc="0" locked="0" layoutInCell="1" allowOverlap="1" wp14:anchorId="58196FA0" wp14:editId="721EFD5C">
            <wp:simplePos x="0" y="0"/>
            <wp:positionH relativeFrom="column">
              <wp:posOffset>449580</wp:posOffset>
            </wp:positionH>
            <wp:positionV relativeFrom="paragraph">
              <wp:posOffset>452120</wp:posOffset>
            </wp:positionV>
            <wp:extent cx="1416685" cy="2519680"/>
            <wp:effectExtent l="0" t="0" r="571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xt-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16685" cy="2519680"/>
                    </a:xfrm>
                    <a:prstGeom prst="rect">
                      <a:avLst/>
                    </a:prstGeom>
                  </pic:spPr>
                </pic:pic>
              </a:graphicData>
            </a:graphic>
            <wp14:sizeRelH relativeFrom="page">
              <wp14:pctWidth>0</wp14:pctWidth>
            </wp14:sizeRelH>
            <wp14:sizeRelV relativeFrom="page">
              <wp14:pctHeight>0</wp14:pctHeight>
            </wp14:sizeRelV>
          </wp:anchor>
        </w:drawing>
      </w:r>
      <w:r w:rsidRPr="00CB0882">
        <w:rPr>
          <w:noProof/>
          <w:lang w:val="en-US"/>
        </w:rPr>
        <w:drawing>
          <wp:anchor distT="0" distB="0" distL="114300" distR="114300" simplePos="0" relativeHeight="251665920" behindDoc="0" locked="0" layoutInCell="1" allowOverlap="1" wp14:anchorId="35DAA05B" wp14:editId="29EAA13E">
            <wp:simplePos x="0" y="0"/>
            <wp:positionH relativeFrom="column">
              <wp:posOffset>1978025</wp:posOffset>
            </wp:positionH>
            <wp:positionV relativeFrom="paragraph">
              <wp:posOffset>455295</wp:posOffset>
            </wp:positionV>
            <wp:extent cx="1416685" cy="2519680"/>
            <wp:effectExtent l="0" t="0" r="571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xt-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16685" cy="2519680"/>
                    </a:xfrm>
                    <a:prstGeom prst="rect">
                      <a:avLst/>
                    </a:prstGeom>
                  </pic:spPr>
                </pic:pic>
              </a:graphicData>
            </a:graphic>
            <wp14:sizeRelH relativeFrom="page">
              <wp14:pctWidth>0</wp14:pctWidth>
            </wp14:sizeRelH>
            <wp14:sizeRelV relativeFrom="page">
              <wp14:pctHeight>0</wp14:pctHeight>
            </wp14:sizeRelV>
          </wp:anchor>
        </w:drawing>
      </w:r>
      <w:r w:rsidR="00CB0882" w:rsidRPr="00CB0882">
        <w:rPr>
          <w:noProof/>
          <w:lang w:val="en-US"/>
        </w:rPr>
        <w:drawing>
          <wp:anchor distT="0" distB="0" distL="114300" distR="114300" simplePos="0" relativeHeight="251666944" behindDoc="0" locked="0" layoutInCell="1" allowOverlap="1" wp14:anchorId="7248DD5F" wp14:editId="293893E1">
            <wp:simplePos x="0" y="0"/>
            <wp:positionH relativeFrom="column">
              <wp:posOffset>3500120</wp:posOffset>
            </wp:positionH>
            <wp:positionV relativeFrom="paragraph">
              <wp:posOffset>458470</wp:posOffset>
            </wp:positionV>
            <wp:extent cx="1416685" cy="2519680"/>
            <wp:effectExtent l="0" t="0" r="571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xt-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16685" cy="2519680"/>
                    </a:xfrm>
                    <a:prstGeom prst="rect">
                      <a:avLst/>
                    </a:prstGeom>
                  </pic:spPr>
                </pic:pic>
              </a:graphicData>
            </a:graphic>
            <wp14:sizeRelH relativeFrom="page">
              <wp14:pctWidth>0</wp14:pctWidth>
            </wp14:sizeRelH>
            <wp14:sizeRelV relativeFrom="page">
              <wp14:pctHeight>0</wp14:pctHeight>
            </wp14:sizeRelV>
          </wp:anchor>
        </w:drawing>
      </w:r>
      <w:r w:rsidR="008A5BB8">
        <w:t>Foreceipt</w:t>
      </w:r>
      <w:r w:rsidR="008A5BB8">
        <w:rPr>
          <w:rStyle w:val="FootnoteReference"/>
        </w:rPr>
        <w:footnoteReference w:id="6"/>
      </w:r>
      <w:bookmarkEnd w:id="12"/>
    </w:p>
    <w:p w14:paraId="3A6D1112" w14:textId="0BEDC321" w:rsidR="00CB0882" w:rsidRPr="00CB0882" w:rsidRDefault="00CB0882" w:rsidP="00CB0882"/>
    <w:p w14:paraId="31AFF3BA" w14:textId="69A55FAF" w:rsidR="00575844" w:rsidRPr="00575844" w:rsidRDefault="008A5BB8" w:rsidP="00EC2F5B">
      <w:r>
        <w:lastRenderedPageBreak/>
        <w:t xml:space="preserve">Az alkalmazás indulásakor Google account-tal kellett bejelentkezni, nem is lehetett más opciót választani, ami nem felhasználóbarát. </w:t>
      </w:r>
      <w:r w:rsidR="00EC2F5B">
        <w:t>Az alkalmazást első kézbevétel után egy kicsit nehézkes volt használni, nem láttam át rögtön, hogy melyik funkciót hogy érem el.</w:t>
      </w:r>
      <w:r>
        <w:t xml:space="preserve"> </w:t>
      </w:r>
      <w:r w:rsidR="00CB0882">
        <w:t xml:space="preserve">A kezelés szintén </w:t>
      </w:r>
      <w:proofErr w:type="spellStart"/>
      <w:r w:rsidR="00CB0882">
        <w:t>tab</w:t>
      </w:r>
      <w:proofErr w:type="spellEnd"/>
      <w:r w:rsidR="00CB0882">
        <w:t xml:space="preserve"> bar-</w:t>
      </w:r>
      <w:proofErr w:type="spellStart"/>
      <w:r w:rsidR="00CB0882">
        <w:t>ral</w:t>
      </w:r>
      <w:proofErr w:type="spellEnd"/>
      <w:r w:rsidR="00CB0882">
        <w:t xml:space="preserve"> működik, az volt a benyomásom, hogy nem annyira könnyen kezelhető, a felület platfromidegen néhány helyen és sok időbe telik egy </w:t>
      </w:r>
      <w:r w:rsidR="002B0FBA">
        <w:t>tranzakciófelvétel.</w:t>
      </w:r>
    </w:p>
    <w:p w14:paraId="7AD20FC1" w14:textId="5D2A6265" w:rsidR="009D521F" w:rsidRPr="009D521F" w:rsidRDefault="00154109" w:rsidP="009D521F">
      <w:pPr>
        <w:pStyle w:val="Heading3"/>
      </w:pPr>
      <w:bookmarkStart w:id="13" w:name="_Toc467530980"/>
      <w:r>
        <w:t>Tosh finance</w:t>
      </w:r>
      <w:r>
        <w:rPr>
          <w:rStyle w:val="FootnoteReference"/>
        </w:rPr>
        <w:footnoteReference w:id="7"/>
      </w:r>
      <w:bookmarkEnd w:id="13"/>
    </w:p>
    <w:p w14:paraId="5404685E" w14:textId="52111689" w:rsidR="009D521F" w:rsidRPr="009D521F" w:rsidRDefault="009D521F" w:rsidP="009D521F">
      <w:r w:rsidRPr="009D521F">
        <w:rPr>
          <w:noProof/>
          <w:lang w:val="en-US"/>
        </w:rPr>
        <w:drawing>
          <wp:anchor distT="0" distB="0" distL="114300" distR="114300" simplePos="0" relativeHeight="251668992" behindDoc="0" locked="0" layoutInCell="1" allowOverlap="1" wp14:anchorId="0FFD0483" wp14:editId="2E21B51F">
            <wp:simplePos x="0" y="0"/>
            <wp:positionH relativeFrom="column">
              <wp:posOffset>374015</wp:posOffset>
            </wp:positionH>
            <wp:positionV relativeFrom="paragraph">
              <wp:posOffset>240030</wp:posOffset>
            </wp:positionV>
            <wp:extent cx="1416685" cy="2519680"/>
            <wp:effectExtent l="0" t="0" r="571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xt-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16685" cy="2519680"/>
                    </a:xfrm>
                    <a:prstGeom prst="rect">
                      <a:avLst/>
                    </a:prstGeom>
                  </pic:spPr>
                </pic:pic>
              </a:graphicData>
            </a:graphic>
            <wp14:sizeRelH relativeFrom="page">
              <wp14:pctWidth>0</wp14:pctWidth>
            </wp14:sizeRelH>
            <wp14:sizeRelV relativeFrom="page">
              <wp14:pctHeight>0</wp14:pctHeight>
            </wp14:sizeRelV>
          </wp:anchor>
        </w:drawing>
      </w:r>
      <w:r w:rsidRPr="009D521F">
        <w:rPr>
          <w:noProof/>
          <w:lang w:val="en-US"/>
        </w:rPr>
        <w:drawing>
          <wp:anchor distT="0" distB="0" distL="114300" distR="114300" simplePos="0" relativeHeight="251670016" behindDoc="0" locked="0" layoutInCell="1" allowOverlap="1" wp14:anchorId="17396C29" wp14:editId="5AB35DC8">
            <wp:simplePos x="0" y="0"/>
            <wp:positionH relativeFrom="column">
              <wp:posOffset>1900555</wp:posOffset>
            </wp:positionH>
            <wp:positionV relativeFrom="paragraph">
              <wp:posOffset>240030</wp:posOffset>
            </wp:positionV>
            <wp:extent cx="1416685" cy="2519680"/>
            <wp:effectExtent l="0" t="0" r="571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xt-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16685" cy="2519680"/>
                    </a:xfrm>
                    <a:prstGeom prst="rect">
                      <a:avLst/>
                    </a:prstGeom>
                  </pic:spPr>
                </pic:pic>
              </a:graphicData>
            </a:graphic>
            <wp14:sizeRelH relativeFrom="page">
              <wp14:pctWidth>0</wp14:pctWidth>
            </wp14:sizeRelH>
            <wp14:sizeRelV relativeFrom="page">
              <wp14:pctHeight>0</wp14:pctHeight>
            </wp14:sizeRelV>
          </wp:anchor>
        </w:drawing>
      </w:r>
      <w:r w:rsidRPr="009D521F">
        <w:rPr>
          <w:noProof/>
          <w:lang w:val="en-US"/>
        </w:rPr>
        <w:drawing>
          <wp:anchor distT="0" distB="0" distL="114300" distR="114300" simplePos="0" relativeHeight="251671040" behindDoc="0" locked="0" layoutInCell="1" allowOverlap="1" wp14:anchorId="7602A212" wp14:editId="36F7C7A9">
            <wp:simplePos x="0" y="0"/>
            <wp:positionH relativeFrom="column">
              <wp:posOffset>3426460</wp:posOffset>
            </wp:positionH>
            <wp:positionV relativeFrom="paragraph">
              <wp:posOffset>240030</wp:posOffset>
            </wp:positionV>
            <wp:extent cx="1416685" cy="2519680"/>
            <wp:effectExtent l="0" t="0" r="571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xt-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16685" cy="2519680"/>
                    </a:xfrm>
                    <a:prstGeom prst="rect">
                      <a:avLst/>
                    </a:prstGeom>
                  </pic:spPr>
                </pic:pic>
              </a:graphicData>
            </a:graphic>
            <wp14:sizeRelH relativeFrom="page">
              <wp14:pctWidth>0</wp14:pctWidth>
            </wp14:sizeRelH>
            <wp14:sizeRelV relativeFrom="page">
              <wp14:pctHeight>0</wp14:pctHeight>
            </wp14:sizeRelV>
          </wp:anchor>
        </w:drawing>
      </w:r>
    </w:p>
    <w:p w14:paraId="20B0C353" w14:textId="46AEF349" w:rsidR="00154109" w:rsidRDefault="00154109" w:rsidP="00154109">
      <w:r>
        <w:t>Indulás után kötelező a bejelentkezés</w:t>
      </w:r>
      <w:r w:rsidR="009D521F">
        <w:t xml:space="preserve">, amit Facebook/Google és hagyományos felhasználónév-jelszó párossal is elvégezhetünk. Egy kiadás felvétele elég egyszerű, gyorsan megvalósítható. </w:t>
      </w:r>
      <w:r w:rsidR="002B0FBA">
        <w:t>Számomra negatívum volt</w:t>
      </w:r>
      <w:r w:rsidR="009D521F">
        <w:t xml:space="preserve">, hogy a szám billentyűzet túl színes és a beépítetthez képest fejjel lefelé van, ami elsőre furcsa volt. Az alkalmazás szép, könnyen kezelhető, extra benne, hogy felvehetünk külön számlákat és keretet, hogy még mennyi költhetünk az adott számláról, továbbá lehet különböző formátumokban exportálni. </w:t>
      </w:r>
    </w:p>
    <w:p w14:paraId="038B5303" w14:textId="3F79A3CD" w:rsidR="00E262F4" w:rsidRDefault="00E262F4" w:rsidP="00E262F4">
      <w:pPr>
        <w:pStyle w:val="Heading3"/>
      </w:pPr>
      <w:bookmarkStart w:id="14" w:name="_Toc467530981"/>
      <w:r w:rsidRPr="00E262F4">
        <w:rPr>
          <w:noProof/>
          <w:lang w:val="en-US"/>
        </w:rPr>
        <w:lastRenderedPageBreak/>
        <w:drawing>
          <wp:anchor distT="0" distB="0" distL="114300" distR="114300" simplePos="0" relativeHeight="251673088" behindDoc="0" locked="0" layoutInCell="1" allowOverlap="1" wp14:anchorId="367CB1A7" wp14:editId="0E5E7C8B">
            <wp:simplePos x="0" y="0"/>
            <wp:positionH relativeFrom="column">
              <wp:posOffset>378460</wp:posOffset>
            </wp:positionH>
            <wp:positionV relativeFrom="paragraph">
              <wp:posOffset>483235</wp:posOffset>
            </wp:positionV>
            <wp:extent cx="1416685" cy="2519680"/>
            <wp:effectExtent l="0" t="0" r="571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xt-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16685" cy="2519680"/>
                    </a:xfrm>
                    <a:prstGeom prst="rect">
                      <a:avLst/>
                    </a:prstGeom>
                  </pic:spPr>
                </pic:pic>
              </a:graphicData>
            </a:graphic>
            <wp14:sizeRelH relativeFrom="page">
              <wp14:pctWidth>0</wp14:pctWidth>
            </wp14:sizeRelH>
            <wp14:sizeRelV relativeFrom="page">
              <wp14:pctHeight>0</wp14:pctHeight>
            </wp14:sizeRelV>
          </wp:anchor>
        </w:drawing>
      </w:r>
      <w:r w:rsidRPr="00E262F4">
        <w:rPr>
          <w:noProof/>
          <w:lang w:val="en-US"/>
        </w:rPr>
        <w:drawing>
          <wp:anchor distT="0" distB="0" distL="114300" distR="114300" simplePos="0" relativeHeight="251674112" behindDoc="0" locked="0" layoutInCell="1" allowOverlap="1" wp14:anchorId="7D1B415E" wp14:editId="5FFD2AC4">
            <wp:simplePos x="0" y="0"/>
            <wp:positionH relativeFrom="column">
              <wp:posOffset>1905000</wp:posOffset>
            </wp:positionH>
            <wp:positionV relativeFrom="paragraph">
              <wp:posOffset>483235</wp:posOffset>
            </wp:positionV>
            <wp:extent cx="1416685" cy="2519680"/>
            <wp:effectExtent l="0" t="0" r="571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xt-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16685" cy="2519680"/>
                    </a:xfrm>
                    <a:prstGeom prst="rect">
                      <a:avLst/>
                    </a:prstGeom>
                  </pic:spPr>
                </pic:pic>
              </a:graphicData>
            </a:graphic>
            <wp14:sizeRelH relativeFrom="page">
              <wp14:pctWidth>0</wp14:pctWidth>
            </wp14:sizeRelH>
            <wp14:sizeRelV relativeFrom="page">
              <wp14:pctHeight>0</wp14:pctHeight>
            </wp14:sizeRelV>
          </wp:anchor>
        </w:drawing>
      </w:r>
      <w:r w:rsidRPr="00E262F4">
        <w:rPr>
          <w:noProof/>
          <w:lang w:val="en-US"/>
        </w:rPr>
        <w:drawing>
          <wp:anchor distT="0" distB="0" distL="114300" distR="114300" simplePos="0" relativeHeight="251675136" behindDoc="0" locked="0" layoutInCell="1" allowOverlap="1" wp14:anchorId="52E8A63C" wp14:editId="7C1F834D">
            <wp:simplePos x="0" y="0"/>
            <wp:positionH relativeFrom="column">
              <wp:posOffset>3430905</wp:posOffset>
            </wp:positionH>
            <wp:positionV relativeFrom="paragraph">
              <wp:posOffset>483235</wp:posOffset>
            </wp:positionV>
            <wp:extent cx="1416685" cy="2519680"/>
            <wp:effectExtent l="0" t="0" r="571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xt-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16685" cy="2519680"/>
                    </a:xfrm>
                    <a:prstGeom prst="rect">
                      <a:avLst/>
                    </a:prstGeom>
                  </pic:spPr>
                </pic:pic>
              </a:graphicData>
            </a:graphic>
            <wp14:sizeRelH relativeFrom="page">
              <wp14:pctWidth>0</wp14:pctWidth>
            </wp14:sizeRelH>
            <wp14:sizeRelV relativeFrom="page">
              <wp14:pctHeight>0</wp14:pctHeight>
            </wp14:sizeRelV>
          </wp:anchor>
        </w:drawing>
      </w:r>
      <w:r>
        <w:t>Money Mgr.</w:t>
      </w:r>
      <w:r>
        <w:rPr>
          <w:rStyle w:val="FootnoteReference"/>
        </w:rPr>
        <w:footnoteReference w:id="8"/>
      </w:r>
      <w:bookmarkEnd w:id="14"/>
    </w:p>
    <w:p w14:paraId="523F871A" w14:textId="7A075A18" w:rsidR="00E262F4" w:rsidRPr="00E262F4" w:rsidRDefault="00E262F4" w:rsidP="00E262F4"/>
    <w:p w14:paraId="54273B61" w14:textId="20285F4A" w:rsidR="00E262F4" w:rsidRDefault="00E262F4" w:rsidP="00E262F4">
      <w:r>
        <w:t xml:space="preserve">Felhasználó kezelés nincs az alkalmazásban, iCloud fiókba lehet backup-ot készíteni vagy e-mailben elküldeni magamnak, ezt nem tartom a legkönnyebb útnak. A design </w:t>
      </w:r>
      <w:proofErr w:type="spellStart"/>
      <w:r>
        <w:t>iOS</w:t>
      </w:r>
      <w:proofErr w:type="spellEnd"/>
      <w:r>
        <w:t xml:space="preserve"> 5-6-ra emlékeztet, a felhasználói élmény számomra eddig itt a legalacsonyabb</w:t>
      </w:r>
      <w:r w:rsidR="00E30D14">
        <w:t xml:space="preserve"> a nehezen megnyomható gombok, kicsi, rosszul áttekinthető UI elemek és a 3-4 évvel ezelőtti </w:t>
      </w:r>
      <w:proofErr w:type="spellStart"/>
      <w:r w:rsidR="00E30D14">
        <w:t>sztenderekhez</w:t>
      </w:r>
      <w:proofErr w:type="spellEnd"/>
      <w:r w:rsidR="00E30D14">
        <w:t xml:space="preserve"> igazodó design miatt</w:t>
      </w:r>
      <w:r>
        <w:t xml:space="preserve">. A tranzakció felvétel sebessége átlagos, lehetne egyszerűbb. Összességében a nagyon elmaradt design és kezelési nehézségek miatt nem tetszett az alkalmazás, nem használnám. </w:t>
      </w:r>
    </w:p>
    <w:p w14:paraId="01477BD9" w14:textId="2F4E99B8" w:rsidR="00176114" w:rsidRDefault="0023385E" w:rsidP="00176114">
      <w:pPr>
        <w:pStyle w:val="Heading3"/>
      </w:pPr>
      <w:bookmarkStart w:id="15" w:name="_Toc467530982"/>
      <w:r w:rsidRPr="0023385E">
        <w:rPr>
          <w:noProof/>
          <w:lang w:val="en-US"/>
        </w:rPr>
        <w:lastRenderedPageBreak/>
        <w:drawing>
          <wp:anchor distT="0" distB="0" distL="114300" distR="114300" simplePos="0" relativeHeight="251679232" behindDoc="0" locked="0" layoutInCell="1" allowOverlap="1" wp14:anchorId="1273A4EE" wp14:editId="78603112">
            <wp:simplePos x="0" y="0"/>
            <wp:positionH relativeFrom="column">
              <wp:posOffset>3512820</wp:posOffset>
            </wp:positionH>
            <wp:positionV relativeFrom="paragraph">
              <wp:posOffset>459740</wp:posOffset>
            </wp:positionV>
            <wp:extent cx="1416685" cy="2519680"/>
            <wp:effectExtent l="0" t="0" r="5715"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xt-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16685" cy="2519680"/>
                    </a:xfrm>
                    <a:prstGeom prst="rect">
                      <a:avLst/>
                    </a:prstGeom>
                  </pic:spPr>
                </pic:pic>
              </a:graphicData>
            </a:graphic>
            <wp14:sizeRelH relativeFrom="page">
              <wp14:pctWidth>0</wp14:pctWidth>
            </wp14:sizeRelH>
            <wp14:sizeRelV relativeFrom="page">
              <wp14:pctHeight>0</wp14:pctHeight>
            </wp14:sizeRelV>
          </wp:anchor>
        </w:drawing>
      </w:r>
      <w:r w:rsidRPr="0023385E">
        <w:rPr>
          <w:noProof/>
          <w:lang w:val="en-US"/>
        </w:rPr>
        <w:drawing>
          <wp:anchor distT="0" distB="0" distL="114300" distR="114300" simplePos="0" relativeHeight="251678208" behindDoc="0" locked="0" layoutInCell="1" allowOverlap="1" wp14:anchorId="19E145E5" wp14:editId="25102B77">
            <wp:simplePos x="0" y="0"/>
            <wp:positionH relativeFrom="column">
              <wp:posOffset>1986915</wp:posOffset>
            </wp:positionH>
            <wp:positionV relativeFrom="paragraph">
              <wp:posOffset>459740</wp:posOffset>
            </wp:positionV>
            <wp:extent cx="1416685" cy="2519680"/>
            <wp:effectExtent l="0" t="0" r="571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xt-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16685" cy="2519680"/>
                    </a:xfrm>
                    <a:prstGeom prst="rect">
                      <a:avLst/>
                    </a:prstGeom>
                  </pic:spPr>
                </pic:pic>
              </a:graphicData>
            </a:graphic>
            <wp14:sizeRelH relativeFrom="page">
              <wp14:pctWidth>0</wp14:pctWidth>
            </wp14:sizeRelH>
            <wp14:sizeRelV relativeFrom="page">
              <wp14:pctHeight>0</wp14:pctHeight>
            </wp14:sizeRelV>
          </wp:anchor>
        </w:drawing>
      </w:r>
      <w:r w:rsidRPr="0023385E">
        <w:rPr>
          <w:noProof/>
          <w:lang w:val="en-US"/>
        </w:rPr>
        <w:drawing>
          <wp:anchor distT="0" distB="0" distL="114300" distR="114300" simplePos="0" relativeHeight="251677184" behindDoc="0" locked="0" layoutInCell="1" allowOverlap="1" wp14:anchorId="27313411" wp14:editId="60B89A9C">
            <wp:simplePos x="0" y="0"/>
            <wp:positionH relativeFrom="column">
              <wp:posOffset>461010</wp:posOffset>
            </wp:positionH>
            <wp:positionV relativeFrom="paragraph">
              <wp:posOffset>459740</wp:posOffset>
            </wp:positionV>
            <wp:extent cx="1416685" cy="2519680"/>
            <wp:effectExtent l="0" t="0" r="571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xt-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16685" cy="2519680"/>
                    </a:xfrm>
                    <a:prstGeom prst="rect">
                      <a:avLst/>
                    </a:prstGeom>
                  </pic:spPr>
                </pic:pic>
              </a:graphicData>
            </a:graphic>
            <wp14:sizeRelH relativeFrom="page">
              <wp14:pctWidth>0</wp14:pctWidth>
            </wp14:sizeRelH>
            <wp14:sizeRelV relativeFrom="page">
              <wp14:pctHeight>0</wp14:pctHeight>
            </wp14:sizeRelV>
          </wp:anchor>
        </w:drawing>
      </w:r>
      <w:r w:rsidR="00176114">
        <w:t>Quick Money Recorder: Expense Budget Manager</w:t>
      </w:r>
      <w:r w:rsidR="00311035">
        <w:rPr>
          <w:rStyle w:val="FootnoteReference"/>
        </w:rPr>
        <w:footnoteReference w:id="9"/>
      </w:r>
      <w:bookmarkEnd w:id="15"/>
    </w:p>
    <w:p w14:paraId="59007245" w14:textId="4F98D640" w:rsidR="0023385E" w:rsidRPr="0023385E" w:rsidRDefault="0023385E" w:rsidP="0023385E"/>
    <w:p w14:paraId="4B9319CC" w14:textId="77777777" w:rsidR="002F0322" w:rsidRDefault="00913540" w:rsidP="002F0322">
      <w:r>
        <w:t xml:space="preserve">Az alkalmazás viszonylag jó helyen szerepelt az App Store-ban legnagyobb meglepetésemre, mert megnyitva az alkalmazást egy nagyon nem felhasználóbarát, design-ban körülbelül 5 évvel ezelőtti irányelvekhez igazodó képernyő fogadott. Az ikonok, a színek, a gombok formája és elhelyezkedése sem stimmelt, </w:t>
      </w:r>
      <w:r w:rsidR="002F0322">
        <w:t>az első sikeres tranzakciófelvétel 2-3 percbe telt.</w:t>
      </w:r>
      <w:r>
        <w:t xml:space="preserve"> </w:t>
      </w:r>
    </w:p>
    <w:p w14:paraId="6B2AF521" w14:textId="7F66FBBE" w:rsidR="004975BE" w:rsidRDefault="00913540" w:rsidP="002F0322">
      <w:r>
        <w:t>Azért is mutatom itt be, mert ez egy jó példa arra, hogy milyen egy alkalmazás, ami a felhasználói igényeket egyáltalán nem elégíti ki.</w:t>
      </w:r>
      <w:r w:rsidR="00887937">
        <w:t xml:space="preserve"> A felhasználó-,</w:t>
      </w:r>
      <w:r w:rsidR="0023385E">
        <w:t xml:space="preserve"> és adatkezelés prémium funkció, amit láttam belőle</w:t>
      </w:r>
      <w:r w:rsidR="002F0322">
        <w:t xml:space="preserve"> a</w:t>
      </w:r>
      <w:r w:rsidR="0023385E">
        <w:t>z, hogy van több opció is, amik között szerepel Dropbox, Google Drive és iCloud is.</w:t>
      </w:r>
    </w:p>
    <w:p w14:paraId="1D476C43" w14:textId="6A0AD5F7" w:rsidR="0023385E" w:rsidRDefault="0023385E" w:rsidP="004975BE">
      <w:pPr>
        <w:pStyle w:val="Heading3"/>
      </w:pPr>
      <w:bookmarkStart w:id="16" w:name="_Toc467530983"/>
      <w:r>
        <w:t>Buxfer</w:t>
      </w:r>
      <w:r w:rsidR="004975BE">
        <w:rPr>
          <w:rStyle w:val="FootnoteReference"/>
        </w:rPr>
        <w:footnoteReference w:id="10"/>
      </w:r>
      <w:bookmarkEnd w:id="16"/>
    </w:p>
    <w:p w14:paraId="4044085A" w14:textId="15C266DD" w:rsidR="00311035" w:rsidRPr="00311035" w:rsidRDefault="00311035" w:rsidP="00311035">
      <w:r w:rsidRPr="00311035">
        <w:rPr>
          <w:noProof/>
          <w:lang w:val="en-US"/>
        </w:rPr>
        <w:lastRenderedPageBreak/>
        <w:drawing>
          <wp:anchor distT="0" distB="0" distL="114300" distR="114300" simplePos="0" relativeHeight="251683328" behindDoc="0" locked="0" layoutInCell="1" allowOverlap="1" wp14:anchorId="7242A89C" wp14:editId="02E41154">
            <wp:simplePos x="0" y="0"/>
            <wp:positionH relativeFrom="column">
              <wp:posOffset>3506470</wp:posOffset>
            </wp:positionH>
            <wp:positionV relativeFrom="paragraph">
              <wp:posOffset>251460</wp:posOffset>
            </wp:positionV>
            <wp:extent cx="1416685" cy="2519680"/>
            <wp:effectExtent l="0" t="0" r="571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xt-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16685" cy="2519680"/>
                    </a:xfrm>
                    <a:prstGeom prst="rect">
                      <a:avLst/>
                    </a:prstGeom>
                  </pic:spPr>
                </pic:pic>
              </a:graphicData>
            </a:graphic>
            <wp14:sizeRelH relativeFrom="page">
              <wp14:pctWidth>0</wp14:pctWidth>
            </wp14:sizeRelH>
            <wp14:sizeRelV relativeFrom="page">
              <wp14:pctHeight>0</wp14:pctHeight>
            </wp14:sizeRelV>
          </wp:anchor>
        </w:drawing>
      </w:r>
      <w:r w:rsidRPr="00311035">
        <w:rPr>
          <w:noProof/>
          <w:lang w:val="en-US"/>
        </w:rPr>
        <w:drawing>
          <wp:anchor distT="0" distB="0" distL="114300" distR="114300" simplePos="0" relativeHeight="251682304" behindDoc="0" locked="0" layoutInCell="1" allowOverlap="1" wp14:anchorId="15966592" wp14:editId="0279702D">
            <wp:simplePos x="0" y="0"/>
            <wp:positionH relativeFrom="column">
              <wp:posOffset>1980565</wp:posOffset>
            </wp:positionH>
            <wp:positionV relativeFrom="paragraph">
              <wp:posOffset>251460</wp:posOffset>
            </wp:positionV>
            <wp:extent cx="1416685" cy="2519680"/>
            <wp:effectExtent l="0" t="0" r="571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xt-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16685" cy="2519680"/>
                    </a:xfrm>
                    <a:prstGeom prst="rect">
                      <a:avLst/>
                    </a:prstGeom>
                  </pic:spPr>
                </pic:pic>
              </a:graphicData>
            </a:graphic>
            <wp14:sizeRelH relativeFrom="page">
              <wp14:pctWidth>0</wp14:pctWidth>
            </wp14:sizeRelH>
            <wp14:sizeRelV relativeFrom="page">
              <wp14:pctHeight>0</wp14:pctHeight>
            </wp14:sizeRelV>
          </wp:anchor>
        </w:drawing>
      </w:r>
      <w:r w:rsidRPr="00311035">
        <w:rPr>
          <w:noProof/>
          <w:lang w:val="en-US"/>
        </w:rPr>
        <w:drawing>
          <wp:anchor distT="0" distB="0" distL="114300" distR="114300" simplePos="0" relativeHeight="251681280" behindDoc="0" locked="0" layoutInCell="1" allowOverlap="1" wp14:anchorId="0286EDEE" wp14:editId="07D12BB8">
            <wp:simplePos x="0" y="0"/>
            <wp:positionH relativeFrom="column">
              <wp:posOffset>454660</wp:posOffset>
            </wp:positionH>
            <wp:positionV relativeFrom="paragraph">
              <wp:posOffset>251460</wp:posOffset>
            </wp:positionV>
            <wp:extent cx="1416685" cy="2519680"/>
            <wp:effectExtent l="0" t="0" r="5715"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xt-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16685" cy="2519680"/>
                    </a:xfrm>
                    <a:prstGeom prst="rect">
                      <a:avLst/>
                    </a:prstGeom>
                  </pic:spPr>
                </pic:pic>
              </a:graphicData>
            </a:graphic>
            <wp14:sizeRelH relativeFrom="page">
              <wp14:pctWidth>0</wp14:pctWidth>
            </wp14:sizeRelH>
            <wp14:sizeRelV relativeFrom="page">
              <wp14:pctHeight>0</wp14:pctHeight>
            </wp14:sizeRelV>
          </wp:anchor>
        </w:drawing>
      </w:r>
    </w:p>
    <w:p w14:paraId="250B940A" w14:textId="77777777" w:rsidR="004975BE" w:rsidRDefault="004975BE" w:rsidP="0023385E"/>
    <w:p w14:paraId="3ACA9F14" w14:textId="49DDC71E" w:rsidR="0023385E" w:rsidRDefault="0023385E" w:rsidP="0023385E">
      <w:r>
        <w:t xml:space="preserve">Induláskor felajánlja az alkalmazás, hogy hozzak létre felhasználói fiókot, akár közösségi profil alapján, de van egy próba lehetőség, hogy beletekintsek az appba, ez nagyon szimpatikus ötlet. Így egy előre adatokkal felöltött </w:t>
      </w:r>
      <w:r w:rsidR="00E60951">
        <w:t>képernyő jelenik meg, ahol ki lehet</w:t>
      </w:r>
      <w:r>
        <w:t xml:space="preserve"> </w:t>
      </w:r>
      <w:r w:rsidR="00E60951">
        <w:t>próbálni a funkciókat. H</w:t>
      </w:r>
      <w:r>
        <w:t xml:space="preserve">asznos. </w:t>
      </w:r>
    </w:p>
    <w:p w14:paraId="100A2F92" w14:textId="61D6EBB5" w:rsidR="0023385E" w:rsidRDefault="00311035" w:rsidP="0023385E">
      <w:r>
        <w:t>Az kezdeti jó élmény után a tranzakció felvétele sajnos nem hozta a vártakat. A design itt már nekem túl egyszerű volt, ennek ellenére a felvétel kicsit hosszas és további negatívum, hogy az adatokat nem cache-elik, ebből kifolyólag a gombokra tapintva többször is várni kellett, míg letölti azokat, ami nagyon csökkenti a felhasználói élményt.</w:t>
      </w:r>
    </w:p>
    <w:p w14:paraId="32B9308D" w14:textId="2CFDEDC2" w:rsidR="00311035" w:rsidRDefault="00311035" w:rsidP="00311035">
      <w:r>
        <w:t>Bal oldalról elérhető egy menü, amiben nagyon sok opció található, talán egy kicsit túl sok is ha a fenti specifikációt lefedő alkalmazáshoz hasonlítom. Összességében az alkalmazás közepes a többihez képest, kicsit túl bonyolultnak érzem és szerintem több funkciót tettek bele mint amennyire szüksége van egy felhasználónak.</w:t>
      </w:r>
    </w:p>
    <w:p w14:paraId="1E637057" w14:textId="4D6AF621" w:rsidR="00311035" w:rsidRDefault="004975BE" w:rsidP="004975BE">
      <w:pPr>
        <w:pStyle w:val="Heading3"/>
      </w:pPr>
      <w:bookmarkStart w:id="17" w:name="_Toc467530984"/>
      <w:r>
        <w:t>TapToTrack</w:t>
      </w:r>
      <w:r>
        <w:rPr>
          <w:rStyle w:val="FootnoteReference"/>
        </w:rPr>
        <w:footnoteReference w:id="11"/>
      </w:r>
      <w:bookmarkEnd w:id="17"/>
    </w:p>
    <w:p w14:paraId="5458A5BA" w14:textId="03B935E2" w:rsidR="00C84650" w:rsidRPr="00C84650" w:rsidRDefault="00C84650" w:rsidP="00C84650"/>
    <w:p w14:paraId="1F0E73A1" w14:textId="0FC11E69" w:rsidR="004975BE" w:rsidRDefault="00C84650" w:rsidP="004975BE">
      <w:r w:rsidRPr="00C84650">
        <w:rPr>
          <w:noProof/>
          <w:lang w:val="en-US"/>
        </w:rPr>
        <w:lastRenderedPageBreak/>
        <w:drawing>
          <wp:anchor distT="0" distB="0" distL="114300" distR="114300" simplePos="0" relativeHeight="251687424" behindDoc="0" locked="0" layoutInCell="1" allowOverlap="1" wp14:anchorId="20A5F0D4" wp14:editId="7920B126">
            <wp:simplePos x="0" y="0"/>
            <wp:positionH relativeFrom="column">
              <wp:posOffset>3512820</wp:posOffset>
            </wp:positionH>
            <wp:positionV relativeFrom="paragraph">
              <wp:posOffset>0</wp:posOffset>
            </wp:positionV>
            <wp:extent cx="1416685" cy="2519680"/>
            <wp:effectExtent l="0" t="0" r="5715"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xt-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16685" cy="2519680"/>
                    </a:xfrm>
                    <a:prstGeom prst="rect">
                      <a:avLst/>
                    </a:prstGeom>
                  </pic:spPr>
                </pic:pic>
              </a:graphicData>
            </a:graphic>
            <wp14:sizeRelH relativeFrom="page">
              <wp14:pctWidth>0</wp14:pctWidth>
            </wp14:sizeRelH>
            <wp14:sizeRelV relativeFrom="page">
              <wp14:pctHeight>0</wp14:pctHeight>
            </wp14:sizeRelV>
          </wp:anchor>
        </w:drawing>
      </w:r>
      <w:r w:rsidRPr="00C84650">
        <w:rPr>
          <w:noProof/>
          <w:lang w:val="en-US"/>
        </w:rPr>
        <w:drawing>
          <wp:anchor distT="0" distB="0" distL="114300" distR="114300" simplePos="0" relativeHeight="251686400" behindDoc="0" locked="0" layoutInCell="1" allowOverlap="1" wp14:anchorId="432CA237" wp14:editId="60F02DFA">
            <wp:simplePos x="0" y="0"/>
            <wp:positionH relativeFrom="column">
              <wp:posOffset>1981200</wp:posOffset>
            </wp:positionH>
            <wp:positionV relativeFrom="paragraph">
              <wp:posOffset>0</wp:posOffset>
            </wp:positionV>
            <wp:extent cx="1416685" cy="2519680"/>
            <wp:effectExtent l="0" t="0" r="5715"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xt-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16685" cy="2519680"/>
                    </a:xfrm>
                    <a:prstGeom prst="rect">
                      <a:avLst/>
                    </a:prstGeom>
                  </pic:spPr>
                </pic:pic>
              </a:graphicData>
            </a:graphic>
            <wp14:sizeRelH relativeFrom="page">
              <wp14:pctWidth>0</wp14:pctWidth>
            </wp14:sizeRelH>
            <wp14:sizeRelV relativeFrom="page">
              <wp14:pctHeight>0</wp14:pctHeight>
            </wp14:sizeRelV>
          </wp:anchor>
        </w:drawing>
      </w:r>
      <w:r w:rsidRPr="00C84650">
        <w:rPr>
          <w:noProof/>
          <w:lang w:val="en-US"/>
        </w:rPr>
        <w:drawing>
          <wp:anchor distT="0" distB="0" distL="114300" distR="114300" simplePos="0" relativeHeight="251685376" behindDoc="0" locked="0" layoutInCell="1" allowOverlap="1" wp14:anchorId="4C40DEE0" wp14:editId="72C8A4A3">
            <wp:simplePos x="0" y="0"/>
            <wp:positionH relativeFrom="column">
              <wp:posOffset>458370</wp:posOffset>
            </wp:positionH>
            <wp:positionV relativeFrom="paragraph">
              <wp:posOffset>267</wp:posOffset>
            </wp:positionV>
            <wp:extent cx="1416685" cy="2519680"/>
            <wp:effectExtent l="0" t="0" r="5715"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xt-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16685" cy="2519680"/>
                    </a:xfrm>
                    <a:prstGeom prst="rect">
                      <a:avLst/>
                    </a:prstGeom>
                  </pic:spPr>
                </pic:pic>
              </a:graphicData>
            </a:graphic>
            <wp14:sizeRelH relativeFrom="page">
              <wp14:pctWidth>0</wp14:pctWidth>
            </wp14:sizeRelH>
            <wp14:sizeRelV relativeFrom="page">
              <wp14:pctHeight>0</wp14:pctHeight>
            </wp14:sizeRelV>
          </wp:anchor>
        </w:drawing>
      </w:r>
      <w:r w:rsidR="004975BE">
        <w:t xml:space="preserve">Az alkalmazás rögtön a kiadás összesítő nézeten fogad, ahonnan egy-egy, a navigációs sávban elhelyezkedő gombbal lehet átváltani a történeti/chart nézetre illetve a beállításokhoz menni. A tranzakció felvétele </w:t>
      </w:r>
      <w:r w:rsidR="00815C0D">
        <w:t>kényelmes és gyors, egy apró</w:t>
      </w:r>
      <w:r w:rsidR="006A7BFF">
        <w:t>ság kivételével, a leírás mező tapinthatóságát illetően. Összességében letisztult, egyszerű és könnyen használható a felvétel része.</w:t>
      </w:r>
    </w:p>
    <w:p w14:paraId="05FA100D" w14:textId="610C05CF" w:rsidR="006A7BFF" w:rsidRDefault="00C84650" w:rsidP="004975BE">
      <w:r>
        <w:t>A múltbeli tranzakciók megtekintése véleményem szerint átlagos, a többi alkalmazáshoz képest. Felhasználókezelés tekintetében csak a saját, felhasználónév/jelszavas változatot támogatják.</w:t>
      </w:r>
    </w:p>
    <w:p w14:paraId="0BE18912" w14:textId="3C369F3F" w:rsidR="00153D48" w:rsidRDefault="00C84650" w:rsidP="00153D48">
      <w:pPr>
        <w:pStyle w:val="Heading3"/>
      </w:pPr>
      <w:bookmarkStart w:id="18" w:name="_Toc467530985"/>
      <w:r w:rsidRPr="00C84650">
        <w:rPr>
          <w:noProof/>
          <w:lang w:val="en-US"/>
        </w:rPr>
        <w:drawing>
          <wp:anchor distT="0" distB="0" distL="114300" distR="114300" simplePos="0" relativeHeight="251689472" behindDoc="0" locked="0" layoutInCell="1" allowOverlap="1" wp14:anchorId="26EAB162" wp14:editId="6209F62C">
            <wp:simplePos x="0" y="0"/>
            <wp:positionH relativeFrom="column">
              <wp:posOffset>457835</wp:posOffset>
            </wp:positionH>
            <wp:positionV relativeFrom="paragraph">
              <wp:posOffset>518795</wp:posOffset>
            </wp:positionV>
            <wp:extent cx="1416685" cy="2519680"/>
            <wp:effectExtent l="0" t="0" r="5715"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xt-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16685" cy="2519680"/>
                    </a:xfrm>
                    <a:prstGeom prst="rect">
                      <a:avLst/>
                    </a:prstGeom>
                  </pic:spPr>
                </pic:pic>
              </a:graphicData>
            </a:graphic>
            <wp14:sizeRelH relativeFrom="page">
              <wp14:pctWidth>0</wp14:pctWidth>
            </wp14:sizeRelH>
            <wp14:sizeRelV relativeFrom="page">
              <wp14:pctHeight>0</wp14:pctHeight>
            </wp14:sizeRelV>
          </wp:anchor>
        </w:drawing>
      </w:r>
      <w:r w:rsidRPr="00C84650">
        <w:rPr>
          <w:noProof/>
          <w:lang w:val="en-US"/>
        </w:rPr>
        <w:drawing>
          <wp:anchor distT="0" distB="0" distL="114300" distR="114300" simplePos="0" relativeHeight="251690496" behindDoc="0" locked="0" layoutInCell="1" allowOverlap="1" wp14:anchorId="6A587663" wp14:editId="453A20D2">
            <wp:simplePos x="0" y="0"/>
            <wp:positionH relativeFrom="column">
              <wp:posOffset>1981200</wp:posOffset>
            </wp:positionH>
            <wp:positionV relativeFrom="paragraph">
              <wp:posOffset>518795</wp:posOffset>
            </wp:positionV>
            <wp:extent cx="1416685" cy="2519680"/>
            <wp:effectExtent l="0" t="0" r="571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xt-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16685" cy="2519680"/>
                    </a:xfrm>
                    <a:prstGeom prst="rect">
                      <a:avLst/>
                    </a:prstGeom>
                  </pic:spPr>
                </pic:pic>
              </a:graphicData>
            </a:graphic>
            <wp14:sizeRelH relativeFrom="page">
              <wp14:pctWidth>0</wp14:pctWidth>
            </wp14:sizeRelH>
            <wp14:sizeRelV relativeFrom="page">
              <wp14:pctHeight>0</wp14:pctHeight>
            </wp14:sizeRelV>
          </wp:anchor>
        </w:drawing>
      </w:r>
      <w:r w:rsidRPr="00C84650">
        <w:rPr>
          <w:noProof/>
          <w:lang w:val="en-US"/>
        </w:rPr>
        <w:drawing>
          <wp:anchor distT="0" distB="0" distL="114300" distR="114300" simplePos="0" relativeHeight="251691520" behindDoc="0" locked="0" layoutInCell="1" allowOverlap="1" wp14:anchorId="6C7E5EB3" wp14:editId="77C11471">
            <wp:simplePos x="0" y="0"/>
            <wp:positionH relativeFrom="column">
              <wp:posOffset>3512820</wp:posOffset>
            </wp:positionH>
            <wp:positionV relativeFrom="paragraph">
              <wp:posOffset>518795</wp:posOffset>
            </wp:positionV>
            <wp:extent cx="1416685" cy="2519680"/>
            <wp:effectExtent l="0" t="0" r="5715"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xt-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16685" cy="2519680"/>
                    </a:xfrm>
                    <a:prstGeom prst="rect">
                      <a:avLst/>
                    </a:prstGeom>
                  </pic:spPr>
                </pic:pic>
              </a:graphicData>
            </a:graphic>
            <wp14:sizeRelH relativeFrom="page">
              <wp14:pctWidth>0</wp14:pctWidth>
            </wp14:sizeRelH>
            <wp14:sizeRelV relativeFrom="page">
              <wp14:pctHeight>0</wp14:pctHeight>
            </wp14:sizeRelV>
          </wp:anchor>
        </w:drawing>
      </w:r>
      <w:r w:rsidR="00153D48">
        <w:t>Spender</w:t>
      </w:r>
      <w:r>
        <w:rPr>
          <w:rStyle w:val="FootnoteReference"/>
        </w:rPr>
        <w:footnoteReference w:id="12"/>
      </w:r>
      <w:bookmarkEnd w:id="18"/>
    </w:p>
    <w:p w14:paraId="556FA083" w14:textId="3791D466" w:rsidR="00C84650" w:rsidRPr="00C84650" w:rsidRDefault="00C84650" w:rsidP="00C84650"/>
    <w:p w14:paraId="1A9A3A74" w14:textId="1E191971" w:rsidR="0064365C" w:rsidRDefault="00153D48" w:rsidP="00153D48">
      <w:r>
        <w:lastRenderedPageBreak/>
        <w:t xml:space="preserve">Az alkalmazás nagyon letisztult, modern </w:t>
      </w:r>
      <w:r w:rsidR="00334CB8">
        <w:t>dizájnnal</w:t>
      </w:r>
      <w:r>
        <w:t xml:space="preserve"> rendelkezik. Rögtön a tranzakció rögzítő képernyő fogad induláskor, </w:t>
      </w:r>
      <w:r w:rsidR="0064365C">
        <w:t>a kategória kiválasztása is egyszerű és konfigurálható. Az időpont beállítása is kézreáll. Van prémium szolgáltatás, ami extra funkciókat engedélyez,</w:t>
      </w:r>
      <w:r w:rsidR="00334CB8">
        <w:t xml:space="preserve"> mint például saját kategória felvétele, büdzsé beállítása, különböző </w:t>
      </w:r>
      <w:proofErr w:type="spellStart"/>
      <w:r w:rsidR="00334CB8">
        <w:t>chart</w:t>
      </w:r>
      <w:proofErr w:type="spellEnd"/>
      <w:r w:rsidR="00334CB8">
        <w:t>-ok generálása,</w:t>
      </w:r>
      <w:r w:rsidR="0064365C">
        <w:t xml:space="preserve"> de ezekre nem ereztem szükséget, e</w:t>
      </w:r>
      <w:r w:rsidR="00FD31D6">
        <w:t xml:space="preserve"> </w:t>
      </w:r>
      <w:r w:rsidR="0064365C">
        <w:t>nélkül is jól használható</w:t>
      </w:r>
      <w:r w:rsidR="00FD31D6">
        <w:t>. Minimális negatívum, hogy a már felvett tranzakciók visszanézése nekem nem volt elsőre könnyen értelmezhető.</w:t>
      </w:r>
    </w:p>
    <w:p w14:paraId="6654241F" w14:textId="5923F603" w:rsidR="00153D48" w:rsidRPr="00153D48" w:rsidRDefault="0064365C" w:rsidP="00153D48">
      <w:r>
        <w:t xml:space="preserve">Összességében nagyon egyszerű, letisztult és jól </w:t>
      </w:r>
      <w:r w:rsidR="00683C22">
        <w:t>használható alkalmazás, ezt találtam mind közül a legjobban használhatónak.</w:t>
      </w:r>
    </w:p>
    <w:p w14:paraId="3652E2B6" w14:textId="022DF480" w:rsidR="00F9034D" w:rsidRDefault="00F9034D" w:rsidP="00F9034D">
      <w:pPr>
        <w:pStyle w:val="Heading1"/>
      </w:pPr>
      <w:bookmarkStart w:id="19" w:name="_Toc467530986"/>
      <w:r>
        <w:lastRenderedPageBreak/>
        <w:t>Felhasznált technológiák</w:t>
      </w:r>
      <w:bookmarkEnd w:id="19"/>
    </w:p>
    <w:p w14:paraId="24D03709" w14:textId="431D4ACF" w:rsidR="00F9034D" w:rsidRDefault="00F9034D" w:rsidP="00F9034D">
      <w:pPr>
        <w:pStyle w:val="Heading2"/>
      </w:pPr>
      <w:bookmarkStart w:id="20" w:name="_Toc467530987"/>
      <w:r>
        <w:t>Kliens</w:t>
      </w:r>
      <w:bookmarkEnd w:id="20"/>
    </w:p>
    <w:p w14:paraId="62DC22B8" w14:textId="77777777" w:rsidR="00F9034D" w:rsidRDefault="00F9034D" w:rsidP="00F9034D">
      <w:pPr>
        <w:pStyle w:val="Heading3"/>
      </w:pPr>
      <w:bookmarkStart w:id="21" w:name="_Toc467530988"/>
      <w:r>
        <w:t>iOS</w:t>
      </w:r>
      <w:bookmarkEnd w:id="21"/>
    </w:p>
    <w:p w14:paraId="322CCD81" w14:textId="77777777" w:rsidR="00F9034D" w:rsidRDefault="00F9034D" w:rsidP="00F9034D">
      <w:r>
        <w:t xml:space="preserve">Az iOS alkalmazás fejlesztését választottam feladatomul, </w:t>
      </w:r>
      <w:r w:rsidR="001A31DA">
        <w:t xml:space="preserve">több ok miatt is. Három éve foglalkozom </w:t>
      </w:r>
      <w:proofErr w:type="spellStart"/>
      <w:r w:rsidR="003D6E94">
        <w:t>iOS</w:t>
      </w:r>
      <w:proofErr w:type="spellEnd"/>
      <w:r w:rsidR="003D6E94">
        <w:t xml:space="preserve"> szoftverfejlesztéssel, előtte egy évig </w:t>
      </w:r>
      <w:proofErr w:type="spellStart"/>
      <w:r w:rsidR="003D6E94">
        <w:t>Android</w:t>
      </w:r>
      <w:proofErr w:type="spellEnd"/>
      <w:r w:rsidR="003D6E94">
        <w:t xml:space="preserve"> mobil alkalmazásokkal foglalkoztam </w:t>
      </w:r>
      <w:commentRangeStart w:id="22"/>
      <w:commentRangeStart w:id="23"/>
      <w:r w:rsidR="003D6E94">
        <w:t>szabadidőmben / egyetemen</w:t>
      </w:r>
      <w:commentRangeEnd w:id="22"/>
      <w:r w:rsidR="001E5262">
        <w:rPr>
          <w:rStyle w:val="CommentReference"/>
        </w:rPr>
        <w:commentReference w:id="22"/>
      </w:r>
      <w:commentRangeEnd w:id="23"/>
      <w:r w:rsidR="000B4BBC">
        <w:rPr>
          <w:rStyle w:val="CommentReference"/>
        </w:rPr>
        <w:commentReference w:id="23"/>
      </w:r>
      <w:r w:rsidR="003D6E94">
        <w:t xml:space="preserve">. Személyes véleményem, hogy az Apple által képviselt szoftverfejlesztési elvek jóval letisztultabbá, könnyebben átláthatóvá teszik a </w:t>
      </w:r>
      <w:r w:rsidR="009635FF">
        <w:t>munkát az iOS rendszerrel</w:t>
      </w:r>
      <w:r w:rsidR="00BF59EA">
        <w:t xml:space="preserve">, mint </w:t>
      </w:r>
      <w:commentRangeStart w:id="24"/>
      <w:commentRangeStart w:id="25"/>
      <w:r w:rsidR="00BF59EA">
        <w:t>legnagyobb</w:t>
      </w:r>
      <w:commentRangeEnd w:id="24"/>
      <w:r w:rsidR="001E5262">
        <w:rPr>
          <w:rStyle w:val="CommentReference"/>
        </w:rPr>
        <w:commentReference w:id="24"/>
      </w:r>
      <w:commentRangeEnd w:id="25"/>
      <w:r w:rsidR="00E60BC5">
        <w:rPr>
          <w:rStyle w:val="CommentReference"/>
        </w:rPr>
        <w:commentReference w:id="25"/>
      </w:r>
      <w:r w:rsidR="00BF59EA">
        <w:t xml:space="preserve"> vetélytársánál.</w:t>
      </w:r>
    </w:p>
    <w:p w14:paraId="7BD48D79" w14:textId="673492DC" w:rsidR="009635FF" w:rsidRDefault="009635FF" w:rsidP="009635FF">
      <w:pPr>
        <w:pStyle w:val="Heading3"/>
      </w:pPr>
      <w:bookmarkStart w:id="26" w:name="_Toc467530989"/>
      <w:proofErr w:type="spellStart"/>
      <w:r>
        <w:t>iOS</w:t>
      </w:r>
      <w:proofErr w:type="spellEnd"/>
      <w:r>
        <w:t xml:space="preserve"> történeti </w:t>
      </w:r>
      <w:proofErr w:type="spellStart"/>
      <w:r>
        <w:t>hátter</w:t>
      </w:r>
      <w:bookmarkEnd w:id="26"/>
      <w:proofErr w:type="spellEnd"/>
      <w:r w:rsidR="000D5A35">
        <w:t xml:space="preserve"> [</w:t>
      </w:r>
      <w:r w:rsidR="00414EB4">
        <w:t>3</w:t>
      </w:r>
      <w:r w:rsidR="000D5A35">
        <w:t>]</w:t>
      </w:r>
    </w:p>
    <w:p w14:paraId="6D629487" w14:textId="533D12C7" w:rsidR="0085017B" w:rsidRDefault="0085017B" w:rsidP="0085017B">
      <w:r>
        <w:t xml:space="preserve">Az </w:t>
      </w:r>
      <w:proofErr w:type="spellStart"/>
      <w:r>
        <w:t>iOS</w:t>
      </w:r>
      <w:proofErr w:type="spellEnd"/>
      <w:r w:rsidR="00493031">
        <w:t xml:space="preserve"> a</w:t>
      </w:r>
      <w:r>
        <w:t>z</w:t>
      </w:r>
      <w:r w:rsidR="00493031">
        <w:t xml:space="preserve"> </w:t>
      </w:r>
      <w:r>
        <w:t xml:space="preserve">iPhone, iPod </w:t>
      </w:r>
      <w:proofErr w:type="spellStart"/>
      <w:r>
        <w:t>touch</w:t>
      </w:r>
      <w:proofErr w:type="spellEnd"/>
      <w:r>
        <w:t xml:space="preserve">, </w:t>
      </w:r>
      <w:proofErr w:type="spellStart"/>
      <w:r>
        <w:t>iPad</w:t>
      </w:r>
      <w:proofErr w:type="spellEnd"/>
      <w:r>
        <w:t xml:space="preserve"> termékek operációs rendszere. Ugyan azokra az alapokra épül mint a </w:t>
      </w:r>
      <w:proofErr w:type="spellStart"/>
      <w:r>
        <w:t>macOS</w:t>
      </w:r>
      <w:proofErr w:type="spellEnd"/>
      <w:r>
        <w:t>, a UI miatt a kettő nem kompatibilis egymással. A Unix alapú Darwin-</w:t>
      </w:r>
      <w:proofErr w:type="spellStart"/>
      <w:r>
        <w:t>ra</w:t>
      </w:r>
      <w:proofErr w:type="spellEnd"/>
      <w:r>
        <w:t xml:space="preserve"> épülő XNU hibrid kernel adja az OS alapját [4], ami magába foglal monolitikus-, és mikro-kerneleket is. Mindkét techn</w:t>
      </w:r>
      <w:r w:rsidR="002E2241">
        <w:t>ológia jó tulajdonságait ötvözi</w:t>
      </w:r>
      <w:r>
        <w:t xml:space="preserve">, </w:t>
      </w:r>
      <w:r w:rsidR="002E2241">
        <w:t xml:space="preserve">úgy mint a mikro-kernel üzenet továbbítási képességei, ami a modularitást növeli, vagy a monolitikus-kernel </w:t>
      </w:r>
      <w:proofErr w:type="spellStart"/>
      <w:r w:rsidR="002E2241">
        <w:t>sebességbeli</w:t>
      </w:r>
      <w:proofErr w:type="spellEnd"/>
      <w:r w:rsidR="002E2241">
        <w:t xml:space="preserve"> fölényét, néhány kritikus feladat végrehajtásánál. Az XNU ARM, IA-32 illetve x86-64 processzorokon fut, egy és több processzort (SMP - </w:t>
      </w:r>
      <w:proofErr w:type="spellStart"/>
      <w:r w:rsidR="002E2241" w:rsidRPr="002E2241">
        <w:t>Symmetric</w:t>
      </w:r>
      <w:proofErr w:type="spellEnd"/>
      <w:r w:rsidR="002E2241" w:rsidRPr="002E2241">
        <w:t xml:space="preserve"> </w:t>
      </w:r>
      <w:proofErr w:type="spellStart"/>
      <w:r w:rsidR="002E2241" w:rsidRPr="002E2241">
        <w:t>multiprocessing</w:t>
      </w:r>
      <w:proofErr w:type="spellEnd"/>
      <w:r w:rsidR="002E2241">
        <w:t>) is támogatva.</w:t>
      </w:r>
    </w:p>
    <w:p w14:paraId="58854127" w14:textId="3654D2D4" w:rsidR="00400542" w:rsidRDefault="00400542" w:rsidP="0085017B">
      <w:r>
        <w:t xml:space="preserve">Az </w:t>
      </w:r>
      <w:proofErr w:type="spellStart"/>
      <w:r>
        <w:t>iOS</w:t>
      </w:r>
      <w:proofErr w:type="spellEnd"/>
      <w:r>
        <w:t xml:space="preserve"> egy alapvetően zárt rendszer, </w:t>
      </w:r>
      <w:r w:rsidR="00C67236">
        <w:t xml:space="preserve">azon futó szoftvereket csak erős megkötések mellett lehet fejleszteni, többek között, hogy csak </w:t>
      </w:r>
      <w:proofErr w:type="spellStart"/>
      <w:r w:rsidR="00C67236">
        <w:t>iOS</w:t>
      </w:r>
      <w:proofErr w:type="spellEnd"/>
      <w:r w:rsidR="00C67236">
        <w:t xml:space="preserve"> SDK-</w:t>
      </w:r>
      <w:proofErr w:type="spellStart"/>
      <w:r w:rsidR="00C67236">
        <w:t>val</w:t>
      </w:r>
      <w:proofErr w:type="spellEnd"/>
      <w:r w:rsidR="00C67236">
        <w:t xml:space="preserve"> </w:t>
      </w:r>
      <w:proofErr w:type="spellStart"/>
      <w:r w:rsidR="00C67236">
        <w:t>macOS</w:t>
      </w:r>
      <w:proofErr w:type="spellEnd"/>
      <w:r w:rsidR="00C67236">
        <w:t xml:space="preserve"> alatt lehetséges. Ezek terjesztése többféle képpen lehetséges, szabadon felhasználhatóan (bárki által, korlátlan eszközre telepíthetően) csak az Apple </w:t>
      </w:r>
      <w:proofErr w:type="spellStart"/>
      <w:r w:rsidR="00C67236">
        <w:t>App</w:t>
      </w:r>
      <w:proofErr w:type="spellEnd"/>
      <w:r w:rsidR="00C67236">
        <w:t xml:space="preserve"> </w:t>
      </w:r>
      <w:proofErr w:type="spellStart"/>
      <w:r w:rsidR="00C67236">
        <w:t>Store-on</w:t>
      </w:r>
      <w:proofErr w:type="spellEnd"/>
      <w:r w:rsidR="00C67236">
        <w:t xml:space="preserve"> keresztül. Egy másik módja a terjesztésnek</w:t>
      </w:r>
      <w:r w:rsidR="008672A1">
        <w:t xml:space="preserve"> (Ad-Hoc)</w:t>
      </w:r>
      <w:r w:rsidR="00C67236">
        <w:t>, hogy előre meghatározott eszközökre (UDID azonosító regisztrálásával</w:t>
      </w:r>
      <w:r w:rsidR="008672A1">
        <w:t>, maximum 100 db</w:t>
      </w:r>
      <w:r w:rsidR="00C67236">
        <w:t>) telepíthetők az alkalmazások csoportok, szervezetek számára.</w:t>
      </w:r>
      <w:r w:rsidR="008672A1">
        <w:t xml:space="preserve"> A harmadik pedig cégen belüli használatra az Enterprise, amihez nincs konkrét szám kötve, de gyanúsan sok telepítés után az Apple letilthatja. Az </w:t>
      </w:r>
      <w:proofErr w:type="spellStart"/>
      <w:r w:rsidR="008672A1">
        <w:t>App</w:t>
      </w:r>
      <w:proofErr w:type="spellEnd"/>
      <w:r w:rsidR="008672A1">
        <w:t xml:space="preserve"> </w:t>
      </w:r>
      <w:proofErr w:type="spellStart"/>
      <w:r w:rsidR="008672A1">
        <w:t>Store-ba</w:t>
      </w:r>
      <w:proofErr w:type="spellEnd"/>
      <w:r w:rsidR="008672A1">
        <w:t xml:space="preserve"> csak azt követően kerülhet alkalmazás, hogy az egy felülvizsgálaton esik át. Itt meg kell felelni bizonyos kritériumoknak </w:t>
      </w:r>
      <w:r w:rsidR="008672A1">
        <w:rPr>
          <w:rStyle w:val="FootnoteReference"/>
        </w:rPr>
        <w:footnoteReference w:id="13"/>
      </w:r>
      <w:r w:rsidR="008672A1">
        <w:t xml:space="preserve">, majd ezt követően (állítólag) emberi </w:t>
      </w:r>
      <w:r w:rsidR="008672A1">
        <w:lastRenderedPageBreak/>
        <w:t xml:space="preserve">tesztelésen is átmegy, ez általában 2-10 napot vesz igénybe és ha nem utasítják vissza, akkor onnantól elérhető publikusan. </w:t>
      </w:r>
    </w:p>
    <w:p w14:paraId="65C00F88" w14:textId="79818605" w:rsidR="00C67236" w:rsidRDefault="00C67236" w:rsidP="0085017B">
      <w:r>
        <w:t xml:space="preserve">A készülékeket illetően, 2007-ben jelent meg az iPhone 1.0 majd fél  évvel később tették nyilvánosan elérhetővé az </w:t>
      </w:r>
      <w:proofErr w:type="spellStart"/>
      <w:r>
        <w:t>iOS</w:t>
      </w:r>
      <w:proofErr w:type="spellEnd"/>
      <w:r>
        <w:t xml:space="preserve"> SDK-t, amivel 3rd </w:t>
      </w:r>
      <w:proofErr w:type="spellStart"/>
      <w:r>
        <w:t>party</w:t>
      </w:r>
      <w:proofErr w:type="spellEnd"/>
      <w:r>
        <w:t xml:space="preserve"> alkalmazások fejlesztése lehetővé vált. Az </w:t>
      </w:r>
      <w:proofErr w:type="spellStart"/>
      <w:r>
        <w:t>App</w:t>
      </w:r>
      <w:proofErr w:type="spellEnd"/>
      <w:r>
        <w:t xml:space="preserve"> </w:t>
      </w:r>
      <w:proofErr w:type="spellStart"/>
      <w:r>
        <w:t>Store</w:t>
      </w:r>
      <w:proofErr w:type="spellEnd"/>
      <w:r>
        <w:t>-t 2008 márciusában nyitották meg a publikum számára.</w:t>
      </w:r>
      <w:r w:rsidR="000723AF">
        <w:t xml:space="preserve"> 2010 volt a következő mérföldkő, az </w:t>
      </w:r>
      <w:proofErr w:type="spellStart"/>
      <w:r w:rsidR="000723AF">
        <w:t>iPad</w:t>
      </w:r>
      <w:proofErr w:type="spellEnd"/>
      <w:r w:rsidR="000723AF">
        <w:t xml:space="preserve"> megjelenése, innentől </w:t>
      </w:r>
      <w:proofErr w:type="spellStart"/>
      <w:r w:rsidR="000723AF">
        <w:t>iOS</w:t>
      </w:r>
      <w:proofErr w:type="spellEnd"/>
      <w:r w:rsidR="000723AF">
        <w:t xml:space="preserve"> a rendszer neve, addig iPhone OS volt hivatalosan. 2015-ben jelent meg az Apple </w:t>
      </w:r>
      <w:proofErr w:type="spellStart"/>
      <w:r w:rsidR="000723AF">
        <w:t>Watch</w:t>
      </w:r>
      <w:proofErr w:type="spellEnd"/>
      <w:r w:rsidR="000723AF">
        <w:t xml:space="preserve"> (</w:t>
      </w:r>
      <w:proofErr w:type="spellStart"/>
      <w:r w:rsidR="000723AF">
        <w:t>Watch</w:t>
      </w:r>
      <w:proofErr w:type="spellEnd"/>
      <w:r w:rsidR="000723AF">
        <w:t xml:space="preserve"> OS) és az Apple TV új operációs rendszerrel a TVOS-</w:t>
      </w:r>
      <w:proofErr w:type="spellStart"/>
      <w:r w:rsidR="000723AF">
        <w:t>sel</w:t>
      </w:r>
      <w:proofErr w:type="spellEnd"/>
      <w:r w:rsidR="000723AF">
        <w:t xml:space="preserve">, amikre szintén fejleszthetők 3rd </w:t>
      </w:r>
      <w:proofErr w:type="spellStart"/>
      <w:r w:rsidR="000723AF">
        <w:t>party</w:t>
      </w:r>
      <w:proofErr w:type="spellEnd"/>
      <w:r w:rsidR="000723AF">
        <w:t xml:space="preserve"> alkalmazások.</w:t>
      </w:r>
    </w:p>
    <w:p w14:paraId="78FF6D6B" w14:textId="316AC83C" w:rsidR="000723AF" w:rsidRDefault="000723AF" w:rsidP="0085017B">
      <w:r>
        <w:t xml:space="preserve">Az Apple által támogatott fejlesztői környezet az </w:t>
      </w:r>
      <w:proofErr w:type="spellStart"/>
      <w:r>
        <w:t>XCode</w:t>
      </w:r>
      <w:proofErr w:type="spellEnd"/>
      <w:r>
        <w:t xml:space="preserve">, amiben </w:t>
      </w:r>
      <w:proofErr w:type="spellStart"/>
      <w:r>
        <w:t>Objective</w:t>
      </w:r>
      <w:proofErr w:type="spellEnd"/>
      <w:r>
        <w:t>-C vagy Swift nyelven lehet fejleszteni. (C-ben és C++-</w:t>
      </w:r>
      <w:proofErr w:type="spellStart"/>
      <w:r>
        <w:t>ban</w:t>
      </w:r>
      <w:proofErr w:type="spellEnd"/>
      <w:r>
        <w:t xml:space="preserve"> írt könyvtár, kódrészlet is felhasználható). Lehetőség van más eszközzel is fejleszteni alkalmazást, erre </w:t>
      </w:r>
      <w:r w:rsidR="003C5049">
        <w:t>több</w:t>
      </w:r>
      <w:r>
        <w:t xml:space="preserve"> </w:t>
      </w:r>
      <w:r w:rsidR="003C5049">
        <w:t xml:space="preserve">opció </w:t>
      </w:r>
      <w:r>
        <w:t xml:space="preserve">van. Egyik, hogy egy másik nyelven </w:t>
      </w:r>
      <w:r w:rsidR="003C5049">
        <w:t xml:space="preserve">írt kódot fordítunk le bináris </w:t>
      </w:r>
      <w:proofErr w:type="spellStart"/>
      <w:r w:rsidR="003C5049">
        <w:t>iOS</w:t>
      </w:r>
      <w:proofErr w:type="spellEnd"/>
      <w:r w:rsidR="003C5049">
        <w:t xml:space="preserve"> kódra valamilyen szoftver segítségével, erre a ma talán legismertebb környezet a </w:t>
      </w:r>
      <w:proofErr w:type="spellStart"/>
      <w:r w:rsidR="003C5049">
        <w:t>Xamarin</w:t>
      </w:r>
      <w:proofErr w:type="spellEnd"/>
      <w:r w:rsidR="003C5049">
        <w:t xml:space="preserve">, ami C# kódot fordít (akár </w:t>
      </w:r>
      <w:proofErr w:type="spellStart"/>
      <w:r w:rsidR="003C5049">
        <w:t>Android</w:t>
      </w:r>
      <w:proofErr w:type="spellEnd"/>
      <w:r w:rsidR="003C5049">
        <w:t xml:space="preserve"> és Windows </w:t>
      </w:r>
      <w:proofErr w:type="spellStart"/>
      <w:r w:rsidR="003C5049">
        <w:t>Phone-on</w:t>
      </w:r>
      <w:proofErr w:type="spellEnd"/>
      <w:r w:rsidR="003C5049">
        <w:t xml:space="preserve"> is futtatható</w:t>
      </w:r>
      <w:r w:rsidR="004869A9">
        <w:t xml:space="preserve"> állományra</w:t>
      </w:r>
      <w:r w:rsidR="003C5049">
        <w:t>).</w:t>
      </w:r>
      <w:r w:rsidR="004869A9">
        <w:t xml:space="preserve"> Egy másik megközelítés, hogy egy natív </w:t>
      </w:r>
      <w:proofErr w:type="spellStart"/>
      <w:r w:rsidR="004869A9">
        <w:t>iOS</w:t>
      </w:r>
      <w:proofErr w:type="spellEnd"/>
      <w:r w:rsidR="004869A9">
        <w:t xml:space="preserve"> alkalmazásba egy weboldalt töltünk be, amiben </w:t>
      </w:r>
      <w:r w:rsidR="00A7678E">
        <w:t xml:space="preserve">HTML/CSS/JavaScript vagy más </w:t>
      </w:r>
      <w:proofErr w:type="spellStart"/>
      <w:r w:rsidR="00A7678E">
        <w:t>WebKit</w:t>
      </w:r>
      <w:proofErr w:type="spellEnd"/>
      <w:r w:rsidR="00A7678E">
        <w:t xml:space="preserve"> által támogatott technológia jeleníti meg a tartalmat. Egy másik lehetőséget kínál a </w:t>
      </w:r>
      <w:proofErr w:type="spellStart"/>
      <w:r w:rsidR="00A7678E">
        <w:t>Unity</w:t>
      </w:r>
      <w:proofErr w:type="spellEnd"/>
      <w:r w:rsidR="00A7678E">
        <w:t xml:space="preserve">[6], játékok fejlesztésére. Ez egy </w:t>
      </w:r>
      <w:proofErr w:type="spellStart"/>
      <w:r w:rsidR="00A7678E">
        <w:t>cross</w:t>
      </w:r>
      <w:proofErr w:type="spellEnd"/>
      <w:r w:rsidR="00A7678E">
        <w:t xml:space="preserve"> platform játék </w:t>
      </w:r>
      <w:proofErr w:type="spellStart"/>
      <w:r w:rsidR="00A7678E">
        <w:t>engine</w:t>
      </w:r>
      <w:proofErr w:type="spellEnd"/>
      <w:r w:rsidR="00A7678E">
        <w:t xml:space="preserve">, ami </w:t>
      </w:r>
      <w:proofErr w:type="spellStart"/>
      <w:r w:rsidR="00A7678E">
        <w:t>iOS</w:t>
      </w:r>
      <w:proofErr w:type="spellEnd"/>
      <w:r w:rsidR="00A7678E">
        <w:t xml:space="preserve">-en </w:t>
      </w:r>
      <w:proofErr w:type="spellStart"/>
      <w:r w:rsidR="00A7678E">
        <w:t>OpenGL</w:t>
      </w:r>
      <w:proofErr w:type="spellEnd"/>
      <w:r w:rsidR="00A7678E">
        <w:t xml:space="preserve"> ES API</w:t>
      </w:r>
      <w:r w:rsidR="00A7678E">
        <w:rPr>
          <w:rStyle w:val="FootnoteReference"/>
          <w:color w:val="0000FF"/>
          <w:u w:val="single"/>
        </w:rPr>
        <w:footnoteReference w:id="14"/>
      </w:r>
      <w:r w:rsidR="00A7678E">
        <w:t xml:space="preserve"> használatával fut.</w:t>
      </w:r>
    </w:p>
    <w:p w14:paraId="689060B1" w14:textId="34E99630" w:rsidR="00A7678E" w:rsidRDefault="00A7678E" w:rsidP="0085017B">
      <w:r>
        <w:t xml:space="preserve">A legtöbben </w:t>
      </w:r>
      <w:proofErr w:type="spellStart"/>
      <w:r>
        <w:t>XCode-ot</w:t>
      </w:r>
      <w:proofErr w:type="spellEnd"/>
      <w:r>
        <w:t xml:space="preserve"> használnak alkalmazás fejlesztésre, mivel ez az Apple saját terméke, ezért mind közül (</w:t>
      </w:r>
      <w:proofErr w:type="spellStart"/>
      <w:r>
        <w:t>iOS</w:t>
      </w:r>
      <w:proofErr w:type="spellEnd"/>
      <w:r>
        <w:t xml:space="preserve"> specifikusan) ez a legjobban támogatott, mindig </w:t>
      </w:r>
      <w:proofErr w:type="spellStart"/>
      <w:r>
        <w:t>up</w:t>
      </w:r>
      <w:proofErr w:type="spellEnd"/>
      <w:r>
        <w:t xml:space="preserve"> </w:t>
      </w:r>
      <w:proofErr w:type="spellStart"/>
      <w:r>
        <w:t>to</w:t>
      </w:r>
      <w:proofErr w:type="spellEnd"/>
      <w:r>
        <w:t xml:space="preserve"> </w:t>
      </w:r>
      <w:proofErr w:type="spellStart"/>
      <w:r>
        <w:t>date</w:t>
      </w:r>
      <w:proofErr w:type="spellEnd"/>
      <w:r>
        <w:t xml:space="preserve">. Az </w:t>
      </w:r>
      <w:proofErr w:type="spellStart"/>
      <w:r>
        <w:t>XCode</w:t>
      </w:r>
      <w:proofErr w:type="spellEnd"/>
      <w:r>
        <w:t xml:space="preserve"> </w:t>
      </w:r>
      <w:r w:rsidR="00FD0876">
        <w:t xml:space="preserve">egy </w:t>
      </w:r>
      <w:proofErr w:type="spellStart"/>
      <w:r w:rsidR="00FD0876">
        <w:t>iOS</w:t>
      </w:r>
      <w:proofErr w:type="spellEnd"/>
      <w:r w:rsidR="00FD0876">
        <w:t xml:space="preserve"> szimulátort biztosít a fejlesztőnek, amivel iPhone, </w:t>
      </w:r>
      <w:proofErr w:type="spellStart"/>
      <w:r w:rsidR="00FD0876">
        <w:t>iPad</w:t>
      </w:r>
      <w:proofErr w:type="spellEnd"/>
      <w:r w:rsidR="00FD0876">
        <w:t xml:space="preserve"> és Apple </w:t>
      </w:r>
      <w:proofErr w:type="spellStart"/>
      <w:r w:rsidR="00FD0876">
        <w:t>Watch</w:t>
      </w:r>
      <w:proofErr w:type="spellEnd"/>
      <w:r w:rsidR="00FD0876">
        <w:t xml:space="preserve"> szimulálható. Valójában a kód </w:t>
      </w:r>
      <w:proofErr w:type="spellStart"/>
      <w:r w:rsidR="00FD0876">
        <w:t>MacOS</w:t>
      </w:r>
      <w:proofErr w:type="spellEnd"/>
      <w:r w:rsidR="00FD0876">
        <w:t>-re fordul, ezért a teljesítménye egy hagyományos emulátorhoz</w:t>
      </w:r>
      <w:r w:rsidR="00FD0876">
        <w:rPr>
          <w:rStyle w:val="FootnoteReference"/>
        </w:rPr>
        <w:footnoteReference w:id="15"/>
      </w:r>
      <w:r w:rsidR="00FD0876">
        <w:t xml:space="preserve"> képest nagyon jó. </w:t>
      </w:r>
    </w:p>
    <w:p w14:paraId="5C66A944" w14:textId="68DD48E2" w:rsidR="00FD0876" w:rsidRDefault="00FD0876" w:rsidP="0085017B">
      <w:r>
        <w:t xml:space="preserve">Az </w:t>
      </w:r>
      <w:proofErr w:type="spellStart"/>
      <w:r>
        <w:t>iOS</w:t>
      </w:r>
      <w:proofErr w:type="spellEnd"/>
      <w:r>
        <w:t xml:space="preserve"> alkalmazások egy-egy </w:t>
      </w:r>
      <w:proofErr w:type="spellStart"/>
      <w:r>
        <w:t>sandbox</w:t>
      </w:r>
      <w:proofErr w:type="spellEnd"/>
      <w:r>
        <w:t xml:space="preserve"> környezetben futnak. Ez sok </w:t>
      </w:r>
      <w:proofErr w:type="spellStart"/>
      <w:r>
        <w:t>limitációval</w:t>
      </w:r>
      <w:proofErr w:type="spellEnd"/>
      <w:r>
        <w:t xml:space="preserve"> jár, mint háttértár elérésének, alkalmazások közötti kommunikáció korlátozása, limitált </w:t>
      </w:r>
      <w:r>
        <w:lastRenderedPageBreak/>
        <w:t xml:space="preserve">erőforrásokkal rendelkezik. Ezekért (és még sok más </w:t>
      </w:r>
      <w:proofErr w:type="spellStart"/>
      <w:r>
        <w:t>limitációért</w:t>
      </w:r>
      <w:proofErr w:type="spellEnd"/>
      <w:r>
        <w:t xml:space="preserve">) cserébe a rendszer által teljesen ellenőrizetten futnak az alkalmazások, ami stabilitást és biztonságot jelent rendszer szinten. </w:t>
      </w:r>
      <w:proofErr w:type="spellStart"/>
      <w:r>
        <w:t>Garbage</w:t>
      </w:r>
      <w:proofErr w:type="spellEnd"/>
      <w:r>
        <w:t xml:space="preserve"> </w:t>
      </w:r>
      <w:proofErr w:type="spellStart"/>
      <w:r>
        <w:t>collection</w:t>
      </w:r>
      <w:proofErr w:type="spellEnd"/>
      <w:r>
        <w:rPr>
          <w:rStyle w:val="FootnoteReference"/>
          <w:color w:val="0000FF"/>
          <w:u w:val="single"/>
        </w:rPr>
        <w:footnoteReference w:id="16"/>
      </w:r>
      <w:r w:rsidR="00120CB4">
        <w:t xml:space="preserve"> nincs, helyette az ARC (</w:t>
      </w:r>
      <w:proofErr w:type="spellStart"/>
      <w:r w:rsidR="00120CB4">
        <w:t>Automatic</w:t>
      </w:r>
      <w:proofErr w:type="spellEnd"/>
      <w:r w:rsidR="00120CB4">
        <w:t xml:space="preserve"> </w:t>
      </w:r>
      <w:proofErr w:type="spellStart"/>
      <w:r w:rsidR="00120CB4">
        <w:t>Reference</w:t>
      </w:r>
      <w:proofErr w:type="spellEnd"/>
      <w:r w:rsidR="00120CB4">
        <w:t xml:space="preserve"> </w:t>
      </w:r>
      <w:proofErr w:type="spellStart"/>
      <w:r w:rsidR="00120CB4">
        <w:t>Counting</w:t>
      </w:r>
      <w:proofErr w:type="spellEnd"/>
      <w:r w:rsidR="00120CB4">
        <w:t>) tartja számon és szabadítja fel az objektumokat a memóriából.</w:t>
      </w:r>
    </w:p>
    <w:p w14:paraId="0C41F61F" w14:textId="5D813EF9" w:rsidR="00120CB4" w:rsidRDefault="00120CB4" w:rsidP="0085017B">
      <w:r>
        <w:t xml:space="preserve">Az alkalmazások </w:t>
      </w:r>
      <w:proofErr w:type="spellStart"/>
      <w:r>
        <w:t>framework-ökön</w:t>
      </w:r>
      <w:proofErr w:type="spellEnd"/>
      <w:r>
        <w:t xml:space="preserve"> keresztül érik el az </w:t>
      </w:r>
      <w:proofErr w:type="spellStart"/>
      <w:r>
        <w:t>iOS</w:t>
      </w:r>
      <w:proofErr w:type="spellEnd"/>
      <w:r>
        <w:t xml:space="preserve"> funkcióit, egy </w:t>
      </w:r>
      <w:proofErr w:type="spellStart"/>
      <w:r>
        <w:t>framework</w:t>
      </w:r>
      <w:proofErr w:type="spellEnd"/>
      <w:r>
        <w:t xml:space="preserve"> DLL, hozzá tartozó erőforrások és </w:t>
      </w:r>
      <w:proofErr w:type="spellStart"/>
      <w:r>
        <w:t>header-ök-ből</w:t>
      </w:r>
      <w:proofErr w:type="spellEnd"/>
      <w:r>
        <w:t xml:space="preserve"> áll. Az </w:t>
      </w:r>
      <w:proofErr w:type="spellStart"/>
      <w:r>
        <w:t>iOS</w:t>
      </w:r>
      <w:proofErr w:type="spellEnd"/>
      <w:r>
        <w:t xml:space="preserve"> számos ilyen </w:t>
      </w:r>
      <w:proofErr w:type="spellStart"/>
      <w:r>
        <w:t>framework</w:t>
      </w:r>
      <w:proofErr w:type="spellEnd"/>
      <w:r>
        <w:t xml:space="preserve">-ön keresztül érhető el, például a </w:t>
      </w:r>
      <w:proofErr w:type="spellStart"/>
      <w:r>
        <w:t>Foundation</w:t>
      </w:r>
      <w:proofErr w:type="spellEnd"/>
      <w:r>
        <w:t xml:space="preserve"> (alapvető segédosztályok), </w:t>
      </w:r>
      <w:proofErr w:type="spellStart"/>
      <w:r>
        <w:t>UIKit</w:t>
      </w:r>
      <w:proofErr w:type="spellEnd"/>
      <w:r>
        <w:t xml:space="preserve"> (UI, alkalmazás életciklus, gesztusok, stb.) vagy a </w:t>
      </w:r>
      <w:proofErr w:type="spellStart"/>
      <w:r>
        <w:t>AVFoundation</w:t>
      </w:r>
      <w:proofErr w:type="spellEnd"/>
      <w:r>
        <w:t xml:space="preserve"> (</w:t>
      </w:r>
      <w:proofErr w:type="spellStart"/>
      <w:r>
        <w:t>audió</w:t>
      </w:r>
      <w:proofErr w:type="spellEnd"/>
      <w:r>
        <w:t xml:space="preserve"> és videó kezelés). </w:t>
      </w:r>
    </w:p>
    <w:p w14:paraId="3E22E3E1" w14:textId="123D64AC" w:rsidR="00714903" w:rsidRDefault="00714903" w:rsidP="00714903">
      <w:pPr>
        <w:pStyle w:val="Heading3"/>
      </w:pPr>
      <w:r>
        <w:t>Swift</w:t>
      </w:r>
    </w:p>
    <w:p w14:paraId="09DBE91D" w14:textId="34FA8574" w:rsidR="005C2E18" w:rsidRPr="005C2E18" w:rsidRDefault="005C2E18" w:rsidP="005C2E18">
      <w:r>
        <w:rPr>
          <w:highlight w:val="yellow"/>
        </w:rPr>
        <w:t>####</w:t>
      </w:r>
      <w:r w:rsidRPr="005C2E18">
        <w:rPr>
          <w:highlight w:val="yellow"/>
        </w:rPr>
        <w:t>&lt;Ezt folytassam?&gt;####</w:t>
      </w:r>
    </w:p>
    <w:p w14:paraId="56EB0C22" w14:textId="3EAC8639" w:rsidR="00714903" w:rsidRPr="005C2E18" w:rsidRDefault="00714903" w:rsidP="00714903">
      <w:pPr>
        <w:rPr>
          <w:highlight w:val="yellow"/>
        </w:rPr>
      </w:pPr>
      <w:r w:rsidRPr="005C2E18">
        <w:rPr>
          <w:highlight w:val="yellow"/>
        </w:rPr>
        <w:t xml:space="preserve">Ahogy fentebb említettem, az Apple által támogatott egyik programozási nyelv a Swift. Ezt 2014-ben mutatták be, az Apple saját fejlesztésű nyelve, 2015 decemberétől </w:t>
      </w:r>
      <w:proofErr w:type="spellStart"/>
      <w:r w:rsidRPr="005C2E18">
        <w:rPr>
          <w:highlight w:val="yellow"/>
        </w:rPr>
        <w:t>open</w:t>
      </w:r>
      <w:proofErr w:type="spellEnd"/>
      <w:r w:rsidRPr="005C2E18">
        <w:rPr>
          <w:highlight w:val="yellow"/>
        </w:rPr>
        <w:t xml:space="preserve"> </w:t>
      </w:r>
      <w:proofErr w:type="spellStart"/>
      <w:r w:rsidRPr="005C2E18">
        <w:rPr>
          <w:highlight w:val="yellow"/>
        </w:rPr>
        <w:t>source</w:t>
      </w:r>
      <w:proofErr w:type="spellEnd"/>
      <w:r w:rsidRPr="005C2E18">
        <w:rPr>
          <w:highlight w:val="yellow"/>
        </w:rPr>
        <w:t xml:space="preserve">, </w:t>
      </w:r>
      <w:proofErr w:type="spellStart"/>
      <w:r w:rsidRPr="005C2E18">
        <w:rPr>
          <w:highlight w:val="yellow"/>
        </w:rPr>
        <w:t>Apache</w:t>
      </w:r>
      <w:proofErr w:type="spellEnd"/>
      <w:r w:rsidRPr="005C2E18">
        <w:rPr>
          <w:highlight w:val="yellow"/>
        </w:rPr>
        <w:t xml:space="preserve"> Licence-szel elérhető bárki számára. </w:t>
      </w:r>
    </w:p>
    <w:p w14:paraId="31794AC3" w14:textId="1DC7793E" w:rsidR="00714903" w:rsidRPr="005C2E18" w:rsidRDefault="00714903" w:rsidP="00714903">
      <w:pPr>
        <w:rPr>
          <w:highlight w:val="yellow"/>
        </w:rPr>
      </w:pPr>
      <w:r w:rsidRPr="005C2E18">
        <w:rPr>
          <w:highlight w:val="yellow"/>
        </w:rPr>
        <w:t xml:space="preserve">A </w:t>
      </w:r>
      <w:proofErr w:type="spellStart"/>
      <w:r w:rsidRPr="005C2E18">
        <w:rPr>
          <w:highlight w:val="yellow"/>
        </w:rPr>
        <w:t>swift</w:t>
      </w:r>
      <w:proofErr w:type="spellEnd"/>
      <w:r w:rsidRPr="005C2E18">
        <w:rPr>
          <w:highlight w:val="yellow"/>
        </w:rPr>
        <w:t xml:space="preserve"> multiparadigmás nyelv, támogatja az objektum orientált, funkcionális, </w:t>
      </w:r>
      <w:proofErr w:type="spellStart"/>
      <w:r w:rsidRPr="005C2E18">
        <w:rPr>
          <w:highlight w:val="yellow"/>
        </w:rPr>
        <w:t>struktúrált</w:t>
      </w:r>
      <w:proofErr w:type="spellEnd"/>
      <w:r w:rsidRPr="005C2E18">
        <w:rPr>
          <w:highlight w:val="yellow"/>
        </w:rPr>
        <w:t xml:space="preserve"> és imperatív megközelítésű programozást is. [8] A </w:t>
      </w:r>
      <w:proofErr w:type="spellStart"/>
      <w:r w:rsidRPr="005C2E18">
        <w:rPr>
          <w:highlight w:val="yellow"/>
        </w:rPr>
        <w:t>swift</w:t>
      </w:r>
      <w:proofErr w:type="spellEnd"/>
      <w:r w:rsidRPr="005C2E18">
        <w:rPr>
          <w:highlight w:val="yellow"/>
        </w:rPr>
        <w:t xml:space="preserve"> fordítási időben </w:t>
      </w:r>
      <w:proofErr w:type="spellStart"/>
      <w:r w:rsidRPr="005C2E18">
        <w:rPr>
          <w:highlight w:val="yellow"/>
        </w:rPr>
        <w:t>típusozott</w:t>
      </w:r>
      <w:proofErr w:type="spellEnd"/>
      <w:r w:rsidRPr="005C2E18">
        <w:rPr>
          <w:highlight w:val="yellow"/>
        </w:rPr>
        <w:t xml:space="preserve"> nyelv, </w:t>
      </w:r>
    </w:p>
    <w:p w14:paraId="3A71F758" w14:textId="111C6859" w:rsidR="00714903" w:rsidRPr="00714903" w:rsidRDefault="00714903" w:rsidP="00714903">
      <w:r w:rsidRPr="005C2E18">
        <w:rPr>
          <w:highlight w:val="yellow"/>
        </w:rPr>
        <w:t xml:space="preserve">Jelenlegi verziója a Swift 3.0, nagy ütemben folyik a fejlesztése (immáron </w:t>
      </w:r>
      <w:proofErr w:type="spellStart"/>
      <w:r w:rsidRPr="005C2E18">
        <w:rPr>
          <w:highlight w:val="yellow"/>
        </w:rPr>
        <w:t>GitHub-on</w:t>
      </w:r>
      <w:proofErr w:type="spellEnd"/>
      <w:r w:rsidRPr="005C2E18">
        <w:rPr>
          <w:highlight w:val="yellow"/>
        </w:rPr>
        <w:t>).</w:t>
      </w:r>
      <w:r>
        <w:t xml:space="preserve"> </w:t>
      </w:r>
      <w:r w:rsidR="005C2E18">
        <w:t xml:space="preserve"> </w:t>
      </w:r>
    </w:p>
    <w:p w14:paraId="6EA35778" w14:textId="38F0AAD6" w:rsidR="009635FF" w:rsidRDefault="000205F1" w:rsidP="000205F1">
      <w:pPr>
        <w:pStyle w:val="Heading2"/>
      </w:pPr>
      <w:bookmarkStart w:id="27" w:name="_Toc467530990"/>
      <w:r>
        <w:lastRenderedPageBreak/>
        <w:t>Szerver: .NET</w:t>
      </w:r>
      <w:bookmarkEnd w:id="27"/>
    </w:p>
    <w:p w14:paraId="5D55A03A" w14:textId="5B8958EC" w:rsidR="000205F1" w:rsidRDefault="000205F1" w:rsidP="000205F1">
      <w:pPr>
        <w:pStyle w:val="Heading2"/>
      </w:pPr>
      <w:bookmarkStart w:id="28" w:name="_Toc467530991"/>
      <w:r>
        <w:t>Frontend</w:t>
      </w:r>
      <w:bookmarkEnd w:id="28"/>
    </w:p>
    <w:p w14:paraId="03D69E73" w14:textId="1492BE8E" w:rsidR="000205F1" w:rsidRDefault="000205F1" w:rsidP="000205F1">
      <w:pPr>
        <w:pStyle w:val="Heading2"/>
      </w:pPr>
      <w:bookmarkStart w:id="29" w:name="_Toc467530992"/>
      <w:r>
        <w:t>REST kommunikáció</w:t>
      </w:r>
      <w:bookmarkEnd w:id="29"/>
    </w:p>
    <w:p w14:paraId="5CA507CE" w14:textId="44DC6C99" w:rsidR="000205F1" w:rsidRPr="000205F1" w:rsidRDefault="000205F1" w:rsidP="000205F1">
      <w:pPr>
        <w:pStyle w:val="Heading2"/>
      </w:pPr>
      <w:bookmarkStart w:id="30" w:name="_Toc467530993"/>
      <w:r>
        <w:t>Tesztelés XCode-ban</w:t>
      </w:r>
      <w:bookmarkEnd w:id="30"/>
    </w:p>
    <w:p w14:paraId="005BC6EA" w14:textId="022A381E" w:rsidR="00E60BC5" w:rsidRDefault="00E60BC5" w:rsidP="00E60BC5">
      <w:r>
        <w:t xml:space="preserve">A tesztelés fontossága a szoftverfejlesztésben megkérdőjelezhetetlen. A funkcionálisan jól működő, hibamentes és skálázható kód </w:t>
      </w:r>
      <w:proofErr w:type="spellStart"/>
      <w:r>
        <w:t>jelzáloga</w:t>
      </w:r>
      <w:proofErr w:type="spellEnd"/>
      <w:r>
        <w:t xml:space="preserve"> tud lenni ha megfelelő lefedettséggel tesztelik a kódot. A tesztelés legalapvetőbb és minden fejlesztő által végzett formája, hogy lefuttatja a kódot és kipróbálja, hogy megfelelően működik-e. Azonban itt kérdés merül fel, hogy a megfelelő működés mit is jelent valójában. Heurisztikusan kipróbálja a fejlesztő két-három kézenfekvő, általa várt bementre, majd elkönyveli, hogy működik. Ahhoz, hogy garantálni tudja, hogy biztosan jól működik a kód, ez kevés. Átfogó tesztelés során véletlenszerű, sok fajta, akár hibás bemenetekre is szükség van, hogy minden </w:t>
      </w:r>
      <w:r w:rsidR="00D040B3">
        <w:t>lehetséges</w:t>
      </w:r>
      <w:r>
        <w:t xml:space="preserve"> opcióra bebizonyítsa, hogy helyesen fut le a kód, az elvárt eredményt adja a bemen</w:t>
      </w:r>
      <w:r w:rsidR="00364122">
        <w:t>e</w:t>
      </w:r>
      <w:r>
        <w:t>t függvényében.</w:t>
      </w:r>
    </w:p>
    <w:p w14:paraId="1CE78D0D" w14:textId="77777777" w:rsidR="000205F1" w:rsidRDefault="000205F1" w:rsidP="000205F1">
      <w:pPr>
        <w:pStyle w:val="Heading3"/>
      </w:pPr>
      <w:bookmarkStart w:id="31" w:name="_Toc467530994"/>
      <w:r>
        <w:t>Automatizált tesztelés</w:t>
      </w:r>
      <w:bookmarkEnd w:id="31"/>
    </w:p>
    <w:p w14:paraId="7A1AF393" w14:textId="0E494535" w:rsidR="000205F1" w:rsidRDefault="000205F1" w:rsidP="000205F1">
      <w:r>
        <w:t xml:space="preserve">Ennél vannak ma már sokkal szofisztikáltabb és hatékonyabb módszerek is. Az automatizált tesztelés nagy előnye, nem szükséges emberi beavatkozás, rábízhatjuk egy szoftverre, hogy tesztelje le helyettünk az kérdéses programkódot. Emiatt persze az igénybe vett idő is töredékére csökken, mint a kézi tesztelésnél, amellett, hogy kizárja a tesztelés közbeni hibavétés esélyét. Automatizált tesztek futtatásával tudja a fejlesztő bizonyítani, hogy a megírt kód </w:t>
      </w:r>
      <w:r w:rsidR="00E02402">
        <w:t xml:space="preserve">megfelelően működik, illetve a kód </w:t>
      </w:r>
      <w:r>
        <w:t>inkrementális fejlesztés során nem rontott el semmilyen o</w:t>
      </w:r>
      <w:r w:rsidR="00E02402">
        <w:t>lyan funkcionalitást, am</w:t>
      </w:r>
      <w:r w:rsidR="00C3416E">
        <w:t>ely ko</w:t>
      </w:r>
      <w:r w:rsidR="00E02402">
        <w:t>rábban már működött.</w:t>
      </w:r>
    </w:p>
    <w:p w14:paraId="76FF5605" w14:textId="77777777" w:rsidR="000205F1" w:rsidRDefault="000205F1" w:rsidP="000205F1">
      <w:pPr>
        <w:pStyle w:val="Heading3"/>
      </w:pPr>
      <w:bookmarkStart w:id="32" w:name="_Toc467530995"/>
      <w:r>
        <w:t>Tesztelés támogatása XCode-ban</w:t>
      </w:r>
      <w:bookmarkEnd w:id="32"/>
    </w:p>
    <w:p w14:paraId="3C93F554" w14:textId="77777777" w:rsidR="000205F1" w:rsidRDefault="000205F1" w:rsidP="000205F1">
      <w:r>
        <w:t xml:space="preserve">Az XCode alapvetően három különböző tesztelési metodikát támogat. </w:t>
      </w:r>
    </w:p>
    <w:p w14:paraId="13376691" w14:textId="77777777" w:rsidR="000205F1" w:rsidRDefault="000205F1" w:rsidP="000205F1">
      <w:pPr>
        <w:numPr>
          <w:ilvl w:val="0"/>
          <w:numId w:val="27"/>
        </w:numPr>
      </w:pPr>
      <w:r>
        <w:t>Funkcionális teszt, az üzleti logika és a kód funkcionális működésének ellenőrzésére,</w:t>
      </w:r>
    </w:p>
    <w:p w14:paraId="4F66945A" w14:textId="7BF3B3A9" w:rsidR="000205F1" w:rsidRDefault="00C3416E" w:rsidP="000205F1">
      <w:pPr>
        <w:numPr>
          <w:ilvl w:val="0"/>
          <w:numId w:val="27"/>
        </w:numPr>
      </w:pPr>
      <w:r>
        <w:t xml:space="preserve">Teljesítmény </w:t>
      </w:r>
      <w:r w:rsidR="000205F1">
        <w:t>teszt, a végrehajtási idő mérésére</w:t>
      </w:r>
    </w:p>
    <w:p w14:paraId="2D562C12" w14:textId="77777777" w:rsidR="000205F1" w:rsidRDefault="000205F1" w:rsidP="000205F1">
      <w:pPr>
        <w:numPr>
          <w:ilvl w:val="0"/>
          <w:numId w:val="27"/>
        </w:numPr>
      </w:pPr>
      <w:r>
        <w:lastRenderedPageBreak/>
        <w:t>Felhasználói felület teszt, a megjelenő felületi elemek és azok közötti interakciók helyességének ellenőrzésére.</w:t>
      </w:r>
    </w:p>
    <w:p w14:paraId="5DE56D2D" w14:textId="4F404A56" w:rsidR="000205F1" w:rsidRDefault="000205F1" w:rsidP="000205F1">
      <w:r>
        <w:t>A funkcionális és performancia tesztek tulajdonképpen függvények egy-egy működés</w:t>
      </w:r>
      <w:r w:rsidR="00C3416E">
        <w:t>ének</w:t>
      </w:r>
      <w:r>
        <w:t xml:space="preserve"> ellenőrzésére. Minden teszteset felállít egy tesztkörnyezetet (setUp), végrehajtja a megírt teszteket majd felszabadítja a környezetet. A felhasználói feleület tesztek</w:t>
      </w:r>
      <w:r w:rsidR="00E02402">
        <w:t xml:space="preserve"> a program nagyon magas szintű tesztelését teszik lehetővé, olyan módon, hogy szimulálják, mintha a felhasználó használná azt. Ezen módszer tulajdonképpen egyfajta integrációs teszt is, mert egyben teszteli a program részeit, moduljait, hogy azok egy egységként helyesen és hibamentesen tudnak-e működni. </w:t>
      </w:r>
    </w:p>
    <w:p w14:paraId="459A51DB" w14:textId="77777777" w:rsidR="000205F1" w:rsidRDefault="000205F1" w:rsidP="000205F1">
      <w:r>
        <w:t>A funkcionális tesztelés legelterjedtebb módja a Unit tesztelés. Egy kód unit az a legkisebb tesztelhető kód-egység, ami magában megvalósít egy logikailag ellenőrizhető funkciót. Leggyakoribb használati esetük (mint már említettem), hogy egy időpillanatban az összes addigi funkcióra vannak már írva unit tesztek, mindegyik sikeresen lefut és amikor ezután kódot írunk, akkor ellenőrizzük, hogy továbbra is minden unit teszt sikeres-e, azaz új kód írásával nem rontottunk-e el egy már meglévő működő részt. A tesztesetek eredményét egy előre definiálttal hasonlítja össze, ez dönti el, hogy az sikeres volt-e vagy sem.</w:t>
      </w:r>
    </w:p>
    <w:p w14:paraId="4C4317B9" w14:textId="77777777" w:rsidR="000205F1" w:rsidRDefault="000205F1" w:rsidP="000205F1">
      <w:pPr>
        <w:pStyle w:val="Heading3"/>
      </w:pPr>
      <w:bookmarkStart w:id="33" w:name="_Toc467530996"/>
      <w:r>
        <w:t>Az XCTest keretrendszer</w:t>
      </w:r>
      <w:bookmarkEnd w:id="33"/>
    </w:p>
    <w:p w14:paraId="44F1F3E4" w14:textId="742CF2AD" w:rsidR="000205F1" w:rsidRDefault="000205F1" w:rsidP="000205F1">
      <w:r>
        <w:t>Az XCode tesztelési keretrendszere a XCTest. Amikor létrehoz a fejlesztő egy új XCode projektet, az rögtön generál hozzá egy teszt targetet is, amit külön tudunk majd futtatni tesztelési célból, így nem kell az alka</w:t>
      </w:r>
      <w:r w:rsidR="004725D4">
        <w:t>lmazás minden részét fordítani illetve</w:t>
      </w:r>
      <w:r>
        <w:t xml:space="preserve"> futtatni a tesztek ellenőrzéséhez. </w:t>
      </w:r>
    </w:p>
    <w:p w14:paraId="112649F2" w14:textId="783AA29C" w:rsidR="000205F1" w:rsidRDefault="000205F1" w:rsidP="000205F1">
      <w:r>
        <w:t>Egy teszt</w:t>
      </w:r>
      <w:r w:rsidR="00E02402">
        <w:t>eset létrehozásához egy osztályra van szüksége a fejlesztőnek</w:t>
      </w:r>
      <w:r>
        <w:t>, ami az XCTestCase ősosztályból származik. Ebben az osztá</w:t>
      </w:r>
      <w:r w:rsidR="00E02402">
        <w:t>lyban minden olyan függvény ami</w:t>
      </w:r>
      <w:r>
        <w:t xml:space="preserve"> a „test” előtaggal kezdődik, le lesz futtatva és kiértékelve egy unit teszt-ként. Ebben a leszármazott osztályban továbbá </w:t>
      </w:r>
      <w:r w:rsidR="004725D4">
        <w:t xml:space="preserve">opcionálisan </w:t>
      </w:r>
      <w:r>
        <w:t xml:space="preserve">felül </w:t>
      </w:r>
      <w:r w:rsidR="004725D4">
        <w:t xml:space="preserve">lehet </w:t>
      </w:r>
      <w:r>
        <w:t>írni a következő két metódust, ami minden egyes teszt metódus előtt és után meg fog hívódni.</w:t>
      </w:r>
    </w:p>
    <w:p w14:paraId="04EF93C5" w14:textId="4B18E832" w:rsidR="000205F1" w:rsidRDefault="000205F1" w:rsidP="000205F1">
      <w:pPr>
        <w:numPr>
          <w:ilvl w:val="0"/>
          <w:numId w:val="28"/>
        </w:numPr>
      </w:pPr>
      <w:r>
        <w:t>setUp() – Ez a metódus hívódik minden „test” előtaggal keződő függvény előtt. Itt kell beállítani a tesztkörnyezetet amennyiben szükség van rá (változókat inicializálni, memória</w:t>
      </w:r>
      <w:r w:rsidR="00E02402">
        <w:t>beli</w:t>
      </w:r>
      <w:r>
        <w:t xml:space="preserve"> adatbázist létrehozni, stb.).</w:t>
      </w:r>
    </w:p>
    <w:p w14:paraId="7604B1A6" w14:textId="764776F9" w:rsidR="000205F1" w:rsidRDefault="000205F1" w:rsidP="000205F1">
      <w:pPr>
        <w:numPr>
          <w:ilvl w:val="0"/>
          <w:numId w:val="28"/>
        </w:numPr>
      </w:pPr>
      <w:r>
        <w:lastRenderedPageBreak/>
        <w:t>tearDown() – Ez a metódus hívódik minden teszt metódus után. Ebben az ellenkezőjét kell elvég</w:t>
      </w:r>
      <w:r w:rsidR="00E02402">
        <w:t xml:space="preserve">ezni, felszabadítani azt a </w:t>
      </w:r>
      <w:r>
        <w:t>környezetet amit a setUp függvényben létrehozunk, illetve a</w:t>
      </w:r>
      <w:r w:rsidR="00E02402">
        <w:t xml:space="preserve"> környezetet olyan állapotba állítani, hogy semlegesítsük az előző teszteset futása során bekövetkezett változásokat.</w:t>
      </w:r>
    </w:p>
    <w:p w14:paraId="2D201947" w14:textId="17D9AF06" w:rsidR="000205F1" w:rsidRDefault="000205F1" w:rsidP="000205F1">
      <w:r>
        <w:t>A tesztek futásának ellenőrzésé</w:t>
      </w:r>
      <w:r w:rsidR="004725D4">
        <w:t xml:space="preserve">re az </w:t>
      </w:r>
      <w:proofErr w:type="spellStart"/>
      <w:r w:rsidR="004725D4">
        <w:t>XCTAssert</w:t>
      </w:r>
      <w:proofErr w:type="spellEnd"/>
      <w:r w:rsidR="004725D4">
        <w:t xml:space="preserve"> metódus család áll rendelkezésre</w:t>
      </w:r>
      <w:r>
        <w:t xml:space="preserve"> a </w:t>
      </w:r>
      <w:proofErr w:type="spellStart"/>
      <w:r>
        <w:t>XCTest</w:t>
      </w:r>
      <w:proofErr w:type="spellEnd"/>
      <w:r>
        <w:t xml:space="preserve"> keretrendszer</w:t>
      </w:r>
      <w:r w:rsidR="004725D4">
        <w:t>ben</w:t>
      </w:r>
      <w:r>
        <w:t>. Lényege minden metódusnak ezek közül ugyanaz, állítunk egy logikailag igazra vagy hamisra kiértékelhető feltételt, aminek teljesülésétől függ a teszteset sikeressége. A teljesség igénye nélkül néhány példa:</w:t>
      </w:r>
    </w:p>
    <w:p w14:paraId="437688E4" w14:textId="77777777" w:rsidR="000205F1" w:rsidRDefault="000205F1" w:rsidP="000205F1">
      <w:pPr>
        <w:numPr>
          <w:ilvl w:val="0"/>
          <w:numId w:val="29"/>
        </w:numPr>
      </w:pPr>
      <w:r>
        <w:t>Sikeres a teszt, ha a (String) name változó nem üres</w:t>
      </w:r>
    </w:p>
    <w:p w14:paraId="356E7356" w14:textId="77777777" w:rsidR="000205F1" w:rsidRDefault="000205F1" w:rsidP="000205F1">
      <w:pPr>
        <w:pStyle w:val="Kd"/>
      </w:pPr>
      <w:proofErr w:type="spellStart"/>
      <w:r w:rsidRPr="00BA66DE">
        <w:t>XCTAssert</w:t>
      </w:r>
      <w:proofErr w:type="spellEnd"/>
      <w:proofErr w:type="gramStart"/>
      <w:r w:rsidRPr="00BA66DE">
        <w:t>(!</w:t>
      </w:r>
      <w:proofErr w:type="spellStart"/>
      <w:r w:rsidRPr="00BA66DE">
        <w:t>name</w:t>
      </w:r>
      <w:proofErr w:type="gramEnd"/>
      <w:r w:rsidRPr="00BA66DE">
        <w:t>.isEmpty</w:t>
      </w:r>
      <w:proofErr w:type="spellEnd"/>
      <w:r w:rsidRPr="00BA66DE">
        <w:t>)</w:t>
      </w:r>
    </w:p>
    <w:p w14:paraId="694B8248" w14:textId="77777777" w:rsidR="000205F1" w:rsidRDefault="000205F1" w:rsidP="000205F1">
      <w:pPr>
        <w:numPr>
          <w:ilvl w:val="0"/>
          <w:numId w:val="29"/>
        </w:numPr>
      </w:pPr>
      <w:r>
        <w:t>Sikeres a teszt, ha a person objektum létezik (nem nil)</w:t>
      </w:r>
    </w:p>
    <w:p w14:paraId="10D1EE68" w14:textId="77777777" w:rsidR="000205F1" w:rsidRDefault="000205F1" w:rsidP="000205F1">
      <w:pPr>
        <w:pStyle w:val="Kd"/>
        <w:rPr>
          <w:color w:val="000000"/>
        </w:rPr>
      </w:pPr>
      <w:proofErr w:type="spellStart"/>
      <w:r>
        <w:t>XCTAssertNotNil</w:t>
      </w:r>
      <w:proofErr w:type="spellEnd"/>
      <w:r>
        <w:rPr>
          <w:color w:val="000000"/>
        </w:rPr>
        <w:t>(person)</w:t>
      </w:r>
    </w:p>
    <w:p w14:paraId="60B3D4FC" w14:textId="6098B274" w:rsidR="000205F1" w:rsidRDefault="000205F1" w:rsidP="000205F1">
      <w:pPr>
        <w:numPr>
          <w:ilvl w:val="0"/>
          <w:numId w:val="29"/>
        </w:numPr>
      </w:pPr>
      <w:r>
        <w:t>Ellenőrizhetjük két objektum egyenlőségét (ilyenkor a tömbben tárolt elemeknek meg kell valósítania az Equatable protoco</w:t>
      </w:r>
      <w:r w:rsidR="005D1869">
        <w:t>l</w:t>
      </w:r>
      <w:r>
        <w:t>-t, amivel definiálhatjuk, hogy mikor egyenlő két elem) A példában a Person osztály két példánya akkor egyenlő, ha megegyezik az idNumber tulajdonságuk. Mindkét assertation sikeresnek értékelődik ki.</w:t>
      </w:r>
    </w:p>
    <w:p w14:paraId="6DFEB324" w14:textId="77777777" w:rsidR="000205F1" w:rsidRPr="00EE69BD" w:rsidRDefault="000205F1" w:rsidP="000205F1">
      <w:pPr>
        <w:pStyle w:val="Kd"/>
      </w:pPr>
      <w:proofErr w:type="spellStart"/>
      <w:r w:rsidRPr="00EE69BD">
        <w:t>struct</w:t>
      </w:r>
      <w:proofErr w:type="spellEnd"/>
      <w:r w:rsidRPr="00EE69BD">
        <w:t xml:space="preserve"> Person: </w:t>
      </w:r>
      <w:proofErr w:type="spellStart"/>
      <w:r w:rsidRPr="00EE69BD">
        <w:t>Equatable</w:t>
      </w:r>
      <w:proofErr w:type="spellEnd"/>
      <w:r w:rsidRPr="00EE69BD">
        <w:t xml:space="preserve"> {</w:t>
      </w:r>
    </w:p>
    <w:p w14:paraId="5F2B65FC" w14:textId="77777777" w:rsidR="000205F1" w:rsidRPr="00EE69BD" w:rsidRDefault="000205F1" w:rsidP="000205F1">
      <w:pPr>
        <w:pStyle w:val="Kd"/>
      </w:pPr>
      <w:r w:rsidRPr="00EE69BD">
        <w:t xml:space="preserve">    </w:t>
      </w:r>
    </w:p>
    <w:p w14:paraId="1EF462C5" w14:textId="77777777" w:rsidR="000205F1" w:rsidRPr="00EE69BD" w:rsidRDefault="000205F1" w:rsidP="000205F1">
      <w:pPr>
        <w:pStyle w:val="Kd"/>
      </w:pPr>
      <w:r w:rsidRPr="00EE69BD">
        <w:t xml:space="preserve">    </w:t>
      </w:r>
      <w:proofErr w:type="spellStart"/>
      <w:r w:rsidRPr="00EE69BD">
        <w:t>var</w:t>
      </w:r>
      <w:proofErr w:type="spellEnd"/>
      <w:r w:rsidRPr="00EE69BD">
        <w:t xml:space="preserve"> name: String</w:t>
      </w:r>
    </w:p>
    <w:p w14:paraId="207DDA76" w14:textId="77777777" w:rsidR="000205F1" w:rsidRPr="00EE69BD" w:rsidRDefault="000205F1" w:rsidP="000205F1">
      <w:pPr>
        <w:pStyle w:val="Kd"/>
      </w:pPr>
      <w:r w:rsidRPr="00EE69BD">
        <w:t xml:space="preserve">    </w:t>
      </w:r>
      <w:proofErr w:type="spellStart"/>
      <w:r w:rsidRPr="00EE69BD">
        <w:t>var</w:t>
      </w:r>
      <w:proofErr w:type="spellEnd"/>
      <w:r w:rsidRPr="00EE69BD">
        <w:t xml:space="preserve"> </w:t>
      </w:r>
      <w:proofErr w:type="spellStart"/>
      <w:r w:rsidRPr="00EE69BD">
        <w:t>motherName</w:t>
      </w:r>
      <w:proofErr w:type="spellEnd"/>
      <w:r w:rsidRPr="00EE69BD">
        <w:t>: String</w:t>
      </w:r>
    </w:p>
    <w:p w14:paraId="1732B1DE" w14:textId="77777777" w:rsidR="000205F1" w:rsidRPr="00EE69BD" w:rsidRDefault="000205F1" w:rsidP="000205F1">
      <w:pPr>
        <w:pStyle w:val="Kd"/>
      </w:pPr>
      <w:r w:rsidRPr="00EE69BD">
        <w:t xml:space="preserve">    </w:t>
      </w:r>
      <w:proofErr w:type="spellStart"/>
      <w:r w:rsidRPr="00EE69BD">
        <w:t>var</w:t>
      </w:r>
      <w:proofErr w:type="spellEnd"/>
      <w:r w:rsidRPr="00EE69BD">
        <w:t xml:space="preserve"> </w:t>
      </w:r>
      <w:proofErr w:type="spellStart"/>
      <w:r w:rsidRPr="00EE69BD">
        <w:t>idNumber</w:t>
      </w:r>
      <w:proofErr w:type="spellEnd"/>
      <w:r w:rsidRPr="00EE69BD">
        <w:t>: String</w:t>
      </w:r>
    </w:p>
    <w:p w14:paraId="0EDE52B1" w14:textId="77777777" w:rsidR="000205F1" w:rsidRPr="00EE69BD" w:rsidRDefault="000205F1" w:rsidP="000205F1">
      <w:pPr>
        <w:pStyle w:val="Kd"/>
      </w:pPr>
      <w:r w:rsidRPr="00EE69BD">
        <w:t xml:space="preserve">    </w:t>
      </w:r>
      <w:proofErr w:type="spellStart"/>
      <w:r w:rsidRPr="00EE69BD">
        <w:t>var</w:t>
      </w:r>
      <w:proofErr w:type="spellEnd"/>
      <w:r w:rsidRPr="00EE69BD">
        <w:t xml:space="preserve"> age: </w:t>
      </w:r>
      <w:proofErr w:type="spellStart"/>
      <w:r w:rsidRPr="00EE69BD">
        <w:t>Int</w:t>
      </w:r>
      <w:proofErr w:type="spellEnd"/>
    </w:p>
    <w:p w14:paraId="0216F6E5" w14:textId="77777777" w:rsidR="000205F1" w:rsidRPr="00EE69BD" w:rsidRDefault="000205F1" w:rsidP="000205F1">
      <w:pPr>
        <w:pStyle w:val="Kd"/>
      </w:pPr>
      <w:r w:rsidRPr="00EE69BD">
        <w:t>}</w:t>
      </w:r>
    </w:p>
    <w:p w14:paraId="460A5135" w14:textId="77777777" w:rsidR="000205F1" w:rsidRPr="00EE69BD" w:rsidRDefault="000205F1" w:rsidP="000205F1">
      <w:pPr>
        <w:pStyle w:val="Kd"/>
      </w:pPr>
    </w:p>
    <w:p w14:paraId="14DA49EE" w14:textId="77777777" w:rsidR="000205F1" w:rsidRPr="00EE69BD" w:rsidRDefault="000205F1" w:rsidP="000205F1">
      <w:pPr>
        <w:pStyle w:val="Kd"/>
      </w:pPr>
      <w:proofErr w:type="spellStart"/>
      <w:r w:rsidRPr="00EE69BD">
        <w:t>func</w:t>
      </w:r>
      <w:proofErr w:type="spellEnd"/>
      <w:r w:rsidRPr="00EE69BD">
        <w:t xml:space="preserve"> =</w:t>
      </w:r>
      <w:proofErr w:type="gramStart"/>
      <w:r w:rsidRPr="00EE69BD">
        <w:t>=(</w:t>
      </w:r>
      <w:proofErr w:type="gramEnd"/>
      <w:r w:rsidRPr="00EE69BD">
        <w:t xml:space="preserve">lhs: Person, </w:t>
      </w:r>
      <w:proofErr w:type="spellStart"/>
      <w:r w:rsidRPr="00EE69BD">
        <w:t>rhs</w:t>
      </w:r>
      <w:proofErr w:type="spellEnd"/>
      <w:r w:rsidRPr="00EE69BD">
        <w:t xml:space="preserve">: Person) -&gt; </w:t>
      </w:r>
      <w:proofErr w:type="spellStart"/>
      <w:r w:rsidRPr="00EE69BD">
        <w:t>Bool</w:t>
      </w:r>
      <w:proofErr w:type="spellEnd"/>
      <w:r w:rsidRPr="00EE69BD">
        <w:t xml:space="preserve"> {</w:t>
      </w:r>
    </w:p>
    <w:p w14:paraId="1552FA9E" w14:textId="77777777" w:rsidR="000205F1" w:rsidRPr="00EE69BD" w:rsidRDefault="000205F1" w:rsidP="000205F1">
      <w:pPr>
        <w:pStyle w:val="Kd"/>
      </w:pPr>
      <w:r w:rsidRPr="00EE69BD">
        <w:t xml:space="preserve">    return </w:t>
      </w:r>
      <w:proofErr w:type="spellStart"/>
      <w:proofErr w:type="gramStart"/>
      <w:r w:rsidRPr="00EE69BD">
        <w:t>lhs.idNumber</w:t>
      </w:r>
      <w:proofErr w:type="spellEnd"/>
      <w:proofErr w:type="gramEnd"/>
      <w:r w:rsidRPr="00EE69BD">
        <w:t xml:space="preserve"> == </w:t>
      </w:r>
      <w:proofErr w:type="spellStart"/>
      <w:r w:rsidRPr="00EE69BD">
        <w:t>rhs.idNumber</w:t>
      </w:r>
      <w:proofErr w:type="spellEnd"/>
    </w:p>
    <w:p w14:paraId="2B6539FE" w14:textId="77777777" w:rsidR="000205F1" w:rsidRPr="00EE69BD" w:rsidRDefault="000205F1" w:rsidP="000205F1">
      <w:pPr>
        <w:pStyle w:val="Kd"/>
      </w:pPr>
      <w:r w:rsidRPr="00EE69BD">
        <w:t>}</w:t>
      </w:r>
    </w:p>
    <w:p w14:paraId="656EA0C2" w14:textId="77777777" w:rsidR="000205F1" w:rsidRPr="00EE69BD" w:rsidRDefault="000205F1" w:rsidP="000205F1">
      <w:pPr>
        <w:pStyle w:val="Kd"/>
      </w:pPr>
    </w:p>
    <w:p w14:paraId="601A2A5C" w14:textId="77777777" w:rsidR="000205F1" w:rsidRPr="00EE69BD" w:rsidRDefault="000205F1" w:rsidP="000205F1">
      <w:pPr>
        <w:pStyle w:val="Kd"/>
      </w:pPr>
      <w:r w:rsidRPr="00EE69BD">
        <w:t xml:space="preserve">let </w:t>
      </w:r>
      <w:proofErr w:type="spellStart"/>
      <w:r w:rsidRPr="00EE69BD">
        <w:t>steve</w:t>
      </w:r>
      <w:proofErr w:type="spellEnd"/>
      <w:r w:rsidRPr="00EE69BD">
        <w:t xml:space="preserve"> = </w:t>
      </w:r>
      <w:proofErr w:type="gramStart"/>
      <w:r w:rsidRPr="00EE69BD">
        <w:t>Person(</w:t>
      </w:r>
      <w:proofErr w:type="gramEnd"/>
      <w:r w:rsidRPr="00EE69BD">
        <w:t xml:space="preserve">name: "Steve", </w:t>
      </w:r>
      <w:proofErr w:type="spellStart"/>
      <w:r w:rsidRPr="00EE69BD">
        <w:t>motherName</w:t>
      </w:r>
      <w:proofErr w:type="spellEnd"/>
      <w:r w:rsidRPr="00EE69BD">
        <w:t xml:space="preserve">: "Mom", </w:t>
      </w:r>
      <w:proofErr w:type="spellStart"/>
      <w:r w:rsidRPr="00EE69BD">
        <w:t>idNumber</w:t>
      </w:r>
      <w:proofErr w:type="spellEnd"/>
      <w:r w:rsidRPr="00EE69BD">
        <w:t>: "abc123", age: 16)</w:t>
      </w:r>
    </w:p>
    <w:p w14:paraId="66D7FD3C" w14:textId="77777777" w:rsidR="000205F1" w:rsidRPr="00EE69BD" w:rsidRDefault="000205F1" w:rsidP="000205F1">
      <w:pPr>
        <w:pStyle w:val="Kd"/>
      </w:pPr>
      <w:r w:rsidRPr="00EE69BD">
        <w:t xml:space="preserve">let </w:t>
      </w:r>
      <w:proofErr w:type="spellStart"/>
      <w:r w:rsidRPr="00EE69BD">
        <w:t>patrick</w:t>
      </w:r>
      <w:proofErr w:type="spellEnd"/>
      <w:r w:rsidRPr="00EE69BD">
        <w:t xml:space="preserve"> = </w:t>
      </w:r>
      <w:proofErr w:type="gramStart"/>
      <w:r w:rsidRPr="00EE69BD">
        <w:t>Person(</w:t>
      </w:r>
      <w:proofErr w:type="gramEnd"/>
      <w:r w:rsidRPr="00EE69BD">
        <w:t xml:space="preserve">name: "Patrick", </w:t>
      </w:r>
      <w:proofErr w:type="spellStart"/>
      <w:r w:rsidRPr="00EE69BD">
        <w:t>motherName</w:t>
      </w:r>
      <w:proofErr w:type="spellEnd"/>
      <w:r w:rsidRPr="00EE69BD">
        <w:t xml:space="preserve">: "Mother", </w:t>
      </w:r>
      <w:proofErr w:type="spellStart"/>
      <w:r w:rsidRPr="00EE69BD">
        <w:t>idNumber</w:t>
      </w:r>
      <w:proofErr w:type="spellEnd"/>
      <w:r w:rsidRPr="00EE69BD">
        <w:t>: "abc456", age: 23)</w:t>
      </w:r>
    </w:p>
    <w:p w14:paraId="071AE3A2" w14:textId="77777777" w:rsidR="000205F1" w:rsidRDefault="000205F1" w:rsidP="000205F1">
      <w:pPr>
        <w:pStyle w:val="Kd"/>
      </w:pPr>
      <w:r w:rsidRPr="00EE69BD">
        <w:t xml:space="preserve">let </w:t>
      </w:r>
      <w:proofErr w:type="spellStart"/>
      <w:r w:rsidRPr="00EE69BD">
        <w:t>oldSteve</w:t>
      </w:r>
      <w:proofErr w:type="spellEnd"/>
      <w:r w:rsidRPr="00EE69BD">
        <w:t xml:space="preserve"> = </w:t>
      </w:r>
      <w:proofErr w:type="gramStart"/>
      <w:r w:rsidRPr="00EE69BD">
        <w:t>Person(</w:t>
      </w:r>
      <w:proofErr w:type="gramEnd"/>
      <w:r w:rsidRPr="00EE69BD">
        <w:t xml:space="preserve">name: "Old Steve", </w:t>
      </w:r>
      <w:proofErr w:type="spellStart"/>
      <w:r w:rsidRPr="00EE69BD">
        <w:t>motherName</w:t>
      </w:r>
      <w:proofErr w:type="spellEnd"/>
      <w:r w:rsidRPr="00EE69BD">
        <w:t xml:space="preserve">: "Mom", </w:t>
      </w:r>
      <w:proofErr w:type="spellStart"/>
      <w:r w:rsidRPr="00EE69BD">
        <w:t>idNumber</w:t>
      </w:r>
      <w:proofErr w:type="spellEnd"/>
      <w:r w:rsidRPr="00EE69BD">
        <w:t>: "abc123", age: 46)</w:t>
      </w:r>
    </w:p>
    <w:p w14:paraId="2D9B627E" w14:textId="77777777" w:rsidR="000205F1" w:rsidRPr="00EE69BD" w:rsidRDefault="000205F1" w:rsidP="000205F1">
      <w:pPr>
        <w:pStyle w:val="Kd"/>
      </w:pPr>
      <w:r>
        <w:t xml:space="preserve">// </w:t>
      </w:r>
      <w:proofErr w:type="spellStart"/>
      <w:r>
        <w:t>Sikeres</w:t>
      </w:r>
      <w:proofErr w:type="spellEnd"/>
      <w:r>
        <w:t xml:space="preserve"> </w:t>
      </w:r>
      <w:proofErr w:type="spellStart"/>
      <w:r>
        <w:t>lefutás</w:t>
      </w:r>
      <w:proofErr w:type="spellEnd"/>
    </w:p>
    <w:p w14:paraId="3D1E4ECB" w14:textId="77777777" w:rsidR="000205F1" w:rsidRDefault="000205F1" w:rsidP="000205F1">
      <w:pPr>
        <w:pStyle w:val="Kd"/>
      </w:pPr>
      <w:proofErr w:type="spellStart"/>
      <w:proofErr w:type="gramStart"/>
      <w:r w:rsidRPr="00EE69BD">
        <w:t>XCTAssert</w:t>
      </w:r>
      <w:r>
        <w:t>Not</w:t>
      </w:r>
      <w:r w:rsidRPr="00EE69BD">
        <w:t>Equal</w:t>
      </w:r>
      <w:proofErr w:type="spellEnd"/>
      <w:r w:rsidRPr="00EE69BD">
        <w:t>(</w:t>
      </w:r>
      <w:proofErr w:type="spellStart"/>
      <w:proofErr w:type="gramEnd"/>
      <w:r w:rsidRPr="00EE69BD">
        <w:t>steve</w:t>
      </w:r>
      <w:proofErr w:type="spellEnd"/>
      <w:r w:rsidRPr="00EE69BD">
        <w:t xml:space="preserve">, </w:t>
      </w:r>
      <w:proofErr w:type="spellStart"/>
      <w:r w:rsidRPr="00EE69BD">
        <w:t>patrick</w:t>
      </w:r>
      <w:proofErr w:type="spellEnd"/>
      <w:r w:rsidRPr="00EE69BD">
        <w:t>)</w:t>
      </w:r>
    </w:p>
    <w:p w14:paraId="4EC1A57A" w14:textId="77777777" w:rsidR="000205F1" w:rsidRPr="00EE69BD" w:rsidRDefault="000205F1" w:rsidP="000205F1">
      <w:pPr>
        <w:pStyle w:val="Kd"/>
      </w:pPr>
      <w:r>
        <w:t xml:space="preserve">// </w:t>
      </w:r>
      <w:proofErr w:type="spellStart"/>
      <w:r>
        <w:t>Sikeres</w:t>
      </w:r>
      <w:proofErr w:type="spellEnd"/>
      <w:r>
        <w:t xml:space="preserve"> </w:t>
      </w:r>
      <w:proofErr w:type="spellStart"/>
      <w:r>
        <w:t>lefutás</w:t>
      </w:r>
      <w:proofErr w:type="spellEnd"/>
    </w:p>
    <w:p w14:paraId="75F60A17" w14:textId="77777777" w:rsidR="000205F1" w:rsidRPr="00EE69BD" w:rsidRDefault="000205F1" w:rsidP="000205F1">
      <w:pPr>
        <w:pStyle w:val="Kd"/>
      </w:pPr>
      <w:proofErr w:type="spellStart"/>
      <w:proofErr w:type="gramStart"/>
      <w:r w:rsidRPr="00EE69BD">
        <w:t>XCTAssertEqual</w:t>
      </w:r>
      <w:proofErr w:type="spellEnd"/>
      <w:r w:rsidRPr="00EE69BD">
        <w:t>(</w:t>
      </w:r>
      <w:proofErr w:type="spellStart"/>
      <w:proofErr w:type="gramEnd"/>
      <w:r w:rsidRPr="00EE69BD">
        <w:t>steve</w:t>
      </w:r>
      <w:proofErr w:type="spellEnd"/>
      <w:r w:rsidRPr="00EE69BD">
        <w:t xml:space="preserve">, </w:t>
      </w:r>
      <w:proofErr w:type="spellStart"/>
      <w:r w:rsidRPr="00EE69BD">
        <w:t>oldSteve</w:t>
      </w:r>
      <w:proofErr w:type="spellEnd"/>
      <w:r w:rsidRPr="00EE69BD">
        <w:t>)</w:t>
      </w:r>
    </w:p>
    <w:p w14:paraId="7AEE0D36" w14:textId="77777777" w:rsidR="000205F1" w:rsidRDefault="000205F1" w:rsidP="000205F1">
      <w:pPr>
        <w:pStyle w:val="Kd"/>
      </w:pPr>
    </w:p>
    <w:p w14:paraId="197DD05F" w14:textId="77777777" w:rsidR="000205F1" w:rsidRDefault="000205F1" w:rsidP="000205F1">
      <w:r>
        <w:t>A tesztelési felület a következő ábrán látható:</w:t>
      </w:r>
    </w:p>
    <w:p w14:paraId="0AAF9AD1" w14:textId="77777777" w:rsidR="000205F1" w:rsidRDefault="000205F1" w:rsidP="000205F1">
      <w:r>
        <w:rPr>
          <w:noProof/>
          <w:lang w:val="en-US"/>
        </w:rPr>
        <w:drawing>
          <wp:inline distT="0" distB="0" distL="0" distR="0" wp14:anchorId="7058E860" wp14:editId="1DD78C22">
            <wp:extent cx="5393055" cy="2743200"/>
            <wp:effectExtent l="0" t="0" r="0" b="0"/>
            <wp:docPr id="16" name="Picture 16" descr="XC_O_about_test_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XC_O_about_test_n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3055" cy="2743200"/>
                    </a:xfrm>
                    <a:prstGeom prst="rect">
                      <a:avLst/>
                    </a:prstGeom>
                    <a:noFill/>
                    <a:ln>
                      <a:noFill/>
                    </a:ln>
                  </pic:spPr>
                </pic:pic>
              </a:graphicData>
            </a:graphic>
          </wp:inline>
        </w:drawing>
      </w:r>
    </w:p>
    <w:p w14:paraId="0DD2F049" w14:textId="77777777" w:rsidR="000205F1" w:rsidRDefault="000205F1" w:rsidP="000205F1">
      <w:r>
        <w:t>A zölddel jelölt tesztek sikeresen futottak le, míg a pirossal jelöltek sikertelenül. Egyesével is elindíthatók a tesztek, ha a zöld/piros ikonra kattint a fejlesztő.</w:t>
      </w:r>
    </w:p>
    <w:p w14:paraId="3F2549F3" w14:textId="77777777" w:rsidR="000205F1" w:rsidRPr="000205F1" w:rsidRDefault="000205F1" w:rsidP="000205F1"/>
    <w:p w14:paraId="25BE8188" w14:textId="77777777" w:rsidR="005D1869" w:rsidRDefault="00B87D2C" w:rsidP="000205F1">
      <w:pPr>
        <w:pStyle w:val="Heading2"/>
      </w:pPr>
      <w:r w:rsidRPr="00B87D2C">
        <w:br w:type="page"/>
      </w:r>
    </w:p>
    <w:p w14:paraId="669F1566" w14:textId="56D56092" w:rsidR="005D1869" w:rsidRDefault="005D1869" w:rsidP="005D1869">
      <w:pPr>
        <w:pStyle w:val="Heading1"/>
      </w:pPr>
      <w:bookmarkStart w:id="34" w:name="_Toc467530997"/>
      <w:r>
        <w:lastRenderedPageBreak/>
        <w:t>A rendszer tervezése</w:t>
      </w:r>
      <w:bookmarkEnd w:id="34"/>
    </w:p>
    <w:p w14:paraId="0004E517" w14:textId="2C7E937E" w:rsidR="005D1869" w:rsidRDefault="005D1869" w:rsidP="005D1869">
      <w:pPr>
        <w:pStyle w:val="Heading2"/>
      </w:pPr>
      <w:bookmarkStart w:id="35" w:name="_Toc467530998"/>
      <w:r>
        <w:t>A rendszer felépítése</w:t>
      </w:r>
      <w:bookmarkEnd w:id="35"/>
    </w:p>
    <w:p w14:paraId="261FC969" w14:textId="382AEBAB" w:rsidR="005D1869" w:rsidRDefault="005D1869" w:rsidP="005D1869">
      <w:pPr>
        <w:pStyle w:val="Heading2"/>
      </w:pPr>
      <w:bookmarkStart w:id="36" w:name="_Toc467530999"/>
      <w:r>
        <w:t>Adatmodellek</w:t>
      </w:r>
      <w:bookmarkEnd w:id="36"/>
    </w:p>
    <w:p w14:paraId="0EED1428" w14:textId="619FCE3E" w:rsidR="005D1869" w:rsidRDefault="005D1869" w:rsidP="005D1869">
      <w:pPr>
        <w:pStyle w:val="Heading2"/>
      </w:pPr>
      <w:bookmarkStart w:id="37" w:name="_Toc467531000"/>
      <w:r>
        <w:t>Szerver architektúra</w:t>
      </w:r>
      <w:bookmarkEnd w:id="37"/>
    </w:p>
    <w:p w14:paraId="4AB81988" w14:textId="22EDDB69" w:rsidR="005D1869" w:rsidRDefault="005D1869" w:rsidP="005D1869">
      <w:pPr>
        <w:pStyle w:val="Heading2"/>
      </w:pPr>
      <w:bookmarkStart w:id="38" w:name="_Toc467531001"/>
      <w:r>
        <w:t>iOS kliens architektúra</w:t>
      </w:r>
      <w:bookmarkEnd w:id="38"/>
    </w:p>
    <w:p w14:paraId="1189C92E" w14:textId="4F0B4F79" w:rsidR="005D1869" w:rsidRDefault="005D1869" w:rsidP="005D1869">
      <w:pPr>
        <w:pStyle w:val="Heading3"/>
      </w:pPr>
      <w:bookmarkStart w:id="39" w:name="_Toc467531002"/>
      <w:r>
        <w:t>Az alkalmazás felépítése</w:t>
      </w:r>
      <w:bookmarkEnd w:id="39"/>
    </w:p>
    <w:p w14:paraId="7FF4A667" w14:textId="4A8C812F" w:rsidR="005D1869" w:rsidRPr="002D5E97" w:rsidRDefault="005D1869" w:rsidP="005D1869">
      <w:r w:rsidRPr="002D5E97">
        <w:t>Az iOS mobil alkalmazás tervezésénél figyelembe vettem az Apple által leírt kezelői felület irányelveket</w:t>
      </w:r>
      <w:r w:rsidR="00B0543F">
        <w:rPr>
          <w:rStyle w:val="FootnoteReference"/>
        </w:rPr>
        <w:footnoteReference w:id="17"/>
      </w:r>
      <w:r w:rsidRPr="002D5E97">
        <w:t xml:space="preserve">. Ezek vonatkoznak gomb méretektől elkezdve színeken át, betűméretekre, helykihasználásra és sok minden másra, ami mind azt a célt szolgálja, hogy a felhasználók </w:t>
      </w:r>
      <w:r>
        <w:t xml:space="preserve">a </w:t>
      </w:r>
      <w:r w:rsidRPr="002D5E97">
        <w:t>számukra a legkényelmesebb és legkézenfekvőbb módon érjék el a funkciókat.</w:t>
      </w:r>
    </w:p>
    <w:p w14:paraId="67A0A843" w14:textId="0E48A3CC" w:rsidR="005D1869" w:rsidRPr="002D5E97" w:rsidRDefault="005D1869" w:rsidP="005D1869">
      <w:r w:rsidRPr="002D5E97">
        <w:t xml:space="preserve">Az alkalmazásban három </w:t>
      </w:r>
      <w:r>
        <w:t>fő nézet van, az új kiadás</w:t>
      </w:r>
      <w:r w:rsidRPr="002D5E97">
        <w:t xml:space="preserve">, a kimutatások és a beállítások. A fő nézetek </w:t>
      </w:r>
      <w:r>
        <w:t>egymás</w:t>
      </w:r>
      <w:r w:rsidRPr="002D5E97">
        <w:t xml:space="preserve"> mellett helyezkednek el egy UIPageViewController-ben, amik </w:t>
      </w:r>
      <w:r>
        <w:t xml:space="preserve">között akár </w:t>
      </w:r>
      <w:proofErr w:type="spellStart"/>
      <w:r w:rsidRPr="002D5E97">
        <w:t>s</w:t>
      </w:r>
      <w:r w:rsidR="004C1EE1">
        <w:t>wi</w:t>
      </w:r>
      <w:r w:rsidRPr="002D5E97">
        <w:t>pe</w:t>
      </w:r>
      <w:proofErr w:type="spellEnd"/>
      <w:r w:rsidRPr="002D5E97">
        <w:t xml:space="preserve"> gesztúrával, </w:t>
      </w:r>
      <w:r>
        <w:t>akár</w:t>
      </w:r>
      <w:r w:rsidRPr="002D5E97">
        <w:t xml:space="preserve"> </w:t>
      </w:r>
      <w:r>
        <w:t>gombnyomással</w:t>
      </w:r>
      <w:r w:rsidRPr="002D5E97">
        <w:t xml:space="preserve"> is válthat a felhasználó. Az </w:t>
      </w:r>
      <w:r>
        <w:t>alkalmazás a középső</w:t>
      </w:r>
      <w:r w:rsidRPr="002D5E97">
        <w:t xml:space="preserve"> </w:t>
      </w:r>
      <w:r>
        <w:t>nézettel</w:t>
      </w:r>
      <w:r w:rsidRPr="002D5E97">
        <w:t xml:space="preserve"> indul, hogy a leggyakoribb use-case induláskor rögtön elérhető legyen, az adatbevitel. A fő nézet helyezkedik el középen, tőle balra a kimutatások és jobbra pedig a beállítások képernyő. További három képernyő érhető el az alkalmazásban, ezek a következők:</w:t>
      </w:r>
    </w:p>
    <w:p w14:paraId="19641372" w14:textId="77777777" w:rsidR="005D1869" w:rsidRPr="002D5E97" w:rsidRDefault="005D1869" w:rsidP="005D1869">
      <w:r w:rsidRPr="002D5E97">
        <w:t>• Diagram</w:t>
      </w:r>
      <w:r>
        <w:t xml:space="preserve"> részletes nézet</w:t>
      </w:r>
      <w:r w:rsidRPr="002D5E97">
        <w:t xml:space="preserve"> – </w:t>
      </w:r>
      <w:commentRangeStart w:id="40"/>
      <w:r>
        <w:t>k</w:t>
      </w:r>
      <w:r w:rsidRPr="002D5E97">
        <w:t>imutatások</w:t>
      </w:r>
      <w:commentRangeEnd w:id="40"/>
      <w:r w:rsidR="00814023">
        <w:rPr>
          <w:rStyle w:val="CommentReference"/>
        </w:rPr>
        <w:commentReference w:id="40"/>
      </w:r>
      <w:r w:rsidRPr="002D5E97">
        <w:t xml:space="preserve"> nézetből</w:t>
      </w:r>
    </w:p>
    <w:p w14:paraId="2F4AAE9E" w14:textId="77777777" w:rsidR="005D1869" w:rsidRPr="002D5E97" w:rsidRDefault="005D1869" w:rsidP="005D1869">
      <w:r w:rsidRPr="002D5E97">
        <w:t xml:space="preserve">• </w:t>
      </w:r>
      <w:r>
        <w:t>Kategóriák – új kiadások nézetből</w:t>
      </w:r>
    </w:p>
    <w:p w14:paraId="6DF79B3C" w14:textId="77C2F2BF" w:rsidR="005D1869" w:rsidRPr="005D1869" w:rsidRDefault="005D1869" w:rsidP="005D1869">
      <w:r w:rsidRPr="002D5E97">
        <w:t xml:space="preserve">• </w:t>
      </w:r>
      <w:r>
        <w:t>Korábbi kiadások – új kiadás felvétele nézet</w:t>
      </w:r>
    </w:p>
    <w:p w14:paraId="13B85DA9" w14:textId="2CBAF42B" w:rsidR="005D1869" w:rsidRDefault="005D1869" w:rsidP="005D1869">
      <w:pPr>
        <w:pStyle w:val="Heading3"/>
      </w:pPr>
      <w:bookmarkStart w:id="41" w:name="_Toc467531003"/>
      <w:r>
        <w:lastRenderedPageBreak/>
        <w:t>Programozási minták</w:t>
      </w:r>
      <w:bookmarkEnd w:id="41"/>
    </w:p>
    <w:p w14:paraId="28E85F1B" w14:textId="6211D1C0" w:rsidR="005D1869" w:rsidRPr="002D5E97" w:rsidRDefault="005D1869" w:rsidP="005D1869">
      <w:r w:rsidRPr="002D5E97">
        <w:t>Az architektúrális tervezési minták használata a programozásban elengedhetetlen. Nagyon sok ilyen mintát használ egy mai szoftverfejlesztő, akár</w:t>
      </w:r>
      <w:r w:rsidR="00B0543F">
        <w:t xml:space="preserve"> annak pontos ismerete nélkül, intuitívan is</w:t>
      </w:r>
      <w:r w:rsidRPr="002D5E97">
        <w:t xml:space="preserve">. Egy tervezési minta tulajdonképpen egy tervezési sablon, ami egy már ismert, általános probléma megoldására szolgál egy bizonyos kontextusban. </w:t>
      </w:r>
    </w:p>
    <w:p w14:paraId="759569D8" w14:textId="012B8601" w:rsidR="005D1869" w:rsidRPr="002D5E97" w:rsidRDefault="005D1869" w:rsidP="005D1869">
      <w:r w:rsidRPr="002D5E97">
        <w:t>A programozási minták hasz</w:t>
      </w:r>
      <w:r w:rsidR="00E7514B">
        <w:t>nálata nem csak könnyebbé teszi</w:t>
      </w:r>
      <w:r w:rsidRPr="002D5E97">
        <w:t xml:space="preserve"> a szoftverfejlesztők feladatát, hanem egyfajta útmutatás is adnak, hogy egy ismert problémát miként tudunk a legkönnyebben és leghatékonyabban megoldani. Mobil szoftverfejlesztés témakörre korlátozódva kijelenthető, hogy egy jó architektúra a következő előnyökkel ruházza fel a rendszert:</w:t>
      </w:r>
    </w:p>
    <w:p w14:paraId="000A77E9" w14:textId="77777777" w:rsidR="005D1869" w:rsidRPr="002D5E97" w:rsidRDefault="005D1869" w:rsidP="005D1869">
      <w:pPr>
        <w:numPr>
          <w:ilvl w:val="0"/>
          <w:numId w:val="25"/>
        </w:numPr>
      </w:pPr>
      <w:r w:rsidRPr="002D5E97">
        <w:t>jól elosztott felelősségek az entitások között, szigorú szabályokkal,</w:t>
      </w:r>
    </w:p>
    <w:p w14:paraId="2CA6E39D" w14:textId="77777777" w:rsidR="005D1869" w:rsidRPr="002D5E97" w:rsidRDefault="005D1869" w:rsidP="005D1869">
      <w:pPr>
        <w:numPr>
          <w:ilvl w:val="0"/>
          <w:numId w:val="25"/>
        </w:numPr>
      </w:pPr>
      <w:r w:rsidRPr="002D5E97">
        <w:t>könnyű és teljes körű tesztelhetőség,</w:t>
      </w:r>
    </w:p>
    <w:p w14:paraId="7A36F1D5" w14:textId="293093B0" w:rsidR="005D1869" w:rsidRDefault="005D1869" w:rsidP="00E37FC9">
      <w:pPr>
        <w:numPr>
          <w:ilvl w:val="0"/>
          <w:numId w:val="25"/>
        </w:numPr>
      </w:pPr>
      <w:r w:rsidRPr="002D5E97">
        <w:t>könnyű és tiszta fejlesztési folyama</w:t>
      </w:r>
      <w:r w:rsidR="00E37FC9">
        <w:t>t valamint jó karbantarthatóság,</w:t>
      </w:r>
    </w:p>
    <w:p w14:paraId="4F02602E" w14:textId="479E8BA6" w:rsidR="00E37FC9" w:rsidRDefault="00E37FC9" w:rsidP="00E37FC9">
      <w:pPr>
        <w:numPr>
          <w:ilvl w:val="0"/>
          <w:numId w:val="25"/>
        </w:numPr>
      </w:pPr>
      <w:r>
        <w:t>egyezményes mintha használatával könnyen átadható kód más fejlesztőnek.</w:t>
      </w:r>
    </w:p>
    <w:p w14:paraId="22B6BFC8" w14:textId="77777777" w:rsidR="00E37FC9" w:rsidRPr="002D5E97" w:rsidRDefault="00E37FC9" w:rsidP="00E37FC9">
      <w:r w:rsidRPr="002D5E97">
        <w:t>iOS fejlesztés témakörben egy ismert és sokat vitatott problémakör, hogy az alábbi három feladat feladat kezeléséért milyen entitások felelősek</w:t>
      </w:r>
      <w:r w:rsidRPr="002D5E97">
        <w:tab/>
        <w:t>:</w:t>
      </w:r>
    </w:p>
    <w:p w14:paraId="57E815B9" w14:textId="14E0805D" w:rsidR="00E37FC9" w:rsidRPr="002D5E97" w:rsidRDefault="00E37FC9" w:rsidP="00E37FC9">
      <w:pPr>
        <w:numPr>
          <w:ilvl w:val="0"/>
          <w:numId w:val="24"/>
        </w:numPr>
      </w:pPr>
      <w:r w:rsidRPr="002D5E97">
        <w:t>a tárolt adatokhoz való hozzáférés</w:t>
      </w:r>
      <w:r>
        <w:t>,</w:t>
      </w:r>
    </w:p>
    <w:p w14:paraId="7D9651A4" w14:textId="03A931CD" w:rsidR="00E37FC9" w:rsidRPr="002D5E97" w:rsidRDefault="00E37FC9" w:rsidP="00E37FC9">
      <w:pPr>
        <w:numPr>
          <w:ilvl w:val="0"/>
          <w:numId w:val="24"/>
        </w:numPr>
      </w:pPr>
      <w:r w:rsidRPr="002D5E97">
        <w:t>a felhasználói felület létrehozása</w:t>
      </w:r>
      <w:r>
        <w:t>,</w:t>
      </w:r>
    </w:p>
    <w:p w14:paraId="0AC6EEF3" w14:textId="4402F245" w:rsidR="00E37FC9" w:rsidRPr="002D5E97" w:rsidRDefault="00E37FC9" w:rsidP="00E37FC9">
      <w:pPr>
        <w:numPr>
          <w:ilvl w:val="0"/>
          <w:numId w:val="24"/>
        </w:numPr>
      </w:pPr>
      <w:r w:rsidRPr="002D5E97">
        <w:t>az adatok összekötése a felhasználói felülettel</w:t>
      </w:r>
      <w:r>
        <w:t>:</w:t>
      </w:r>
    </w:p>
    <w:p w14:paraId="0CC9A930" w14:textId="0CE839ED" w:rsidR="00E37FC9" w:rsidRPr="002D5E97" w:rsidRDefault="00E37FC9" w:rsidP="00E37FC9">
      <w:pPr>
        <w:numPr>
          <w:ilvl w:val="1"/>
          <w:numId w:val="24"/>
        </w:numPr>
      </w:pPr>
      <w:r w:rsidRPr="002D5E97">
        <w:t>adatok megjelenítése a felületen</w:t>
      </w:r>
      <w:r>
        <w:t>,</w:t>
      </w:r>
    </w:p>
    <w:p w14:paraId="2F6C3FCD" w14:textId="40150B3F" w:rsidR="00E37FC9" w:rsidRPr="002D5E97" w:rsidRDefault="00E37FC9" w:rsidP="00E37FC9">
      <w:pPr>
        <w:numPr>
          <w:ilvl w:val="1"/>
          <w:numId w:val="24"/>
        </w:numPr>
      </w:pPr>
      <w:r w:rsidRPr="002D5E97">
        <w:t>a felületen generált / módosított adatok eljuttatása a tároló réteghez</w:t>
      </w:r>
      <w:r>
        <w:t>.</w:t>
      </w:r>
    </w:p>
    <w:p w14:paraId="66D85923" w14:textId="1D488CF4" w:rsidR="00E37FC9" w:rsidRPr="002D5E97" w:rsidRDefault="00E37FC9" w:rsidP="00B0543F">
      <w:r w:rsidRPr="002D5E97">
        <w:t xml:space="preserve"> Az az alapvető megoldás, hogy egy entitás felelőssége legyen megoldani mind a három problémát azt okozná, hogy a kód elburjánzana, nehezen karbantartha</w:t>
      </w:r>
      <w:r w:rsidR="00B0543F">
        <w:t xml:space="preserve">tó és újrafelhasználható lenne. Emellett a hibakeresést és nagyon megnehezíteni az összeolvadt és el nem különített felelősségű objektumokban. </w:t>
      </w:r>
      <w:r w:rsidRPr="002D5E97">
        <w:t>Egyértelmű, hogy a felelősségeket szét kell választani, erre a kérdésre kerestem én a lehető legjobb választ.</w:t>
      </w:r>
    </w:p>
    <w:p w14:paraId="07C4B014" w14:textId="77777777" w:rsidR="00E37FC9" w:rsidRPr="002D5E97" w:rsidRDefault="00E37FC9" w:rsidP="00E37FC9">
      <w:pPr>
        <w:pStyle w:val="Heading4"/>
      </w:pPr>
      <w:r w:rsidRPr="002D5E97">
        <w:lastRenderedPageBreak/>
        <w:t>Az Apple megoldása - MVC</w:t>
      </w:r>
    </w:p>
    <w:p w14:paraId="39692642" w14:textId="77777777" w:rsidR="00E37FC9" w:rsidRDefault="00E37FC9" w:rsidP="00E37FC9">
      <w:r w:rsidRPr="002D5E97">
        <w:t>Az Apple javasol a fentebb felvetett problémára egy megoldást, az MVC (Model View Controller) egy általuk módosított változatát.</w:t>
      </w:r>
    </w:p>
    <w:p w14:paraId="0EA3223A" w14:textId="5EEEDB8E" w:rsidR="00E37FC9" w:rsidRPr="002D5E97" w:rsidRDefault="00E37FC9" w:rsidP="00E37FC9">
      <w:r w:rsidRPr="002D5E97">
        <w:t xml:space="preserve">Az </w:t>
      </w:r>
      <w:r>
        <w:t xml:space="preserve">eredeti </w:t>
      </w:r>
      <w:r w:rsidRPr="002D5E97">
        <w:t xml:space="preserve">MVC architektúrális minta a rendszer entitásait és fentebb felsorolt felelősségeket három csoportba osztja: </w:t>
      </w:r>
    </w:p>
    <w:p w14:paraId="2364B675" w14:textId="77777777" w:rsidR="00E37FC9" w:rsidRPr="002D5E97" w:rsidRDefault="00E37FC9" w:rsidP="00E37FC9">
      <w:pPr>
        <w:numPr>
          <w:ilvl w:val="0"/>
          <w:numId w:val="26"/>
        </w:numPr>
      </w:pPr>
      <w:r w:rsidRPr="002D5E97">
        <w:t>Model: az adatok eléréséért és kezeléséért felel</w:t>
      </w:r>
    </w:p>
    <w:p w14:paraId="69B8607F" w14:textId="77777777" w:rsidR="00E37FC9" w:rsidRPr="002D5E97" w:rsidRDefault="00E37FC9" w:rsidP="00E37FC9">
      <w:pPr>
        <w:numPr>
          <w:ilvl w:val="0"/>
          <w:numId w:val="26"/>
        </w:numPr>
      </w:pPr>
      <w:r w:rsidRPr="002D5E97">
        <w:t>View: a megjelenítési réteg kezelése a felelőssége</w:t>
      </w:r>
    </w:p>
    <w:p w14:paraId="615AD89A" w14:textId="2F07CBE3" w:rsidR="00E37FC9" w:rsidRPr="002D5E97" w:rsidRDefault="00E37FC9" w:rsidP="00E37FC9">
      <w:pPr>
        <w:numPr>
          <w:ilvl w:val="0"/>
          <w:numId w:val="26"/>
        </w:numPr>
      </w:pPr>
      <w:r w:rsidRPr="002D5E97">
        <w:t>Controller: mediátor a View és a Model között, rajta keresztül éri el a View a Model által kezelt adatokat és az ő felelőssége frissíteni a M</w:t>
      </w:r>
      <w:r>
        <w:t xml:space="preserve">odel-t ha a View manipulálja az adatot </w:t>
      </w:r>
      <w:r w:rsidRPr="002D5E97">
        <w:t>és fordítva, frissíteni a View-t, ha a Model-ben tárolt</w:t>
      </w:r>
      <w:r>
        <w:t>ak</w:t>
      </w:r>
      <w:r w:rsidRPr="002D5E97">
        <w:t xml:space="preserve"> </w:t>
      </w:r>
      <w:r>
        <w:t>változtak</w:t>
      </w:r>
      <w:r w:rsidRPr="002D5E97">
        <w:t>.</w:t>
      </w:r>
    </w:p>
    <w:p w14:paraId="75347E6F" w14:textId="77777777" w:rsidR="00E37FC9" w:rsidRPr="002D5E97" w:rsidRDefault="00E37FC9" w:rsidP="00E37FC9">
      <w:r w:rsidRPr="002D5E97">
        <w:t xml:space="preserve"> </w:t>
      </w:r>
    </w:p>
    <w:p w14:paraId="79E35724" w14:textId="77777777" w:rsidR="00E37FC9" w:rsidRPr="002D5E97" w:rsidRDefault="00E37FC9" w:rsidP="00E37FC9">
      <w:pPr>
        <w:keepNext/>
      </w:pPr>
      <w:r w:rsidRPr="002D5E97">
        <w:rPr>
          <w:noProof/>
          <w:lang w:val="en-US"/>
        </w:rPr>
        <w:drawing>
          <wp:inline distT="0" distB="0" distL="0" distR="0" wp14:anchorId="493E467B" wp14:editId="7522AA62">
            <wp:extent cx="5393055" cy="2059305"/>
            <wp:effectExtent l="0" t="0" r="0" b="0"/>
            <wp:docPr id="2" name="Picture 2" descr="1*E9A5fOrSr0y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E9A5fOrSr0yV"/>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3055" cy="2059305"/>
                    </a:xfrm>
                    <a:prstGeom prst="rect">
                      <a:avLst/>
                    </a:prstGeom>
                    <a:noFill/>
                    <a:ln>
                      <a:noFill/>
                    </a:ln>
                  </pic:spPr>
                </pic:pic>
              </a:graphicData>
            </a:graphic>
          </wp:inline>
        </w:drawing>
      </w:r>
    </w:p>
    <w:p w14:paraId="2192F2CC" w14:textId="77777777" w:rsidR="00E37FC9" w:rsidRPr="002D5E97" w:rsidRDefault="00E37FC9" w:rsidP="00E37FC9">
      <w:r w:rsidRPr="002D5E97">
        <w:t>Ebben a mintában a View igazából állapotmentes, tulajdonképpen a Controller létrehozza amikor a Model megváltozott. Ez azt eredményezi, hogy mind a három entitásnak ismernie kell a másik kettőt, ami nagyon nehézzé teszi az újrafelhasználhatóságot fejlesztéskor. Ezért hozta létre az Apple ennek a mintának egy általuk módosított, ebben a környezetben jobban használható változatát.</w:t>
      </w:r>
    </w:p>
    <w:p w14:paraId="1D79332F" w14:textId="77777777" w:rsidR="00E37FC9" w:rsidRPr="002D5E97" w:rsidRDefault="00E37FC9" w:rsidP="00E37FC9">
      <w:pPr>
        <w:pStyle w:val="Heading4"/>
      </w:pPr>
      <w:r w:rsidRPr="002D5E97">
        <w:t>Az Apple féle MVC – teoretikusan</w:t>
      </w:r>
    </w:p>
    <w:p w14:paraId="4DAD58F5" w14:textId="77777777" w:rsidR="00E37FC9" w:rsidRPr="002D5E97" w:rsidRDefault="00E37FC9" w:rsidP="00E37FC9">
      <w:r w:rsidRPr="002D5E97">
        <w:t xml:space="preserve">Az Apple által módosított változatban az entitások ugyanazok maradnak, a közöttük történő kommunikáció változik. </w:t>
      </w:r>
    </w:p>
    <w:p w14:paraId="0E3A8267" w14:textId="77777777" w:rsidR="00E37FC9" w:rsidRPr="002D5E97" w:rsidRDefault="00E37FC9" w:rsidP="00E37FC9">
      <w:r w:rsidRPr="002D5E97">
        <w:t xml:space="preserve">A Controller egy mediátorként viselkedik a View és a Model között, úgy, hogy azoknak ne kelljen ismerniük egymást. Itt a View és a Model újrafelhasználható marad, </w:t>
      </w:r>
      <w:r w:rsidRPr="002D5E97">
        <w:lastRenderedPageBreak/>
        <w:t>csak a Controller-lesz az az entitás amit az adott üzleti logika szerint kell módosítanunk és illeszteni a View és Model között. Ez egy elfogadható kompromisszum.</w:t>
      </w:r>
    </w:p>
    <w:p w14:paraId="75A96342" w14:textId="77777777" w:rsidR="00E37FC9" w:rsidRPr="002D5E97" w:rsidRDefault="00E37FC9" w:rsidP="00E37FC9">
      <w:r w:rsidRPr="002D5E97">
        <w:rPr>
          <w:noProof/>
          <w:lang w:val="en-US"/>
        </w:rPr>
        <w:drawing>
          <wp:inline distT="0" distB="0" distL="0" distR="0" wp14:anchorId="4DEF594D" wp14:editId="7241C7CB">
            <wp:extent cx="5393055" cy="2080895"/>
            <wp:effectExtent l="0" t="0" r="0" b="0"/>
            <wp:docPr id="13" name="Picture 13" descr="1*c0aGaDNX41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c0aGaDNX41q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3055" cy="2080895"/>
                    </a:xfrm>
                    <a:prstGeom prst="rect">
                      <a:avLst/>
                    </a:prstGeom>
                    <a:noFill/>
                    <a:ln>
                      <a:noFill/>
                    </a:ln>
                  </pic:spPr>
                </pic:pic>
              </a:graphicData>
            </a:graphic>
          </wp:inline>
        </w:drawing>
      </w:r>
    </w:p>
    <w:p w14:paraId="7E51E3DE" w14:textId="59258A1F" w:rsidR="00E37FC9" w:rsidRPr="002D5E97" w:rsidRDefault="00E37FC9" w:rsidP="00E37FC9">
      <w:r w:rsidRPr="002D5E97">
        <w:t>Elméletben ez egy teljesen jól használható és kigondolt minta. A valóság azonban egy kicsit más, amikor valós iOS szoftverfejlesztés</w:t>
      </w:r>
      <w:r>
        <w:t>r</w:t>
      </w:r>
      <w:r w:rsidRPr="002D5E97">
        <w:t>e és az Apple-féle MVC használatára kerül sor.</w:t>
      </w:r>
    </w:p>
    <w:p w14:paraId="269FB675" w14:textId="77777777" w:rsidR="00E37FC9" w:rsidRPr="002D5E97" w:rsidRDefault="00E37FC9" w:rsidP="00E37FC9">
      <w:pPr>
        <w:pStyle w:val="Heading4"/>
      </w:pPr>
      <w:r w:rsidRPr="002D5E97">
        <w:t>Az Apple-féle MVC – a gyakorlatban</w:t>
      </w:r>
    </w:p>
    <w:p w14:paraId="58277541" w14:textId="77777777" w:rsidR="00E37FC9" w:rsidRPr="002D5E97" w:rsidRDefault="00E37FC9" w:rsidP="00E37FC9">
      <w:r w:rsidRPr="002D5E97">
        <w:t xml:space="preserve">A Cocoa MVC rövidítést sokan tréfásan Massive View Controller-ként oldják fel, ez nem véletlen. Az Apple-féle MVC arra ösztönözi a fejlesztőt, hogy a Model-t leválasztva a View és Controller entitásokat összemossa a ViewController-ekben azzal, hogy a View-k életciklusa nagyon nagy mértékben van belevonva a ViewControllerbe. </w:t>
      </w:r>
    </w:p>
    <w:p w14:paraId="7CCA14C7" w14:textId="77777777" w:rsidR="00E37FC9" w:rsidRPr="002D5E97" w:rsidRDefault="00E37FC9" w:rsidP="00E37FC9">
      <w:r w:rsidRPr="002D5E97">
        <w:rPr>
          <w:noProof/>
          <w:lang w:val="en-US"/>
        </w:rPr>
        <w:drawing>
          <wp:inline distT="0" distB="0" distL="0" distR="0" wp14:anchorId="609ABB5E" wp14:editId="2B12F278">
            <wp:extent cx="5393055" cy="1727835"/>
            <wp:effectExtent l="0" t="0" r="0" b="0"/>
            <wp:docPr id="14" name="Picture 14" descr="1*PkWjDU0jqGJO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PkWjDU0jqGJOB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3055" cy="1727835"/>
                    </a:xfrm>
                    <a:prstGeom prst="rect">
                      <a:avLst/>
                    </a:prstGeom>
                    <a:noFill/>
                    <a:ln>
                      <a:noFill/>
                    </a:ln>
                  </pic:spPr>
                </pic:pic>
              </a:graphicData>
            </a:graphic>
          </wp:inline>
        </w:drawing>
      </w:r>
    </w:p>
    <w:p w14:paraId="6F8C1226" w14:textId="77777777" w:rsidR="00E37FC9" w:rsidRPr="002D5E97" w:rsidRDefault="00E37FC9" w:rsidP="00E37FC9">
      <w:r w:rsidRPr="002D5E97">
        <w:t xml:space="preserve">A View-k összes feladata a gyakorlatban kis túlzással arra korlátozódik, hogy eseményeket továbbítsanak a Controller-jük felé. A Controller feladat lesz, hogy a View-t adattal töltse fel, kezelje az eseményeket, hálózati hívásokat menedzseljen, egyszóval majdnem minden. </w:t>
      </w:r>
    </w:p>
    <w:p w14:paraId="6BA11F62" w14:textId="6ACAE48C" w:rsidR="00E37FC9" w:rsidRPr="002D5E97" w:rsidRDefault="00E37FC9" w:rsidP="00E37FC9">
      <w:r w:rsidRPr="002D5E97">
        <w:t>Az igazi probléma akkor jelentkezik, amikor tesztelésre kerül sor és ott</w:t>
      </w:r>
      <w:r w:rsidR="00AA4DEA">
        <w:t xml:space="preserve"> jövünk rá, </w:t>
      </w:r>
      <w:r w:rsidRPr="002D5E97">
        <w:t xml:space="preserve">hogy csak a Model-t tudjuk igazából tesztelni, mert az üzleti logika teszteléséhez a </w:t>
      </w:r>
      <w:r w:rsidRPr="002D5E97">
        <w:lastRenderedPageBreak/>
        <w:t>View és a Controller összeolvadása miatt szükségünk van a UI elemek renderelésére, az életciklusuk követésére, stb.</w:t>
      </w:r>
    </w:p>
    <w:p w14:paraId="1F3DDBE1" w14:textId="5774F63E" w:rsidR="00E37FC9" w:rsidRPr="002D5E97" w:rsidRDefault="00E37FC9" w:rsidP="00E37FC9">
      <w:r w:rsidRPr="002D5E97">
        <w:t xml:space="preserve">Összefoglalva, az Apple által továbbfejlesztett MVC a valóságban elég nehezen tesztelhető kódot eredményez és a felelősségek sem tisztázottak, sok helyen megszegik az elméletben kiosztott felelősségeket, ámbár </w:t>
      </w:r>
      <w:r>
        <w:t>meredek tanulási görbét mutat</w:t>
      </w:r>
      <w:r w:rsidRPr="002D5E97">
        <w:t xml:space="preserve"> és kisebb alkalmazásoknál az implementációt </w:t>
      </w:r>
      <w:r>
        <w:t xml:space="preserve">nagy mértékben fel </w:t>
      </w:r>
      <w:r w:rsidRPr="002D5E97">
        <w:t>tudja gyorsítani.</w:t>
      </w:r>
    </w:p>
    <w:p w14:paraId="23290229" w14:textId="2F5DE5F0" w:rsidR="00E37FC9" w:rsidRDefault="00E37FC9" w:rsidP="00E37FC9">
      <w:r w:rsidRPr="002D5E97">
        <w:t>Azonban ha nagyobb volumenű alkalmazást tervezünk, amiben fontos a tesztelhetőség, a karbantarthatóság és a felelősségek elkülönítése, akkor egy másik architek</w:t>
      </w:r>
      <w:r>
        <w:t xml:space="preserve">túrális mintára van szükség. A továbbiakban bemutatok kettőt ezek közül az MVVM és a MVP mintákat majd részletesen </w:t>
      </w:r>
      <w:r w:rsidR="00102689">
        <w:t>bemutatom</w:t>
      </w:r>
      <w:r>
        <w:t xml:space="preserve">, hogy </w:t>
      </w:r>
      <w:r w:rsidR="00DD14B6">
        <w:t>melyik mellet döntöttem és miért.</w:t>
      </w:r>
    </w:p>
    <w:p w14:paraId="40F92112" w14:textId="42AD2C61" w:rsidR="00351856" w:rsidRDefault="00351856" w:rsidP="00351856">
      <w:pPr>
        <w:pStyle w:val="Heading3"/>
      </w:pPr>
      <w:bookmarkStart w:id="42" w:name="_Toc467531004"/>
      <w:r>
        <w:t>MVVM – Model View ViewModel</w:t>
      </w:r>
      <w:bookmarkEnd w:id="42"/>
    </w:p>
    <w:p w14:paraId="61959620" w14:textId="0E78794D" w:rsidR="00351856" w:rsidRPr="00351856" w:rsidRDefault="00351856" w:rsidP="00351856">
      <w:r w:rsidRPr="00351856">
        <w:rPr>
          <w:highlight w:val="yellow"/>
        </w:rPr>
        <w:t>&lt;coming soon&gt;</w:t>
      </w:r>
    </w:p>
    <w:p w14:paraId="774493F1" w14:textId="77777777" w:rsidR="00E37FC9" w:rsidRPr="002D5E97" w:rsidRDefault="00E37FC9" w:rsidP="00E37FC9">
      <w:pPr>
        <w:pStyle w:val="Heading3"/>
      </w:pPr>
      <w:bookmarkStart w:id="43" w:name="_Toc467531005"/>
      <w:r w:rsidRPr="002D5E97">
        <w:t>MVP – Model View Presenter</w:t>
      </w:r>
      <w:bookmarkEnd w:id="43"/>
    </w:p>
    <w:p w14:paraId="1CEC7578" w14:textId="77777777" w:rsidR="00E37FC9" w:rsidRPr="002D5E97" w:rsidRDefault="00E37FC9" w:rsidP="00DD14B6">
      <w:pPr>
        <w:ind w:firstLine="0"/>
      </w:pPr>
      <w:r w:rsidRPr="002D5E97">
        <w:rPr>
          <w:noProof/>
          <w:lang w:val="en-US"/>
        </w:rPr>
        <w:drawing>
          <wp:inline distT="0" distB="0" distL="0" distR="0" wp14:anchorId="10ECBFF6" wp14:editId="658CF617">
            <wp:extent cx="5385435" cy="1649095"/>
            <wp:effectExtent l="0" t="0" r="0" b="0"/>
            <wp:docPr id="15" name="Picture 15" descr="1*hKUCPEHg6TDz6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hKUCPEHg6TDz6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85435" cy="1649095"/>
                    </a:xfrm>
                    <a:prstGeom prst="rect">
                      <a:avLst/>
                    </a:prstGeom>
                    <a:noFill/>
                    <a:ln>
                      <a:noFill/>
                    </a:ln>
                  </pic:spPr>
                </pic:pic>
              </a:graphicData>
            </a:graphic>
          </wp:inline>
        </w:drawing>
      </w:r>
    </w:p>
    <w:p w14:paraId="36634C3E" w14:textId="1DD80A41" w:rsidR="00E37FC9" w:rsidRPr="002D5E97" w:rsidRDefault="00E37FC9" w:rsidP="00E37FC9">
      <w:r w:rsidRPr="002D5E97">
        <w:t xml:space="preserve">Az MVP architektúra a fenti ábrán látható. Nagyon hasonlít arra a mintára, amit az Apple MVC-nek nevez és fentebb olvashattak róla. Viszont van egy nagyon fontos különbség a kettő között, míg az előbbinél a View és a Controller életciklusa és sok más tulajdonsága szinte összeolvadt, itt a Presenter entitás semmit nem tud a View életciklusáról és annak semmilyen működéséről, </w:t>
      </w:r>
      <w:r w:rsidR="00FE3616">
        <w:t xml:space="preserve">csakis és kizárólag azért felel, hogy szóljon a View-nak illetve a Model-nek az egymást érintő változásokról. </w:t>
      </w:r>
    </w:p>
    <w:p w14:paraId="3AD59DEF" w14:textId="2981E5D2" w:rsidR="00E37FC9" w:rsidRPr="002D5E97" w:rsidRDefault="00E37FC9" w:rsidP="002C093D">
      <w:r w:rsidRPr="002D5E97">
        <w:t xml:space="preserve">A fenti mintával szemben, itt a UIViewControllerek a View szerepét fogják betölteni és nem pedig a Controller-ét, ami magába olvassza a View-t is.  Ez a része </w:t>
      </w:r>
      <w:r w:rsidR="00FE3616">
        <w:t>az az MVP-nek,  ami a nagyon jó</w:t>
      </w:r>
      <w:r w:rsidRPr="002D5E97">
        <w:t xml:space="preserve"> tesztelhetőséget biztosítja, mivel minden PassiveView – Presenter – Model esemény- / adatáramlás interfészeken keresztül történik, így </w:t>
      </w:r>
      <w:r w:rsidRPr="002D5E97">
        <w:lastRenderedPageBreak/>
        <w:t>bá</w:t>
      </w:r>
      <w:r w:rsidR="00FE3616">
        <w:t>rmelyik könnyedén lecserélhető</w:t>
      </w:r>
      <w:r w:rsidR="00CD1A7A">
        <w:t xml:space="preserve"> illetve </w:t>
      </w:r>
      <w:proofErr w:type="spellStart"/>
      <w:r w:rsidR="00FE3616">
        <w:t>mock</w:t>
      </w:r>
      <w:proofErr w:type="spellEnd"/>
      <w:r w:rsidR="00CD1A7A">
        <w:rPr>
          <w:rStyle w:val="FootnoteReference"/>
        </w:rPr>
        <w:footnoteReference w:id="18"/>
      </w:r>
      <w:r w:rsidR="00FE3616">
        <w:t>-</w:t>
      </w:r>
      <w:proofErr w:type="spellStart"/>
      <w:r w:rsidR="00FE3616">
        <w:t>olható</w:t>
      </w:r>
      <w:proofErr w:type="spellEnd"/>
      <w:r w:rsidRPr="002D5E97">
        <w:t>. Ennek az ára a fejlesztési idő (kezdetben) jelentős növekedése, mivel mind az adat, mind az események kötését nekünk kell megírnunk, úgy, hogy – mint írtam – minden entitás interfészeken keresztül kommunikáljon a szomszédos rétegekkel.</w:t>
      </w:r>
    </w:p>
    <w:p w14:paraId="3018C007" w14:textId="6E445293" w:rsidR="00E37FC9" w:rsidRPr="002D5E97" w:rsidRDefault="00E37FC9" w:rsidP="00E37FC9">
      <w:r w:rsidRPr="002D5E97">
        <w:t>Egy nyitott kérdés marad az MVP-vel kapcsolatban, mégpedig, hogy kinek</w:t>
      </w:r>
      <w:r w:rsidR="00607F63">
        <w:t xml:space="preserve"> a</w:t>
      </w:r>
      <w:r w:rsidRPr="002D5E97">
        <w:t xml:space="preserve"> felelőssége lesz létrehozni és összerakni a három egymástól teljesen elszeparált entitást. Erre egy bevett módszer, hogy létrehozunk egy alkalmazás szintű, statikus Router osztályt, ami az entitás-hármasok összerakásáért és a nézetről-nézetre</w:t>
      </w:r>
      <w:r w:rsidR="00607F63">
        <w:t xml:space="preserve"> való navigálásért fog felelni. Illetve ahogy a dolgozatban később olvashatnak róla én ezt kombináltam egy másik megközelítéssel, a dependency injection-nel, ami a kód nagyon jó újra felhasználhatóságát és karbantarthatóságát garantálja.</w:t>
      </w:r>
    </w:p>
    <w:p w14:paraId="408BAB7A" w14:textId="3978E6F9" w:rsidR="00E37FC9" w:rsidRPr="002D5E97" w:rsidRDefault="00E37FC9" w:rsidP="00E37FC9">
      <w:r w:rsidRPr="002D5E97">
        <w:t>Összességében elmondható a leírt MVP-ről, hogy megfelel azoknak az elvárásoknak amiket az elején támasztottunk egy jó architektúrával szemben. Nagyon könnyen és teljeskörűen tesztelhető</w:t>
      </w:r>
      <w:r w:rsidRPr="002D5E97">
        <w:rPr>
          <w:b/>
        </w:rPr>
        <w:t xml:space="preserve"> </w:t>
      </w:r>
      <w:r w:rsidRPr="002D5E97">
        <w:t xml:space="preserve">köszönhetően annak, hogy az üzleti logika teljesen le van választva a megjelenítési rétegről. Továbbá a későbbi karbantarthatóságot és rugalmasságot azzal biztosítja, hogy mivel el vannak választva egymástól az entitások - csak interfészeken keresztül ismerik a másikat - így egy konkrét implementációja az adott Model/View/Presenter interfésznek teljes szabadságot ad a fejlesztőnek a változtathatóságban anélkül, hogy a többi </w:t>
      </w:r>
      <w:r w:rsidR="00EB0C72">
        <w:t>szereplőn</w:t>
      </w:r>
      <w:r w:rsidRPr="002D5E97">
        <w:t xml:space="preserve"> változtatni kellene.</w:t>
      </w:r>
    </w:p>
    <w:p w14:paraId="784FA696" w14:textId="77777777" w:rsidR="00E37FC9" w:rsidRPr="005D1869" w:rsidRDefault="00E37FC9" w:rsidP="00E37FC9"/>
    <w:p w14:paraId="26BFDDA5" w14:textId="33123F14" w:rsidR="005D1869" w:rsidRDefault="00B320E4" w:rsidP="005D1869">
      <w:pPr>
        <w:pStyle w:val="Heading3"/>
      </w:pPr>
      <w:bookmarkStart w:id="44" w:name="_Toc467531006"/>
      <w:proofErr w:type="spellStart"/>
      <w:r>
        <w:t>Dependency</w:t>
      </w:r>
      <w:proofErr w:type="spellEnd"/>
      <w:r>
        <w:t xml:space="preserve"> </w:t>
      </w:r>
      <w:proofErr w:type="spellStart"/>
      <w:r>
        <w:t>i</w:t>
      </w:r>
      <w:r w:rsidR="005D1869">
        <w:t>njection</w:t>
      </w:r>
      <w:proofErr w:type="spellEnd"/>
      <w:r w:rsidR="005D1869">
        <w:t xml:space="preserve"> általánosan</w:t>
      </w:r>
      <w:bookmarkEnd w:id="44"/>
    </w:p>
    <w:p w14:paraId="05ABED3C" w14:textId="2A7E64A7" w:rsidR="00B320E4" w:rsidRPr="00B320E4" w:rsidRDefault="00B320E4" w:rsidP="00B320E4">
      <w:r>
        <w:t xml:space="preserve">A </w:t>
      </w:r>
      <w:proofErr w:type="spellStart"/>
      <w:r>
        <w:t>dependency</w:t>
      </w:r>
      <w:proofErr w:type="spellEnd"/>
      <w:r>
        <w:t xml:space="preserve"> </w:t>
      </w:r>
      <w:proofErr w:type="spellStart"/>
      <w:r>
        <w:t>injection</w:t>
      </w:r>
      <w:proofErr w:type="spellEnd"/>
      <w:r>
        <w:t xml:space="preserve"> egy programozási minta, ami a </w:t>
      </w:r>
      <w:r w:rsidR="00DA77BC">
        <w:t>függőség</w:t>
      </w:r>
      <w:r>
        <w:t xml:space="preserve"> megfordítás </w:t>
      </w:r>
      <w:r w:rsidR="00DA77BC">
        <w:t xml:space="preserve">elvén </w:t>
      </w:r>
      <w:r>
        <w:t>(</w:t>
      </w:r>
      <w:proofErr w:type="spellStart"/>
      <w:r>
        <w:t>IoC</w:t>
      </w:r>
      <w:proofErr w:type="spellEnd"/>
      <w:r>
        <w:t xml:space="preserve"> – </w:t>
      </w:r>
      <w:proofErr w:type="spellStart"/>
      <w:r>
        <w:t>Inversion</w:t>
      </w:r>
      <w:proofErr w:type="spellEnd"/>
      <w:r>
        <w:t xml:space="preserve"> of </w:t>
      </w:r>
      <w:proofErr w:type="spellStart"/>
      <w:r>
        <w:t>Control</w:t>
      </w:r>
      <w:proofErr w:type="spellEnd"/>
      <w:r>
        <w:t>)</w:t>
      </w:r>
      <w:r w:rsidR="00DA77BC">
        <w:rPr>
          <w:rStyle w:val="FootnoteReference"/>
        </w:rPr>
        <w:footnoteReference w:id="19"/>
      </w:r>
      <w:r>
        <w:t xml:space="preserve"> </w:t>
      </w:r>
      <w:r w:rsidR="00DA77BC">
        <w:t>alapszik</w:t>
      </w:r>
      <w:r>
        <w:t>. Ennek a mintának a megfelelő használatával lazán csatolt komponensekre tudjuk felbontani az alkalmazást, ami nagyban hozzájárul a kód tesztelhetőségének és karbantarthatóságának növeléséhez.</w:t>
      </w:r>
      <w:r w:rsidR="00861C31">
        <w:t xml:space="preserve"> A minta lényege, hogy az objektumok létrehozását teljesen leválasztjuk attól az osztálytól, ahol azt használni akarjuk. Az adott helyen csak annyit írunk le, hogy ott szükség van </w:t>
      </w:r>
      <w:r w:rsidR="00861C31">
        <w:lastRenderedPageBreak/>
        <w:t xml:space="preserve">egy X interfésznek megfelelő entitásra, hogy ki és hogyan hozza azt létre, már nem az azt használó objektum </w:t>
      </w:r>
      <w:r w:rsidR="003A355E">
        <w:t>felelőssége.</w:t>
      </w:r>
    </w:p>
    <w:p w14:paraId="38573DA0" w14:textId="6C49C6EF" w:rsidR="005D1869" w:rsidRDefault="005D1869" w:rsidP="005D1869">
      <w:pPr>
        <w:pStyle w:val="Heading4"/>
      </w:pPr>
      <w:r>
        <w:t>iOS specifikusan</w:t>
      </w:r>
    </w:p>
    <w:p w14:paraId="17F34FD1" w14:textId="1FF88186" w:rsidR="005D1869" w:rsidRDefault="005D1869" w:rsidP="005D1869">
      <w:pPr>
        <w:pStyle w:val="Heading3"/>
      </w:pPr>
      <w:bookmarkStart w:id="46" w:name="_Toc467531007"/>
      <w:r>
        <w:t>Szálkezelés</w:t>
      </w:r>
      <w:bookmarkEnd w:id="46"/>
    </w:p>
    <w:p w14:paraId="5C6814F2" w14:textId="28A32C0D" w:rsidR="005D1869" w:rsidRDefault="005D1869" w:rsidP="005D1869">
      <w:pPr>
        <w:pStyle w:val="Heading2"/>
      </w:pPr>
      <w:bookmarkStart w:id="47" w:name="_Toc467531008"/>
      <w:r>
        <w:t>REST API tervezése</w:t>
      </w:r>
      <w:bookmarkEnd w:id="47"/>
    </w:p>
    <w:p w14:paraId="0B5F7B27" w14:textId="643B9310" w:rsidR="00BB4A05" w:rsidRPr="002D5E97" w:rsidRDefault="005D1869" w:rsidP="005D1869">
      <w:pPr>
        <w:pStyle w:val="Heading2"/>
      </w:pPr>
      <w:bookmarkStart w:id="48" w:name="_Toc467531009"/>
      <w:r>
        <w:t>iOS – Android közös tervezése lehetőségek</w:t>
      </w:r>
      <w:bookmarkEnd w:id="48"/>
    </w:p>
    <w:p w14:paraId="1C0ADF52" w14:textId="77777777" w:rsidR="00DF2439" w:rsidRPr="002D5E97" w:rsidRDefault="00BD4609" w:rsidP="00BD4609">
      <w:pPr>
        <w:pStyle w:val="Heading2"/>
      </w:pPr>
      <w:bookmarkStart w:id="49" w:name="_Toc467531010"/>
      <w:r w:rsidRPr="002D5E97">
        <w:t>Singleton</w:t>
      </w:r>
      <w:bookmarkEnd w:id="49"/>
    </w:p>
    <w:p w14:paraId="68261970" w14:textId="77777777" w:rsidR="00BD4609" w:rsidRPr="002D5E97" w:rsidRDefault="00BD4609" w:rsidP="00BD4609">
      <w:r w:rsidRPr="002D5E97">
        <w:t>A singleton minta annak a problémának a megoldására szolgál, amikor egy objektumról biztosítani akarjuk, hogy pontosan egy példány fog létezni belőle. A minta használatával elővigyázatosnak kell lenni, mivel saját magáról tárol egy referenciát, így soha nem fog tudni felszabadulni, ezért alaposan megfontolandó, hogy mikor van szükség a használatára. Az alkalmazásunkban az ApplicationRouter osztály singleton, mivel ebből pontosan egy példánynak szabad léteznie. Ez az osztály felel az alkalmazás képernyői közötti navigációért és az MVP minta szerinti entitás hármasok összállításáért.</w:t>
      </w:r>
    </w:p>
    <w:p w14:paraId="18AAD6ED" w14:textId="77777777" w:rsidR="005D51CA" w:rsidRPr="002D5E97" w:rsidRDefault="005D51CA" w:rsidP="005D51CA">
      <w:pPr>
        <w:pStyle w:val="Kd"/>
        <w:rPr>
          <w:lang w:val="hu-HU"/>
        </w:rPr>
      </w:pPr>
      <w:r w:rsidRPr="002D5E97">
        <w:rPr>
          <w:lang w:val="hu-HU"/>
        </w:rPr>
        <w:t>class ApplicationRouter {</w:t>
      </w:r>
    </w:p>
    <w:p w14:paraId="6D03F186" w14:textId="77777777" w:rsidR="005D51CA" w:rsidRPr="002D5E97" w:rsidRDefault="005D51CA" w:rsidP="005D51CA">
      <w:pPr>
        <w:pStyle w:val="Kd"/>
        <w:rPr>
          <w:lang w:val="hu-HU"/>
        </w:rPr>
      </w:pPr>
      <w:r w:rsidRPr="002D5E97">
        <w:rPr>
          <w:lang w:val="hu-HU"/>
        </w:rPr>
        <w:t xml:space="preserve">    static let sharedInstance = ApplicationRouter()</w:t>
      </w:r>
    </w:p>
    <w:p w14:paraId="4B55A10F" w14:textId="77777777" w:rsidR="005D51CA" w:rsidRPr="002D5E97" w:rsidRDefault="005D51CA" w:rsidP="005D51CA">
      <w:pPr>
        <w:pStyle w:val="Kd"/>
        <w:rPr>
          <w:lang w:val="hu-HU"/>
        </w:rPr>
      </w:pPr>
    </w:p>
    <w:p w14:paraId="2F108E33" w14:textId="77777777" w:rsidR="005D51CA" w:rsidRPr="002D5E97" w:rsidRDefault="005D51CA" w:rsidP="005D51CA">
      <w:pPr>
        <w:pStyle w:val="Kd"/>
        <w:rPr>
          <w:lang w:val="hu-HU"/>
        </w:rPr>
      </w:pPr>
      <w:r w:rsidRPr="002D5E97">
        <w:rPr>
          <w:lang w:val="hu-HU"/>
        </w:rPr>
        <w:t xml:space="preserve">    private init() {</w:t>
      </w:r>
    </w:p>
    <w:p w14:paraId="292BF486" w14:textId="77777777" w:rsidR="005D51CA" w:rsidRPr="002D5E97" w:rsidRDefault="005D51CA" w:rsidP="005D51CA">
      <w:pPr>
        <w:pStyle w:val="Kd"/>
        <w:rPr>
          <w:lang w:val="hu-HU"/>
        </w:rPr>
      </w:pPr>
      <w:r w:rsidRPr="002D5E97">
        <w:rPr>
          <w:lang w:val="hu-HU"/>
        </w:rPr>
        <w:t xml:space="preserve">        // Egyszeri inicializáló kód</w:t>
      </w:r>
    </w:p>
    <w:p w14:paraId="165082C9" w14:textId="77777777" w:rsidR="005D51CA" w:rsidRPr="002D5E97" w:rsidRDefault="005D51CA" w:rsidP="005D51CA">
      <w:pPr>
        <w:pStyle w:val="Kd"/>
        <w:rPr>
          <w:lang w:val="hu-HU"/>
        </w:rPr>
      </w:pPr>
      <w:r w:rsidRPr="002D5E97">
        <w:rPr>
          <w:lang w:val="hu-HU"/>
        </w:rPr>
        <w:t xml:space="preserve">    }</w:t>
      </w:r>
    </w:p>
    <w:p w14:paraId="748C5485" w14:textId="77777777" w:rsidR="009379B6" w:rsidRPr="00BA66DE" w:rsidRDefault="009379B6" w:rsidP="000205F1">
      <w:pPr>
        <w:pStyle w:val="Heading1"/>
        <w:numPr>
          <w:ilvl w:val="0"/>
          <w:numId w:val="0"/>
        </w:numPr>
      </w:pPr>
    </w:p>
    <w:p w14:paraId="469362C9" w14:textId="77777777" w:rsidR="009379B6" w:rsidRPr="009379B6" w:rsidRDefault="00B50CAA" w:rsidP="00833153">
      <w:pPr>
        <w:pStyle w:val="Fejezetcmtartalomjegyzknlkl"/>
        <w:ind w:left="-993" w:firstLine="993"/>
      </w:pPr>
      <w:bookmarkStart w:id="50" w:name="_Toc332798853"/>
      <w:r w:rsidRPr="002D5E97">
        <w:lastRenderedPageBreak/>
        <w:t>Függelék</w:t>
      </w:r>
      <w:bookmarkEnd w:id="50"/>
      <w:r w:rsidR="00E77F24" w:rsidRPr="009379B6">
        <w:rPr>
          <w:lang w:val="en-US"/>
        </w:rPr>
        <w:drawing>
          <wp:inline distT="0" distB="0" distL="0" distR="0" wp14:anchorId="39D77A2E" wp14:editId="1A770CCE">
            <wp:extent cx="6278245" cy="8380730"/>
            <wp:effectExtent l="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78245" cy="8380730"/>
                    </a:xfrm>
                    <a:prstGeom prst="rect">
                      <a:avLst/>
                    </a:prstGeom>
                    <a:noFill/>
                    <a:ln>
                      <a:noFill/>
                    </a:ln>
                  </pic:spPr>
                </pic:pic>
              </a:graphicData>
            </a:graphic>
          </wp:inline>
        </w:drawing>
      </w:r>
    </w:p>
    <w:p w14:paraId="1F418539" w14:textId="77777777" w:rsidR="00061A96" w:rsidRPr="002D5E97" w:rsidRDefault="00061A96" w:rsidP="00061A96">
      <w:pPr>
        <w:pStyle w:val="Fejezetcimszmozsnlkl"/>
      </w:pPr>
      <w:bookmarkStart w:id="51" w:name="_Toc332798852"/>
      <w:bookmarkStart w:id="52" w:name="_Toc467531011"/>
      <w:r w:rsidRPr="002D5E97">
        <w:lastRenderedPageBreak/>
        <w:t>Irodalomjegyzék</w:t>
      </w:r>
      <w:bookmarkEnd w:id="51"/>
      <w:bookmarkEnd w:id="52"/>
    </w:p>
    <w:p w14:paraId="2FA0AB22" w14:textId="77777777" w:rsidR="00B50CAA" w:rsidRDefault="00061A96" w:rsidP="009D62FB">
      <w:pPr>
        <w:pStyle w:val="Irodalomjegyzksor"/>
      </w:pPr>
      <w:r w:rsidRPr="002D5E97">
        <w:t xml:space="preserve">iOS Architecture patterns: </w:t>
      </w:r>
      <w:hyperlink r:id="rId19" w:anchor=".mkod5pl0e" w:history="1">
        <w:r w:rsidR="001A187D" w:rsidRPr="007D70F9">
          <w:rPr>
            <w:rStyle w:val="Hyperlink"/>
          </w:rPr>
          <w:t>https://medium.com/ios-os-x-development/ios-architecture-patterns-ecba4c38de52#.mkod5pl0e</w:t>
        </w:r>
      </w:hyperlink>
    </w:p>
    <w:p w14:paraId="3043F4FF" w14:textId="06A8FDA7" w:rsidR="00B50CAA" w:rsidRDefault="00414EB4" w:rsidP="00414EB4">
      <w:pPr>
        <w:pStyle w:val="Irodalomjegyzksor"/>
      </w:pPr>
      <w:hyperlink r:id="rId20" w:history="1">
        <w:r w:rsidRPr="0036446B">
          <w:rPr>
            <w:rStyle w:val="Hyperlink"/>
          </w:rPr>
          <w:t>https://developer.apple.com/library/ios/documentation/ToolsLanguages/Conceptual/Xcode_Overview/UnitTesting.html</w:t>
        </w:r>
      </w:hyperlink>
    </w:p>
    <w:p w14:paraId="63491909" w14:textId="6BE1CE6D" w:rsidR="00414EB4" w:rsidRDefault="00414EB4" w:rsidP="00414EB4">
      <w:pPr>
        <w:pStyle w:val="Irodalomjegyzksor"/>
      </w:pPr>
      <w:hyperlink r:id="rId21" w:history="1">
        <w:r w:rsidRPr="0036446B">
          <w:rPr>
            <w:rStyle w:val="Hyperlink"/>
          </w:rPr>
          <w:t>https://www.aut.bme.hu/Course/ios</w:t>
        </w:r>
      </w:hyperlink>
      <w:r>
        <w:t xml:space="preserve"> - előadásokon vetített diák anyaga</w:t>
      </w:r>
    </w:p>
    <w:p w14:paraId="37E838D7" w14:textId="5F349BDA" w:rsidR="0085017B" w:rsidRDefault="0085017B" w:rsidP="00414EB4">
      <w:pPr>
        <w:pStyle w:val="Irodalomjegyzksor"/>
      </w:pPr>
      <w:hyperlink r:id="rId22" w:history="1">
        <w:r w:rsidRPr="0036446B">
          <w:rPr>
            <w:rStyle w:val="Hyperlink"/>
          </w:rPr>
          <w:t>https://en.wikipedia.org/wiki/XNU</w:t>
        </w:r>
      </w:hyperlink>
    </w:p>
    <w:p w14:paraId="2F7B4F7D" w14:textId="01C19977" w:rsidR="0085017B" w:rsidRDefault="00A7678E" w:rsidP="00414EB4">
      <w:pPr>
        <w:pStyle w:val="Irodalomjegyzksor"/>
      </w:pPr>
      <w:hyperlink r:id="rId23" w:history="1">
        <w:r w:rsidRPr="0036446B">
          <w:rPr>
            <w:rStyle w:val="Hyperlink"/>
          </w:rPr>
          <w:t>https://hu.wikipedia.org/wiki/Alkalmazásprogramozási_felület</w:t>
        </w:r>
      </w:hyperlink>
    </w:p>
    <w:p w14:paraId="343128BB" w14:textId="09EDAB33" w:rsidR="00A7678E" w:rsidRDefault="00A7678E" w:rsidP="00414EB4">
      <w:pPr>
        <w:pStyle w:val="Irodalomjegyzksor"/>
      </w:pPr>
      <w:hyperlink r:id="rId24" w:history="1">
        <w:r w:rsidRPr="0036446B">
          <w:rPr>
            <w:rStyle w:val="Hyperlink"/>
          </w:rPr>
          <w:t>https://docs.unity3d.com</w:t>
        </w:r>
      </w:hyperlink>
    </w:p>
    <w:p w14:paraId="5B0BE54E" w14:textId="23235DF5" w:rsidR="00A7678E" w:rsidRDefault="00120CB4" w:rsidP="00414EB4">
      <w:pPr>
        <w:pStyle w:val="Irodalomjegyzksor"/>
      </w:pPr>
      <w:hyperlink r:id="rId25" w:history="1">
        <w:r w:rsidRPr="0036446B">
          <w:rPr>
            <w:rStyle w:val="Hyperlink"/>
          </w:rPr>
          <w:t>https://hu.wikipedia.org/wiki/Szemétgyűjtés</w:t>
        </w:r>
      </w:hyperlink>
    </w:p>
    <w:p w14:paraId="31B82D7E" w14:textId="3E19B80B" w:rsidR="00120CB4" w:rsidRDefault="00714903" w:rsidP="00414EB4">
      <w:pPr>
        <w:pStyle w:val="Irodalomjegyzksor"/>
      </w:pPr>
      <w:hyperlink r:id="rId26" w:history="1">
        <w:r w:rsidRPr="0036446B">
          <w:rPr>
            <w:rStyle w:val="Hyperlink"/>
          </w:rPr>
          <w:t>https://swift.org/about/#swiftorg-and-open-source</w:t>
        </w:r>
      </w:hyperlink>
    </w:p>
    <w:p w14:paraId="3E389FD7" w14:textId="77777777" w:rsidR="00714903" w:rsidRPr="002D5E97" w:rsidRDefault="00714903" w:rsidP="00414EB4">
      <w:pPr>
        <w:pStyle w:val="Irodalomjegyzksor"/>
      </w:pPr>
    </w:p>
    <w:sectPr w:rsidR="00714903" w:rsidRPr="002D5E97" w:rsidSect="00B87D2C">
      <w:headerReference w:type="even" r:id="rId27"/>
      <w:footerReference w:type="default" r:id="rId28"/>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 w:author="Tibor Kántor" w:date="2016-11-23T16:59:00Z" w:initials="TK">
    <w:p w14:paraId="394551B1" w14:textId="608F75A4" w:rsidR="00DE3362" w:rsidRDefault="00DE3362">
      <w:pPr>
        <w:pStyle w:val="CommentText"/>
      </w:pPr>
      <w:r>
        <w:rPr>
          <w:rStyle w:val="CommentReference"/>
        </w:rPr>
        <w:annotationRef/>
      </w:r>
      <w:r>
        <w:t>Egy picit talán túl szubjektívek.</w:t>
      </w:r>
    </w:p>
  </w:comment>
  <w:comment w:id="22" w:author="Tibor Kántor" w:date="2016-11-23T17:14:00Z" w:initials="TK">
    <w:p w14:paraId="644DCE1B" w14:textId="59D7B9EB" w:rsidR="00DE3362" w:rsidRDefault="00DE3362">
      <w:pPr>
        <w:pStyle w:val="CommentText"/>
      </w:pPr>
      <w:r>
        <w:rPr>
          <w:rStyle w:val="CommentReference"/>
        </w:rPr>
        <w:annotationRef/>
      </w:r>
      <w:r>
        <w:t>/ nem játszik</w:t>
      </w:r>
    </w:p>
  </w:comment>
  <w:comment w:id="23" w:author="EDU_TXBW_7808@diakoffice.onmicrosoft.com" w:date="2016-11-24T17:49:00Z" w:initials="E">
    <w:p w14:paraId="13D68DA2" w14:textId="4B95F0CF" w:rsidR="000B4BBC" w:rsidRDefault="000B4BBC">
      <w:pPr>
        <w:pStyle w:val="CommentText"/>
      </w:pPr>
      <w:r>
        <w:rPr>
          <w:rStyle w:val="CommentReference"/>
        </w:rPr>
        <w:annotationRef/>
      </w:r>
      <w:r>
        <w:t>Ezt nem értem</w:t>
      </w:r>
    </w:p>
    <w:p w14:paraId="3632F12C" w14:textId="77777777" w:rsidR="00E60BC5" w:rsidRDefault="00E60BC5" w:rsidP="00E60BC5">
      <w:pPr>
        <w:pStyle w:val="CommentText"/>
        <w:ind w:firstLine="0"/>
      </w:pPr>
    </w:p>
  </w:comment>
  <w:comment w:id="24" w:author="Tibor Kántor" w:date="2016-11-23T17:14:00Z" w:initials="TK">
    <w:p w14:paraId="4D064EC2" w14:textId="094BE7EA" w:rsidR="00DE3362" w:rsidRDefault="00DE3362">
      <w:pPr>
        <w:pStyle w:val="CommentText"/>
      </w:pPr>
      <w:r>
        <w:rPr>
          <w:rStyle w:val="CommentReference"/>
        </w:rPr>
        <w:annotationRef/>
      </w:r>
      <w:r>
        <w:t>mint?</w:t>
      </w:r>
    </w:p>
  </w:comment>
  <w:comment w:id="25" w:author="EDU_TXBW_7808@diakoffice.onmicrosoft.com" w:date="2016-11-24T17:50:00Z" w:initials="E">
    <w:p w14:paraId="5B5AFBE6" w14:textId="1CBE8593" w:rsidR="00E60BC5" w:rsidRDefault="00E60BC5">
      <w:pPr>
        <w:pStyle w:val="CommentText"/>
      </w:pPr>
      <w:r>
        <w:rPr>
          <w:rStyle w:val="CommentReference"/>
        </w:rPr>
        <w:annotationRef/>
      </w:r>
      <w:r>
        <w:t xml:space="preserve">Mint az </w:t>
      </w:r>
      <w:proofErr w:type="spellStart"/>
      <w:r>
        <w:t>Android</w:t>
      </w:r>
      <w:proofErr w:type="spellEnd"/>
      <w:r>
        <w:t>, ez leírjam? Szerepel feljebb</w:t>
      </w:r>
    </w:p>
    <w:p w14:paraId="6A215B75" w14:textId="77777777" w:rsidR="00E60BC5" w:rsidRDefault="00E60BC5">
      <w:pPr>
        <w:pStyle w:val="CommentText"/>
      </w:pPr>
    </w:p>
  </w:comment>
  <w:comment w:id="40" w:author="Tibor Kántor" w:date="2016-11-23T17:37:00Z" w:initials="TK">
    <w:p w14:paraId="751ECA9C" w14:textId="451BEFE0" w:rsidR="00DE3362" w:rsidRDefault="00DE3362">
      <w:pPr>
        <w:pStyle w:val="CommentText"/>
      </w:pPr>
      <w:r>
        <w:rPr>
          <w:rStyle w:val="CommentReference"/>
        </w:rPr>
        <w:annotationRef/>
      </w:r>
      <w:r>
        <w:t>Esetleg ábra</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94551B1" w15:done="0"/>
  <w15:commentEx w15:paraId="644DCE1B" w15:done="0"/>
  <w15:commentEx w15:paraId="3632F12C" w15:paraIdParent="644DCE1B" w15:done="0"/>
  <w15:commentEx w15:paraId="4D064EC2" w15:done="0"/>
  <w15:commentEx w15:paraId="6A215B75" w15:paraIdParent="4D064EC2" w15:done="0"/>
  <w15:commentEx w15:paraId="751ECA9C"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F7F414" w14:textId="77777777" w:rsidR="00020277" w:rsidRDefault="00020277">
      <w:r>
        <w:separator/>
      </w:r>
    </w:p>
  </w:endnote>
  <w:endnote w:type="continuationSeparator" w:id="0">
    <w:p w14:paraId="6AE97A52" w14:textId="77777777" w:rsidR="00020277" w:rsidRDefault="000202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Menlo">
    <w:altName w:val="Menlo Regular"/>
    <w:panose1 w:val="020B0609030804020204"/>
    <w:charset w:val="00"/>
    <w:family w:val="auto"/>
    <w:pitch w:val="variable"/>
    <w:sig w:usb0="E60022FF" w:usb1="D200F9FB" w:usb2="02000028" w:usb3="00000000" w:csb0="000001DF" w:csb1="00000000"/>
  </w:font>
  <w:font w:name="Cambria">
    <w:panose1 w:val="02040503050406030204"/>
    <w:charset w:val="00"/>
    <w:family w:val="auto"/>
    <w:pitch w:val="variable"/>
    <w:sig w:usb0="E00002FF" w:usb1="400004FF" w:usb2="00000000" w:usb3="00000000" w:csb0="0000019F" w:csb1="00000000"/>
  </w:font>
  <w:font w:name="Yu Mincho">
    <w:panose1 w:val="02020400000000000000"/>
    <w:charset w:val="80"/>
    <w:family w:val="auto"/>
    <w:pitch w:val="variable"/>
    <w:sig w:usb0="800002E7" w:usb1="2AC7FCFF" w:usb2="00000012" w:usb3="00000000" w:csb0="0002009F" w:csb1="00000000"/>
  </w:font>
  <w:font w:name="Yu Gothic Light">
    <w:panose1 w:val="020B0300000000000000"/>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3929D7" w14:textId="77777777" w:rsidR="00DE3362" w:rsidRDefault="00DE3362">
    <w:pPr>
      <w:jc w:val="righ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8E1C13" w14:textId="77777777" w:rsidR="00DE3362" w:rsidRDefault="00DE3362" w:rsidP="00C00B3C">
    <w:pPr>
      <w:pStyle w:val="Footer"/>
    </w:pPr>
    <w:r>
      <w:rPr>
        <w:rStyle w:val="PageNumber"/>
      </w:rPr>
      <w:tab/>
    </w:r>
    <w:r>
      <w:rPr>
        <w:rStyle w:val="PageNumber"/>
      </w:rPr>
      <w:fldChar w:fldCharType="begin"/>
    </w:r>
    <w:r>
      <w:rPr>
        <w:rStyle w:val="PageNumber"/>
      </w:rPr>
      <w:instrText xml:space="preserve"> PAGE </w:instrText>
    </w:r>
    <w:r>
      <w:rPr>
        <w:rStyle w:val="PageNumber"/>
      </w:rPr>
      <w:fldChar w:fldCharType="separate"/>
    </w:r>
    <w:r w:rsidR="00DA77BC">
      <w:rPr>
        <w:rStyle w:val="PageNumber"/>
        <w:noProof/>
      </w:rPr>
      <w:t>28</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8AB8B9" w14:textId="77777777" w:rsidR="00020277" w:rsidRDefault="00020277">
      <w:r>
        <w:separator/>
      </w:r>
    </w:p>
  </w:footnote>
  <w:footnote w:type="continuationSeparator" w:id="0">
    <w:p w14:paraId="48FC4F95" w14:textId="77777777" w:rsidR="00020277" w:rsidRDefault="00020277">
      <w:r>
        <w:continuationSeparator/>
      </w:r>
    </w:p>
  </w:footnote>
  <w:footnote w:id="1">
    <w:p w14:paraId="467EF687" w14:textId="2B38EE06" w:rsidR="005E540C" w:rsidRDefault="005E540C" w:rsidP="00817CF6">
      <w:pPr>
        <w:pStyle w:val="FootnoteText"/>
      </w:pPr>
      <w:r>
        <w:rPr>
          <w:rStyle w:val="FootnoteReference"/>
        </w:rPr>
        <w:footnoteRef/>
      </w:r>
      <w:r>
        <w:t xml:space="preserve"> </w:t>
      </w:r>
      <w:hyperlink r:id="rId1" w:history="1">
        <w:r w:rsidRPr="0036446B">
          <w:rPr>
            <w:rStyle w:val="Hyperlink"/>
          </w:rPr>
          <w:t>https://play.google.com/store/apps/details?id=com.kpmoney.android</w:t>
        </w:r>
      </w:hyperlink>
    </w:p>
  </w:footnote>
  <w:footnote w:id="2">
    <w:p w14:paraId="0B8F29EA" w14:textId="48C22139" w:rsidR="005E540C" w:rsidRDefault="005E540C" w:rsidP="00817CF6">
      <w:pPr>
        <w:pStyle w:val="FootnoteText"/>
      </w:pPr>
      <w:r>
        <w:rPr>
          <w:rStyle w:val="FootnoteReference"/>
        </w:rPr>
        <w:footnoteRef/>
      </w:r>
      <w:r>
        <w:t xml:space="preserve"> </w:t>
      </w:r>
      <w:hyperlink r:id="rId2" w:history="1">
        <w:r w:rsidRPr="0036446B">
          <w:rPr>
            <w:rStyle w:val="Hyperlink"/>
          </w:rPr>
          <w:t>https://templates.office.com/en-us/Personal-money-tracker-TM02780244</w:t>
        </w:r>
      </w:hyperlink>
    </w:p>
  </w:footnote>
  <w:footnote w:id="3">
    <w:p w14:paraId="5A815C73" w14:textId="42101CC5" w:rsidR="00817CF6" w:rsidRDefault="00817CF6" w:rsidP="00817CF6">
      <w:pPr>
        <w:pStyle w:val="FootnoteText"/>
      </w:pPr>
      <w:r>
        <w:rPr>
          <w:rStyle w:val="FootnoteReference"/>
        </w:rPr>
        <w:footnoteRef/>
      </w:r>
      <w:r>
        <w:t xml:space="preserve"> </w:t>
      </w:r>
      <w:hyperlink r:id="rId3" w:history="1">
        <w:r w:rsidRPr="0036446B">
          <w:rPr>
            <w:rStyle w:val="Hyperlink"/>
          </w:rPr>
          <w:t>https://itunes.apple.com/hu/app/moneycontrol-income-expense/id634892482?mt=12</w:t>
        </w:r>
      </w:hyperlink>
    </w:p>
  </w:footnote>
  <w:footnote w:id="4">
    <w:p w14:paraId="48A84434" w14:textId="09EFCB9C" w:rsidR="00817CF6" w:rsidRDefault="00817CF6" w:rsidP="00817CF6">
      <w:pPr>
        <w:pStyle w:val="FootnoteText"/>
      </w:pPr>
      <w:r>
        <w:rPr>
          <w:rStyle w:val="FootnoteReference"/>
        </w:rPr>
        <w:footnoteRef/>
      </w:r>
      <w:r>
        <w:t xml:space="preserve"> </w:t>
      </w:r>
      <w:hyperlink r:id="rId4" w:history="1">
        <w:r w:rsidRPr="0036446B">
          <w:rPr>
            <w:rStyle w:val="Hyperlink"/>
          </w:rPr>
          <w:t>https://www.microsoft.com/hu-hu/store/p/money-tracker-free/9wzdncrdklch</w:t>
        </w:r>
      </w:hyperlink>
    </w:p>
  </w:footnote>
  <w:footnote w:id="5">
    <w:p w14:paraId="3AF9E246" w14:textId="4EBA80E7" w:rsidR="00DE3362" w:rsidRDefault="00DE3362">
      <w:pPr>
        <w:pStyle w:val="FootnoteText"/>
      </w:pPr>
      <w:r>
        <w:rPr>
          <w:rStyle w:val="FootnoteReference"/>
        </w:rPr>
        <w:footnoteRef/>
      </w:r>
      <w:r>
        <w:t xml:space="preserve"> </w:t>
      </w:r>
      <w:r w:rsidRPr="00E77F24">
        <w:t>https://itunes.apple.com/hu/app/daily-account-manager-income/id1168406615?mt=8</w:t>
      </w:r>
    </w:p>
  </w:footnote>
  <w:footnote w:id="6">
    <w:p w14:paraId="1C694C9D" w14:textId="1AB6428C" w:rsidR="00DE3362" w:rsidRDefault="00DE3362">
      <w:pPr>
        <w:pStyle w:val="FootnoteText"/>
      </w:pPr>
      <w:r>
        <w:rPr>
          <w:rStyle w:val="FootnoteReference"/>
        </w:rPr>
        <w:footnoteRef/>
      </w:r>
      <w:r>
        <w:t xml:space="preserve"> </w:t>
      </w:r>
      <w:r w:rsidRPr="008A5BB8">
        <w:t>https://itunes.apple.com/hu/app/foreceipt-receipt-manager/id721048897?mt=8</w:t>
      </w:r>
    </w:p>
  </w:footnote>
  <w:footnote w:id="7">
    <w:p w14:paraId="626DB2CB" w14:textId="47EB15D1" w:rsidR="00DE3362" w:rsidRDefault="00DE3362">
      <w:pPr>
        <w:pStyle w:val="FootnoteText"/>
      </w:pPr>
      <w:r>
        <w:rPr>
          <w:rStyle w:val="FootnoteReference"/>
        </w:rPr>
        <w:footnoteRef/>
      </w:r>
      <w:r>
        <w:t xml:space="preserve"> </w:t>
      </w:r>
      <w:r w:rsidRPr="00154109">
        <w:t>https://itunes.apple.com/hu/app/toshl-finance-expense-tracker/id921590251?mt=8</w:t>
      </w:r>
    </w:p>
  </w:footnote>
  <w:footnote w:id="8">
    <w:p w14:paraId="62EBB19F" w14:textId="33796BBF" w:rsidR="00DE3362" w:rsidRDefault="00DE3362">
      <w:pPr>
        <w:pStyle w:val="FootnoteText"/>
      </w:pPr>
      <w:r>
        <w:rPr>
          <w:rStyle w:val="FootnoteReference"/>
        </w:rPr>
        <w:footnoteRef/>
      </w:r>
      <w:r>
        <w:t xml:space="preserve"> </w:t>
      </w:r>
      <w:r w:rsidRPr="00E262F4">
        <w:t>https://itunes.apple.com/hu/app/money-manager-pro-financial/id465646699?mt=8</w:t>
      </w:r>
    </w:p>
  </w:footnote>
  <w:footnote w:id="9">
    <w:p w14:paraId="756BF16C" w14:textId="1C25A186" w:rsidR="00DE3362" w:rsidRDefault="00DE3362">
      <w:pPr>
        <w:pStyle w:val="FootnoteText"/>
      </w:pPr>
      <w:r>
        <w:rPr>
          <w:rStyle w:val="FootnoteReference"/>
        </w:rPr>
        <w:footnoteRef/>
      </w:r>
      <w:r>
        <w:t xml:space="preserve"> </w:t>
      </w:r>
      <w:r w:rsidRPr="00311035">
        <w:t>https://itunes.apple.com/hu/app/quick-money-recorder-expense/id554067740?mt=8</w:t>
      </w:r>
    </w:p>
  </w:footnote>
  <w:footnote w:id="10">
    <w:p w14:paraId="452F6516" w14:textId="77777777" w:rsidR="00DE3362" w:rsidRDefault="00DE3362">
      <w:pPr>
        <w:pStyle w:val="FootnoteText"/>
      </w:pPr>
      <w:r>
        <w:rPr>
          <w:rStyle w:val="FootnoteReference"/>
        </w:rPr>
        <w:footnoteRef/>
      </w:r>
      <w:r>
        <w:t xml:space="preserve"> </w:t>
      </w:r>
      <w:r w:rsidRPr="004975BE">
        <w:t>https://itunes.apple.com/hu/app/buxfer-expense-tracker-budget/id312260980?mt=8</w:t>
      </w:r>
    </w:p>
  </w:footnote>
  <w:footnote w:id="11">
    <w:p w14:paraId="3AAFBC4B" w14:textId="77777777" w:rsidR="00DE3362" w:rsidRDefault="00DE3362">
      <w:pPr>
        <w:pStyle w:val="FootnoteText"/>
      </w:pPr>
      <w:r>
        <w:rPr>
          <w:rStyle w:val="FootnoteReference"/>
        </w:rPr>
        <w:footnoteRef/>
      </w:r>
      <w:r>
        <w:t xml:space="preserve"> </w:t>
      </w:r>
      <w:r w:rsidRPr="004975BE">
        <w:t>https://itunes.apple.com/hu/app/live-expenses-expense-tracker/id486195690?mt=8</w:t>
      </w:r>
    </w:p>
  </w:footnote>
  <w:footnote w:id="12">
    <w:p w14:paraId="16880C3B" w14:textId="781A71F5" w:rsidR="00DE3362" w:rsidRDefault="00DE3362">
      <w:pPr>
        <w:pStyle w:val="FootnoteText"/>
      </w:pPr>
      <w:r>
        <w:rPr>
          <w:rStyle w:val="FootnoteReference"/>
        </w:rPr>
        <w:footnoteRef/>
      </w:r>
      <w:r>
        <w:t xml:space="preserve"> </w:t>
      </w:r>
      <w:r w:rsidRPr="00C84650">
        <w:t>https://itunes.apple.com/hu/app/spender-money-management/id637562972?mt=8</w:t>
      </w:r>
    </w:p>
  </w:footnote>
  <w:footnote w:id="13">
    <w:p w14:paraId="74A8D4EE" w14:textId="60E75B92" w:rsidR="008672A1" w:rsidRDefault="008672A1">
      <w:pPr>
        <w:pStyle w:val="FootnoteText"/>
      </w:pPr>
      <w:r>
        <w:rPr>
          <w:rStyle w:val="FootnoteReference"/>
        </w:rPr>
        <w:footnoteRef/>
      </w:r>
      <w:r>
        <w:t xml:space="preserve"> </w:t>
      </w:r>
      <w:r w:rsidRPr="008672A1">
        <w:t>https://developer.apple.com/app-store/review/guidelines/</w:t>
      </w:r>
    </w:p>
  </w:footnote>
  <w:footnote w:id="14">
    <w:p w14:paraId="0889DF95" w14:textId="03E5E9AF" w:rsidR="00A7678E" w:rsidRDefault="00A7678E">
      <w:pPr>
        <w:pStyle w:val="FootnoteText"/>
      </w:pPr>
      <w:r>
        <w:rPr>
          <w:rStyle w:val="FootnoteReference"/>
        </w:rPr>
        <w:footnoteRef/>
      </w:r>
      <w:r>
        <w:t xml:space="preserve"> </w:t>
      </w:r>
      <w:r>
        <w:t>API (</w:t>
      </w:r>
      <w:proofErr w:type="spellStart"/>
      <w:r>
        <w:t>Application</w:t>
      </w:r>
      <w:proofErr w:type="spellEnd"/>
      <w:r>
        <w:t xml:space="preserve"> </w:t>
      </w:r>
      <w:proofErr w:type="spellStart"/>
      <w:r>
        <w:t>Programming</w:t>
      </w:r>
      <w:proofErr w:type="spellEnd"/>
      <w:r>
        <w:t xml:space="preserve"> </w:t>
      </w:r>
      <w:proofErr w:type="spellStart"/>
      <w:r>
        <w:t>Interface</w:t>
      </w:r>
      <w:proofErr w:type="spellEnd"/>
      <w:r>
        <w:t xml:space="preserve">): </w:t>
      </w:r>
      <w:r w:rsidRPr="00A7678E">
        <w:t>egy program vagy rendszerprogram azon eljárásainak (szolgáltatásainak) és azok használatának dokumentációja, amelyet más programok felhasználhatnak. Egy nyilvános API segítségével lehetséges egy programrendszer szolgáltatásait használni anélkül, hogy annak belső működését ismerni kellene.</w:t>
      </w:r>
      <w:r>
        <w:t xml:space="preserve"> [5]</w:t>
      </w:r>
    </w:p>
  </w:footnote>
  <w:footnote w:id="15">
    <w:p w14:paraId="2EBCA1E4" w14:textId="617EE6BC" w:rsidR="00FD0876" w:rsidRDefault="00FD0876">
      <w:pPr>
        <w:pStyle w:val="FootnoteText"/>
      </w:pPr>
      <w:r>
        <w:rPr>
          <w:rStyle w:val="FootnoteReference"/>
        </w:rPr>
        <w:footnoteRef/>
      </w:r>
      <w:r>
        <w:t xml:space="preserve"> </w:t>
      </w:r>
      <w:r>
        <w:t>A szimulátor egy eszköz viselkedését próbálja leutánozni minél jobban, míg egy emulátor az eszköz belső működésének pontos másolatára hivatott.</w:t>
      </w:r>
    </w:p>
  </w:footnote>
  <w:footnote w:id="16">
    <w:p w14:paraId="02FFF02D" w14:textId="1BFDD250" w:rsidR="00FD0876" w:rsidRDefault="00FD0876">
      <w:pPr>
        <w:pStyle w:val="FootnoteText"/>
      </w:pPr>
      <w:r>
        <w:rPr>
          <w:rStyle w:val="FootnoteReference"/>
        </w:rPr>
        <w:footnoteRef/>
      </w:r>
      <w:r>
        <w:t xml:space="preserve"> </w:t>
      </w:r>
      <w:r>
        <w:t>[7]</w:t>
      </w:r>
      <w:r w:rsidR="00120CB4" w:rsidRPr="00120CB4">
        <w:t xml:space="preserve"> A számítástechnikában a szemétgyűjtés (angolul </w:t>
      </w:r>
      <w:proofErr w:type="spellStart"/>
      <w:r w:rsidR="00120CB4" w:rsidRPr="00120CB4">
        <w:t>garbage</w:t>
      </w:r>
      <w:proofErr w:type="spellEnd"/>
      <w:r w:rsidR="00120CB4" w:rsidRPr="00120CB4">
        <w:t xml:space="preserve"> </w:t>
      </w:r>
      <w:proofErr w:type="spellStart"/>
      <w:r w:rsidR="00120CB4" w:rsidRPr="00120CB4">
        <w:t>collection</w:t>
      </w:r>
      <w:proofErr w:type="spellEnd"/>
      <w:r w:rsidR="00120CB4" w:rsidRPr="00120CB4">
        <w:t xml:space="preserve">) egy formája a biztonságos memóriakezelésnek. A szemétgyűjtő (angolul </w:t>
      </w:r>
      <w:proofErr w:type="spellStart"/>
      <w:r w:rsidR="00120CB4" w:rsidRPr="00120CB4">
        <w:t>garbage</w:t>
      </w:r>
      <w:proofErr w:type="spellEnd"/>
      <w:r w:rsidR="00120CB4" w:rsidRPr="00120CB4">
        <w:t xml:space="preserve"> </w:t>
      </w:r>
      <w:proofErr w:type="spellStart"/>
      <w:r w:rsidR="00120CB4" w:rsidRPr="00120CB4">
        <w:t>collector</w:t>
      </w:r>
      <w:proofErr w:type="spellEnd"/>
      <w:r w:rsidR="00120CB4" w:rsidRPr="00120CB4">
        <w:t xml:space="preserve"> vagy röviden GC) megkísérli eltávolítani a memóriából azokat az objektumokat, amelyeket az alkalmazás már nem használ.</w:t>
      </w:r>
    </w:p>
  </w:footnote>
  <w:footnote w:id="17">
    <w:p w14:paraId="28CC25B1" w14:textId="49B0186F" w:rsidR="00B0543F" w:rsidRDefault="00B0543F" w:rsidP="00B0543F">
      <w:pPr>
        <w:pStyle w:val="FootnoteText"/>
      </w:pPr>
      <w:r>
        <w:rPr>
          <w:rStyle w:val="FootnoteReference"/>
        </w:rPr>
        <w:footnoteRef/>
      </w:r>
      <w:r>
        <w:t xml:space="preserve"> </w:t>
      </w:r>
      <w:hyperlink r:id="rId5" w:history="1">
        <w:r w:rsidRPr="0036446B">
          <w:rPr>
            <w:rStyle w:val="Hyperlink"/>
          </w:rPr>
          <w:t>https://developer.apple.com/ios/human-interface-guidelines/overview/design-principles/</w:t>
        </w:r>
      </w:hyperlink>
    </w:p>
  </w:footnote>
  <w:footnote w:id="18">
    <w:p w14:paraId="30E99E55" w14:textId="7A6162A9" w:rsidR="00CD1A7A" w:rsidRDefault="00CD1A7A">
      <w:pPr>
        <w:pStyle w:val="FootnoteText"/>
      </w:pPr>
      <w:r>
        <w:rPr>
          <w:rStyle w:val="FootnoteReference"/>
        </w:rPr>
        <w:footnoteRef/>
      </w:r>
      <w:r>
        <w:t xml:space="preserve"> </w:t>
      </w:r>
      <w:proofErr w:type="spellStart"/>
      <w:r>
        <w:t>M</w:t>
      </w:r>
      <w:r>
        <w:t>ock-olásnak</w:t>
      </w:r>
      <w:proofErr w:type="spellEnd"/>
      <w:r>
        <w:t xml:space="preserve"> nevezzük, amikor  tesztelés céljából, vagy egy korábbi fejlesztési állapotban a valós adatokat/funkcionalitást - az azt használó/ismerő entitás számára átlátszóan - egyszerűen leírható példa (</w:t>
      </w:r>
      <w:proofErr w:type="spellStart"/>
      <w:r>
        <w:t>dummy</w:t>
      </w:r>
      <w:proofErr w:type="spellEnd"/>
      <w:r>
        <w:t>) adat/funkciókra cseréljük</w:t>
      </w:r>
    </w:p>
  </w:footnote>
  <w:footnote w:id="19">
    <w:p w14:paraId="4DE830E9" w14:textId="0989389B" w:rsidR="00DA77BC" w:rsidRDefault="00DA77BC">
      <w:pPr>
        <w:pStyle w:val="FootnoteText"/>
      </w:pPr>
      <w:r>
        <w:rPr>
          <w:rStyle w:val="FootnoteReference"/>
        </w:rPr>
        <w:footnoteRef/>
      </w:r>
      <w:r>
        <w:t xml:space="preserve"> A kód interfészektől </w:t>
      </w:r>
      <w:proofErr w:type="spellStart"/>
      <w:r>
        <w:t>függjön</w:t>
      </w:r>
      <w:proofErr w:type="spellEnd"/>
      <w:r>
        <w:t xml:space="preserve"> és ne megvalósításoktól</w:t>
      </w:r>
      <w:bookmarkStart w:id="45" w:name="_GoBack"/>
      <w:bookmarkEnd w:id="45"/>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085EE6" w14:textId="77777777" w:rsidR="00DE3362" w:rsidRDefault="00DE3362"/>
  <w:p w14:paraId="5A2D4963" w14:textId="77777777" w:rsidR="00DE3362" w:rsidRDefault="00DE3362"/>
  <w:p w14:paraId="16653EC6" w14:textId="77777777" w:rsidR="00DE3362" w:rsidRDefault="00DE3362"/>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18A6236"/>
    <w:lvl w:ilvl="0">
      <w:start w:val="1"/>
      <w:numFmt w:val="decimal"/>
      <w:lvlText w:val="%1."/>
      <w:lvlJc w:val="left"/>
      <w:pPr>
        <w:tabs>
          <w:tab w:val="num" w:pos="1492"/>
        </w:tabs>
        <w:ind w:left="1492" w:hanging="360"/>
      </w:pPr>
    </w:lvl>
  </w:abstractNum>
  <w:abstractNum w:abstractNumId="1">
    <w:nsid w:val="FFFFFF7D"/>
    <w:multiLevelType w:val="singleLevel"/>
    <w:tmpl w:val="12A222D8"/>
    <w:lvl w:ilvl="0">
      <w:start w:val="1"/>
      <w:numFmt w:val="decimal"/>
      <w:lvlText w:val="%1."/>
      <w:lvlJc w:val="left"/>
      <w:pPr>
        <w:tabs>
          <w:tab w:val="num" w:pos="1209"/>
        </w:tabs>
        <w:ind w:left="1209" w:hanging="360"/>
      </w:pPr>
    </w:lvl>
  </w:abstractNum>
  <w:abstractNum w:abstractNumId="2">
    <w:nsid w:val="FFFFFF7E"/>
    <w:multiLevelType w:val="singleLevel"/>
    <w:tmpl w:val="1FBCD550"/>
    <w:lvl w:ilvl="0">
      <w:start w:val="1"/>
      <w:numFmt w:val="decimal"/>
      <w:lvlText w:val="%1."/>
      <w:lvlJc w:val="left"/>
      <w:pPr>
        <w:tabs>
          <w:tab w:val="num" w:pos="926"/>
        </w:tabs>
        <w:ind w:left="926" w:hanging="360"/>
      </w:pPr>
    </w:lvl>
  </w:abstractNum>
  <w:abstractNum w:abstractNumId="3">
    <w:nsid w:val="FFFFFF7F"/>
    <w:multiLevelType w:val="singleLevel"/>
    <w:tmpl w:val="A41063B2"/>
    <w:lvl w:ilvl="0">
      <w:start w:val="1"/>
      <w:numFmt w:val="decimal"/>
      <w:lvlText w:val="%1."/>
      <w:lvlJc w:val="left"/>
      <w:pPr>
        <w:tabs>
          <w:tab w:val="num" w:pos="643"/>
        </w:tabs>
        <w:ind w:left="643" w:hanging="360"/>
      </w:pPr>
    </w:lvl>
  </w:abstractNum>
  <w:abstractNum w:abstractNumId="4">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C3836EA"/>
    <w:lvl w:ilvl="0">
      <w:start w:val="1"/>
      <w:numFmt w:val="decimal"/>
      <w:lvlText w:val="%1."/>
      <w:lvlJc w:val="left"/>
      <w:pPr>
        <w:tabs>
          <w:tab w:val="num" w:pos="360"/>
        </w:tabs>
        <w:ind w:left="360" w:hanging="360"/>
      </w:pPr>
    </w:lvl>
  </w:abstractNum>
  <w:abstractNum w:abstractNumId="9">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03433DD9"/>
    <w:multiLevelType w:val="hybridMultilevel"/>
    <w:tmpl w:val="CC740A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0D14799D"/>
    <w:multiLevelType w:val="hybridMultilevel"/>
    <w:tmpl w:val="88A4783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5EE0508"/>
    <w:multiLevelType w:val="multilevel"/>
    <w:tmpl w:val="418E4214"/>
    <w:numStyleLink w:val="tmutatszmozottlista"/>
  </w:abstractNum>
  <w:abstractNum w:abstractNumId="14">
    <w:nsid w:val="1B553818"/>
    <w:multiLevelType w:val="hybridMultilevel"/>
    <w:tmpl w:val="8C5040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6">
    <w:nsid w:val="295B3422"/>
    <w:multiLevelType w:val="hybridMultilevel"/>
    <w:tmpl w:val="69C672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AFB19C6"/>
    <w:multiLevelType w:val="hybridMultilevel"/>
    <w:tmpl w:val="0E68F3AC"/>
    <w:lvl w:ilvl="0" w:tplc="0409000F">
      <w:start w:val="1"/>
      <w:numFmt w:val="decimal"/>
      <w:lvlText w:val="%1."/>
      <w:lvlJc w:val="left"/>
      <w:pPr>
        <w:ind w:left="1502" w:hanging="360"/>
      </w:pPr>
    </w:lvl>
    <w:lvl w:ilvl="1" w:tplc="04090019">
      <w:start w:val="1"/>
      <w:numFmt w:val="lowerLetter"/>
      <w:lvlText w:val="%2."/>
      <w:lvlJc w:val="left"/>
      <w:pPr>
        <w:ind w:left="2222" w:hanging="360"/>
      </w:pPr>
    </w:lvl>
    <w:lvl w:ilvl="2" w:tplc="0409001B" w:tentative="1">
      <w:start w:val="1"/>
      <w:numFmt w:val="lowerRoman"/>
      <w:lvlText w:val="%3."/>
      <w:lvlJc w:val="right"/>
      <w:pPr>
        <w:ind w:left="2942" w:hanging="180"/>
      </w:pPr>
    </w:lvl>
    <w:lvl w:ilvl="3" w:tplc="0409000F" w:tentative="1">
      <w:start w:val="1"/>
      <w:numFmt w:val="decimal"/>
      <w:lvlText w:val="%4."/>
      <w:lvlJc w:val="left"/>
      <w:pPr>
        <w:ind w:left="3662" w:hanging="360"/>
      </w:pPr>
    </w:lvl>
    <w:lvl w:ilvl="4" w:tplc="04090019" w:tentative="1">
      <w:start w:val="1"/>
      <w:numFmt w:val="lowerLetter"/>
      <w:lvlText w:val="%5."/>
      <w:lvlJc w:val="left"/>
      <w:pPr>
        <w:ind w:left="4382" w:hanging="360"/>
      </w:pPr>
    </w:lvl>
    <w:lvl w:ilvl="5" w:tplc="0409001B" w:tentative="1">
      <w:start w:val="1"/>
      <w:numFmt w:val="lowerRoman"/>
      <w:lvlText w:val="%6."/>
      <w:lvlJc w:val="right"/>
      <w:pPr>
        <w:ind w:left="5102" w:hanging="180"/>
      </w:pPr>
    </w:lvl>
    <w:lvl w:ilvl="6" w:tplc="0409000F" w:tentative="1">
      <w:start w:val="1"/>
      <w:numFmt w:val="decimal"/>
      <w:lvlText w:val="%7."/>
      <w:lvlJc w:val="left"/>
      <w:pPr>
        <w:ind w:left="5822" w:hanging="360"/>
      </w:pPr>
    </w:lvl>
    <w:lvl w:ilvl="7" w:tplc="04090019" w:tentative="1">
      <w:start w:val="1"/>
      <w:numFmt w:val="lowerLetter"/>
      <w:lvlText w:val="%8."/>
      <w:lvlJc w:val="left"/>
      <w:pPr>
        <w:ind w:left="6542" w:hanging="360"/>
      </w:pPr>
    </w:lvl>
    <w:lvl w:ilvl="8" w:tplc="0409001B" w:tentative="1">
      <w:start w:val="1"/>
      <w:numFmt w:val="lowerRoman"/>
      <w:lvlText w:val="%9."/>
      <w:lvlJc w:val="right"/>
      <w:pPr>
        <w:ind w:left="7262" w:hanging="180"/>
      </w:pPr>
    </w:lvl>
  </w:abstractNum>
  <w:abstractNum w:abstractNumId="18">
    <w:nsid w:val="2F7C7073"/>
    <w:multiLevelType w:val="hybridMultilevel"/>
    <w:tmpl w:val="6966F9F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01428E5"/>
    <w:multiLevelType w:val="hybridMultilevel"/>
    <w:tmpl w:val="1240A0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3520541"/>
    <w:multiLevelType w:val="hybridMultilevel"/>
    <w:tmpl w:val="A1F6D5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nsid w:val="5722781A"/>
    <w:multiLevelType w:val="hybridMultilevel"/>
    <w:tmpl w:val="C07CCF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9">
    <w:nsid w:val="6BBB2C90"/>
    <w:multiLevelType w:val="hybridMultilevel"/>
    <w:tmpl w:val="9DEAC9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5EF2A03"/>
    <w:multiLevelType w:val="hybridMultilevel"/>
    <w:tmpl w:val="DF1E3656"/>
    <w:lvl w:ilvl="0" w:tplc="04090001">
      <w:start w:val="1"/>
      <w:numFmt w:val="bullet"/>
      <w:lvlText w:val=""/>
      <w:lvlJc w:val="left"/>
      <w:pPr>
        <w:ind w:left="1507" w:hanging="360"/>
      </w:pPr>
      <w:rPr>
        <w:rFonts w:ascii="Symbol" w:hAnsi="Symbol" w:hint="default"/>
      </w:rPr>
    </w:lvl>
    <w:lvl w:ilvl="1" w:tplc="04090003">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31">
    <w:nsid w:val="799C3B84"/>
    <w:multiLevelType w:val="multilevel"/>
    <w:tmpl w:val="58BEC5FA"/>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2">
    <w:nsid w:val="7AC65A55"/>
    <w:multiLevelType w:val="hybridMultilevel"/>
    <w:tmpl w:val="8CD8D9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0"/>
  </w:num>
  <w:num w:numId="2">
    <w:abstractNumId w:val="31"/>
  </w:num>
  <w:num w:numId="3">
    <w:abstractNumId w:val="15"/>
  </w:num>
  <w:num w:numId="4">
    <w:abstractNumId w:val="24"/>
  </w:num>
  <w:num w:numId="5">
    <w:abstractNumId w:val="25"/>
  </w:num>
  <w:num w:numId="6">
    <w:abstractNumId w:val="26"/>
  </w:num>
  <w:num w:numId="7">
    <w:abstractNumId w:val="21"/>
  </w:num>
  <w:num w:numId="8">
    <w:abstractNumId w:val="13"/>
  </w:num>
  <w:num w:numId="9">
    <w:abstractNumId w:val="22"/>
  </w:num>
  <w:num w:numId="10">
    <w:abstractNumId w:val="33"/>
  </w:num>
  <w:num w:numId="11">
    <w:abstractNumId w:val="23"/>
  </w:num>
  <w:num w:numId="12">
    <w:abstractNumId w:val="28"/>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30"/>
  </w:num>
  <w:num w:numId="24">
    <w:abstractNumId w:val="12"/>
  </w:num>
  <w:num w:numId="25">
    <w:abstractNumId w:val="20"/>
  </w:num>
  <w:num w:numId="26">
    <w:abstractNumId w:val="29"/>
  </w:num>
  <w:num w:numId="27">
    <w:abstractNumId w:val="19"/>
  </w:num>
  <w:num w:numId="28">
    <w:abstractNumId w:val="16"/>
  </w:num>
  <w:num w:numId="29">
    <w:abstractNumId w:val="14"/>
  </w:num>
  <w:num w:numId="30">
    <w:abstractNumId w:val="27"/>
  </w:num>
  <w:num w:numId="31">
    <w:abstractNumId w:val="11"/>
  </w:num>
  <w:num w:numId="32">
    <w:abstractNumId w:val="18"/>
  </w:num>
  <w:num w:numId="33">
    <w:abstractNumId w:val="17"/>
  </w:num>
  <w:num w:numId="34">
    <w:abstractNumId w:val="32"/>
  </w:num>
  <w:numIdMacAtCleanup w:val="12"/>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DU_TXBW_7808@diakoffice.onmicrosoft.com">
    <w15:presenceInfo w15:providerId="None" w15:userId="EDU_TXBW_7808@diakoffice.onmicrosoft.c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SystemFonts/>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0CAA"/>
    <w:rsid w:val="00003E62"/>
    <w:rsid w:val="000062F4"/>
    <w:rsid w:val="0001192F"/>
    <w:rsid w:val="00020277"/>
    <w:rsid w:val="000205F1"/>
    <w:rsid w:val="00027456"/>
    <w:rsid w:val="000308C1"/>
    <w:rsid w:val="0003762A"/>
    <w:rsid w:val="00061A96"/>
    <w:rsid w:val="000723AF"/>
    <w:rsid w:val="000747AB"/>
    <w:rsid w:val="0007647A"/>
    <w:rsid w:val="000A7483"/>
    <w:rsid w:val="000B4BBC"/>
    <w:rsid w:val="000B53E0"/>
    <w:rsid w:val="000D4969"/>
    <w:rsid w:val="000D5A35"/>
    <w:rsid w:val="00102689"/>
    <w:rsid w:val="00120CB4"/>
    <w:rsid w:val="00153D48"/>
    <w:rsid w:val="00154109"/>
    <w:rsid w:val="00171054"/>
    <w:rsid w:val="00176114"/>
    <w:rsid w:val="001A0548"/>
    <w:rsid w:val="001A187D"/>
    <w:rsid w:val="001A31DA"/>
    <w:rsid w:val="001A57BC"/>
    <w:rsid w:val="001B570E"/>
    <w:rsid w:val="001C50D7"/>
    <w:rsid w:val="001E03B3"/>
    <w:rsid w:val="001E241B"/>
    <w:rsid w:val="001E5262"/>
    <w:rsid w:val="00200224"/>
    <w:rsid w:val="002102C3"/>
    <w:rsid w:val="0021138E"/>
    <w:rsid w:val="00225786"/>
    <w:rsid w:val="00225F65"/>
    <w:rsid w:val="00227347"/>
    <w:rsid w:val="0023385E"/>
    <w:rsid w:val="00265CFB"/>
    <w:rsid w:val="00267677"/>
    <w:rsid w:val="00271938"/>
    <w:rsid w:val="002768C4"/>
    <w:rsid w:val="002841F9"/>
    <w:rsid w:val="002B0FBA"/>
    <w:rsid w:val="002C093D"/>
    <w:rsid w:val="002D0621"/>
    <w:rsid w:val="002D5E97"/>
    <w:rsid w:val="002D7DA9"/>
    <w:rsid w:val="002E1D2A"/>
    <w:rsid w:val="002E2241"/>
    <w:rsid w:val="002F0322"/>
    <w:rsid w:val="00302BB3"/>
    <w:rsid w:val="00306D12"/>
    <w:rsid w:val="00311035"/>
    <w:rsid w:val="00313013"/>
    <w:rsid w:val="00317029"/>
    <w:rsid w:val="00334CB8"/>
    <w:rsid w:val="00343481"/>
    <w:rsid w:val="00350AEC"/>
    <w:rsid w:val="00351856"/>
    <w:rsid w:val="00363359"/>
    <w:rsid w:val="00364122"/>
    <w:rsid w:val="0037381F"/>
    <w:rsid w:val="00373935"/>
    <w:rsid w:val="00393F8A"/>
    <w:rsid w:val="0039406E"/>
    <w:rsid w:val="003A355E"/>
    <w:rsid w:val="003A4CDB"/>
    <w:rsid w:val="003B2DCD"/>
    <w:rsid w:val="003C5049"/>
    <w:rsid w:val="003D1C29"/>
    <w:rsid w:val="003D6E94"/>
    <w:rsid w:val="003E5358"/>
    <w:rsid w:val="003E70B1"/>
    <w:rsid w:val="003F5425"/>
    <w:rsid w:val="00400542"/>
    <w:rsid w:val="00405578"/>
    <w:rsid w:val="00410924"/>
    <w:rsid w:val="00414EB4"/>
    <w:rsid w:val="00417156"/>
    <w:rsid w:val="00420FB1"/>
    <w:rsid w:val="00427D1E"/>
    <w:rsid w:val="00440019"/>
    <w:rsid w:val="004725D4"/>
    <w:rsid w:val="004761A4"/>
    <w:rsid w:val="0048395A"/>
    <w:rsid w:val="004851C7"/>
    <w:rsid w:val="004869A9"/>
    <w:rsid w:val="00493031"/>
    <w:rsid w:val="004975BE"/>
    <w:rsid w:val="004C1EE1"/>
    <w:rsid w:val="00502A30"/>
    <w:rsid w:val="00520E08"/>
    <w:rsid w:val="00544E41"/>
    <w:rsid w:val="005524FC"/>
    <w:rsid w:val="00575844"/>
    <w:rsid w:val="00576495"/>
    <w:rsid w:val="005B71B4"/>
    <w:rsid w:val="005C2E18"/>
    <w:rsid w:val="005D1869"/>
    <w:rsid w:val="005D3443"/>
    <w:rsid w:val="005D37B7"/>
    <w:rsid w:val="005D51CA"/>
    <w:rsid w:val="005E01E0"/>
    <w:rsid w:val="005E0E9A"/>
    <w:rsid w:val="005E4927"/>
    <w:rsid w:val="005E540C"/>
    <w:rsid w:val="005F7124"/>
    <w:rsid w:val="00607F63"/>
    <w:rsid w:val="0062185B"/>
    <w:rsid w:val="0063585C"/>
    <w:rsid w:val="00641018"/>
    <w:rsid w:val="0064365C"/>
    <w:rsid w:val="00646E98"/>
    <w:rsid w:val="00650C7C"/>
    <w:rsid w:val="00654BEF"/>
    <w:rsid w:val="00654DD6"/>
    <w:rsid w:val="00671BA9"/>
    <w:rsid w:val="00675281"/>
    <w:rsid w:val="0068187A"/>
    <w:rsid w:val="00681E99"/>
    <w:rsid w:val="00683C22"/>
    <w:rsid w:val="00692605"/>
    <w:rsid w:val="006930A1"/>
    <w:rsid w:val="006A1B7F"/>
    <w:rsid w:val="006A7BFF"/>
    <w:rsid w:val="006C0CFD"/>
    <w:rsid w:val="006D1C44"/>
    <w:rsid w:val="006D31B7"/>
    <w:rsid w:val="006D338C"/>
    <w:rsid w:val="006F512E"/>
    <w:rsid w:val="00700E3A"/>
    <w:rsid w:val="00706D42"/>
    <w:rsid w:val="00714903"/>
    <w:rsid w:val="00730B3C"/>
    <w:rsid w:val="00737632"/>
    <w:rsid w:val="00747017"/>
    <w:rsid w:val="00777C45"/>
    <w:rsid w:val="007866F6"/>
    <w:rsid w:val="007B7ACE"/>
    <w:rsid w:val="00802CE6"/>
    <w:rsid w:val="00810869"/>
    <w:rsid w:val="00814023"/>
    <w:rsid w:val="00815C0D"/>
    <w:rsid w:val="00816BCB"/>
    <w:rsid w:val="00817CF6"/>
    <w:rsid w:val="00833153"/>
    <w:rsid w:val="008407B1"/>
    <w:rsid w:val="0085017B"/>
    <w:rsid w:val="00854BDC"/>
    <w:rsid w:val="00861C31"/>
    <w:rsid w:val="008664BC"/>
    <w:rsid w:val="008672A1"/>
    <w:rsid w:val="00887937"/>
    <w:rsid w:val="00892FE8"/>
    <w:rsid w:val="008A5BB8"/>
    <w:rsid w:val="008B07A3"/>
    <w:rsid w:val="008B07DC"/>
    <w:rsid w:val="008B6ECB"/>
    <w:rsid w:val="008C6A89"/>
    <w:rsid w:val="008E7228"/>
    <w:rsid w:val="0090541F"/>
    <w:rsid w:val="00913540"/>
    <w:rsid w:val="009379B6"/>
    <w:rsid w:val="00940CB1"/>
    <w:rsid w:val="00944A8E"/>
    <w:rsid w:val="009501DF"/>
    <w:rsid w:val="0095262C"/>
    <w:rsid w:val="009635FF"/>
    <w:rsid w:val="00976428"/>
    <w:rsid w:val="00980047"/>
    <w:rsid w:val="0098532E"/>
    <w:rsid w:val="009B1AB8"/>
    <w:rsid w:val="009B7F6A"/>
    <w:rsid w:val="009C1C93"/>
    <w:rsid w:val="009D08ED"/>
    <w:rsid w:val="009D521F"/>
    <w:rsid w:val="009D62FB"/>
    <w:rsid w:val="009F5B45"/>
    <w:rsid w:val="00A0703A"/>
    <w:rsid w:val="00A34DC4"/>
    <w:rsid w:val="00A748CD"/>
    <w:rsid w:val="00A75742"/>
    <w:rsid w:val="00A7678E"/>
    <w:rsid w:val="00A91559"/>
    <w:rsid w:val="00AA4DEA"/>
    <w:rsid w:val="00AB511F"/>
    <w:rsid w:val="00AD7869"/>
    <w:rsid w:val="00AE05C4"/>
    <w:rsid w:val="00AE2A6B"/>
    <w:rsid w:val="00AE2E35"/>
    <w:rsid w:val="00AE544D"/>
    <w:rsid w:val="00B0543F"/>
    <w:rsid w:val="00B10122"/>
    <w:rsid w:val="00B116F0"/>
    <w:rsid w:val="00B13FD0"/>
    <w:rsid w:val="00B148E1"/>
    <w:rsid w:val="00B320E4"/>
    <w:rsid w:val="00B335CB"/>
    <w:rsid w:val="00B4104A"/>
    <w:rsid w:val="00B45175"/>
    <w:rsid w:val="00B50CAA"/>
    <w:rsid w:val="00B61940"/>
    <w:rsid w:val="00B62139"/>
    <w:rsid w:val="00B825E9"/>
    <w:rsid w:val="00B82DFD"/>
    <w:rsid w:val="00B842C9"/>
    <w:rsid w:val="00B87D2C"/>
    <w:rsid w:val="00B96880"/>
    <w:rsid w:val="00BA3BB9"/>
    <w:rsid w:val="00BA66DE"/>
    <w:rsid w:val="00BB09A1"/>
    <w:rsid w:val="00BB4A05"/>
    <w:rsid w:val="00BB76E6"/>
    <w:rsid w:val="00BC4DF4"/>
    <w:rsid w:val="00BD0A91"/>
    <w:rsid w:val="00BD4609"/>
    <w:rsid w:val="00BF59EA"/>
    <w:rsid w:val="00C00B3C"/>
    <w:rsid w:val="00C25D52"/>
    <w:rsid w:val="00C2686E"/>
    <w:rsid w:val="00C31260"/>
    <w:rsid w:val="00C32842"/>
    <w:rsid w:val="00C3416E"/>
    <w:rsid w:val="00C47DBA"/>
    <w:rsid w:val="00C51A49"/>
    <w:rsid w:val="00C53F92"/>
    <w:rsid w:val="00C66D7B"/>
    <w:rsid w:val="00C67236"/>
    <w:rsid w:val="00C73DEE"/>
    <w:rsid w:val="00C83F69"/>
    <w:rsid w:val="00C84650"/>
    <w:rsid w:val="00C94815"/>
    <w:rsid w:val="00C96FCB"/>
    <w:rsid w:val="00CB0882"/>
    <w:rsid w:val="00CC77AB"/>
    <w:rsid w:val="00CD0BE8"/>
    <w:rsid w:val="00CD1A7A"/>
    <w:rsid w:val="00CE26F7"/>
    <w:rsid w:val="00CF1479"/>
    <w:rsid w:val="00CF60DB"/>
    <w:rsid w:val="00D040B3"/>
    <w:rsid w:val="00D07335"/>
    <w:rsid w:val="00D1632F"/>
    <w:rsid w:val="00D171E1"/>
    <w:rsid w:val="00D23BFC"/>
    <w:rsid w:val="00D273DE"/>
    <w:rsid w:val="00D429F2"/>
    <w:rsid w:val="00D4445E"/>
    <w:rsid w:val="00D46E51"/>
    <w:rsid w:val="00D523F6"/>
    <w:rsid w:val="00D53F5A"/>
    <w:rsid w:val="00D73F90"/>
    <w:rsid w:val="00D75669"/>
    <w:rsid w:val="00D81927"/>
    <w:rsid w:val="00D866ED"/>
    <w:rsid w:val="00D95E2C"/>
    <w:rsid w:val="00DA77BC"/>
    <w:rsid w:val="00DB7C43"/>
    <w:rsid w:val="00DD14B6"/>
    <w:rsid w:val="00DD5E28"/>
    <w:rsid w:val="00DD6A58"/>
    <w:rsid w:val="00DE0368"/>
    <w:rsid w:val="00DE2356"/>
    <w:rsid w:val="00DE3362"/>
    <w:rsid w:val="00DF2439"/>
    <w:rsid w:val="00E00269"/>
    <w:rsid w:val="00E02402"/>
    <w:rsid w:val="00E07EE4"/>
    <w:rsid w:val="00E262F4"/>
    <w:rsid w:val="00E30D14"/>
    <w:rsid w:val="00E37FC9"/>
    <w:rsid w:val="00E42F0D"/>
    <w:rsid w:val="00E4495D"/>
    <w:rsid w:val="00E60951"/>
    <w:rsid w:val="00E60BC5"/>
    <w:rsid w:val="00E7514B"/>
    <w:rsid w:val="00E77F24"/>
    <w:rsid w:val="00E8385C"/>
    <w:rsid w:val="00E86A0C"/>
    <w:rsid w:val="00E95AA2"/>
    <w:rsid w:val="00EB0C72"/>
    <w:rsid w:val="00EC2F5B"/>
    <w:rsid w:val="00EE1A1F"/>
    <w:rsid w:val="00EE2264"/>
    <w:rsid w:val="00EE69BD"/>
    <w:rsid w:val="00F050F9"/>
    <w:rsid w:val="00F22924"/>
    <w:rsid w:val="00F52C8B"/>
    <w:rsid w:val="00F608E9"/>
    <w:rsid w:val="00F9034D"/>
    <w:rsid w:val="00F91FC4"/>
    <w:rsid w:val="00FB2068"/>
    <w:rsid w:val="00FC262F"/>
    <w:rsid w:val="00FC7917"/>
    <w:rsid w:val="00FD0876"/>
    <w:rsid w:val="00FD31D6"/>
    <w:rsid w:val="00FE361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2DA3E3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iPriority="99" w:unhideWhenUsed="1"/>
    <w:lsdException w:name="Note Level 2" w:semiHidden="1" w:uiPriority="1" w:unhideWhenUsed="1"/>
    <w:lsdException w:name="Note Level 3" w:semiHidden="1" w:uiPriority="60" w:unhideWhenUsed="1"/>
    <w:lsdException w:name="Note Level 4" w:semiHidden="1" w:uiPriority="61" w:unhideWhenUsed="1"/>
    <w:lsdException w:name="Note Level 5" w:semiHidden="1" w:uiPriority="62" w:unhideWhenUsed="1"/>
    <w:lsdException w:name="Note Level 6" w:semiHidden="1" w:uiPriority="63" w:unhideWhenUsed="1"/>
    <w:lsdException w:name="Note Level 7" w:semiHidden="1" w:uiPriority="64" w:unhideWhenUsed="1"/>
    <w:lsdException w:name="Note Level 8" w:semiHidden="1" w:uiPriority="65" w:unhideWhenUsed="1"/>
    <w:lsdException w:name="Note Level 9" w:semiHidden="1" w:uiPriority="66"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lsdException w:name="Colorful Grid" w:uiPriority="29"/>
    <w:lsdException w:name="Light Shading Accent 1" w:uiPriority="30"/>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lsdException w:name="Medium List 2 Accent 6" w:uiPriority="21"/>
    <w:lsdException w:name="Medium Grid 1 Accent 6" w:uiPriority="31"/>
    <w:lsdException w:name="Medium Grid 2 Accent 6" w:uiPriority="32"/>
    <w:lsdException w:name="Medium Grid 3 Accent 6" w:uiPriority="33"/>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0B3C"/>
    <w:pPr>
      <w:spacing w:after="120" w:line="360" w:lineRule="auto"/>
      <w:ind w:firstLine="720"/>
      <w:jc w:val="both"/>
    </w:pPr>
    <w:rPr>
      <w:sz w:val="24"/>
      <w:szCs w:val="24"/>
      <w:lang w:val="hu-HU"/>
    </w:rPr>
  </w:style>
  <w:style w:type="paragraph" w:styleId="Heading1">
    <w:name w:val="heading 1"/>
    <w:basedOn w:val="Normal"/>
    <w:next w:val="Normal"/>
    <w:autoRedefine/>
    <w:qFormat/>
    <w:pPr>
      <w:keepNext/>
      <w:pageBreakBefore/>
      <w:numPr>
        <w:numId w:val="2"/>
      </w:numPr>
      <w:spacing w:before="360" w:after="480"/>
      <w:outlineLvl w:val="0"/>
    </w:pPr>
    <w:rPr>
      <w:rFonts w:cs="Arial"/>
      <w:b/>
      <w:bCs/>
      <w:kern w:val="32"/>
      <w:sz w:val="36"/>
      <w:szCs w:val="32"/>
    </w:rPr>
  </w:style>
  <w:style w:type="paragraph" w:styleId="Heading2">
    <w:name w:val="heading 2"/>
    <w:basedOn w:val="Normal"/>
    <w:next w:val="Normal"/>
    <w:autoRedefine/>
    <w:qFormat/>
    <w:pPr>
      <w:keepNext/>
      <w:numPr>
        <w:ilvl w:val="1"/>
        <w:numId w:val="2"/>
      </w:numPr>
      <w:spacing w:before="240" w:after="60"/>
      <w:outlineLvl w:val="1"/>
    </w:pPr>
    <w:rPr>
      <w:rFonts w:cs="Arial"/>
      <w:b/>
      <w:bCs/>
      <w:iCs/>
      <w:sz w:val="32"/>
      <w:szCs w:val="28"/>
    </w:rPr>
  </w:style>
  <w:style w:type="paragraph" w:styleId="Heading3">
    <w:name w:val="heading 3"/>
    <w:basedOn w:val="Normal"/>
    <w:next w:val="Normal"/>
    <w:autoRedefine/>
    <w:qFormat/>
    <w:pPr>
      <w:keepNext/>
      <w:numPr>
        <w:ilvl w:val="2"/>
        <w:numId w:val="2"/>
      </w:numPr>
      <w:spacing w:before="240" w:after="60"/>
      <w:outlineLvl w:val="2"/>
    </w:pPr>
    <w:rPr>
      <w:rFonts w:cs="Arial"/>
      <w:b/>
      <w:bCs/>
      <w:sz w:val="28"/>
      <w:szCs w:val="26"/>
    </w:rPr>
  </w:style>
  <w:style w:type="paragraph" w:styleId="Heading4">
    <w:name w:val="heading 4"/>
    <w:basedOn w:val="Normal"/>
    <w:next w:val="Normal"/>
    <w:autoRedefine/>
    <w:qFormat/>
    <w:pPr>
      <w:keepNext/>
      <w:numPr>
        <w:ilvl w:val="3"/>
        <w:numId w:val="2"/>
      </w:numPr>
      <w:spacing w:before="240" w:after="60"/>
      <w:outlineLvl w:val="3"/>
    </w:pPr>
    <w:rPr>
      <w:b/>
      <w:bCs/>
      <w:szCs w:val="28"/>
    </w:rPr>
  </w:style>
  <w:style w:type="paragraph" w:styleId="Heading5">
    <w:name w:val="heading 5"/>
    <w:basedOn w:val="Normal"/>
    <w:next w:val="Normal"/>
    <w:pPr>
      <w:numPr>
        <w:ilvl w:val="4"/>
        <w:numId w:val="2"/>
      </w:numPr>
      <w:spacing w:before="240" w:after="60"/>
      <w:outlineLvl w:val="4"/>
    </w:pPr>
    <w:rPr>
      <w:b/>
      <w:bCs/>
      <w:i/>
      <w:iCs/>
      <w:sz w:val="26"/>
      <w:szCs w:val="26"/>
    </w:rPr>
  </w:style>
  <w:style w:type="paragraph" w:styleId="Heading6">
    <w:name w:val="heading 6"/>
    <w:basedOn w:val="Normal"/>
    <w:next w:val="Normal"/>
    <w:pPr>
      <w:numPr>
        <w:ilvl w:val="5"/>
        <w:numId w:val="2"/>
      </w:numPr>
      <w:spacing w:before="240" w:after="60"/>
      <w:outlineLvl w:val="5"/>
    </w:pPr>
    <w:rPr>
      <w:b/>
      <w:bCs/>
      <w:sz w:val="22"/>
      <w:szCs w:val="22"/>
    </w:rPr>
  </w:style>
  <w:style w:type="paragraph" w:styleId="Heading7">
    <w:name w:val="heading 7"/>
    <w:basedOn w:val="Normal"/>
    <w:next w:val="Normal"/>
    <w:pPr>
      <w:numPr>
        <w:ilvl w:val="6"/>
        <w:numId w:val="2"/>
      </w:numPr>
      <w:spacing w:before="240" w:after="60"/>
      <w:outlineLvl w:val="6"/>
    </w:pPr>
  </w:style>
  <w:style w:type="paragraph" w:styleId="Heading8">
    <w:name w:val="heading 8"/>
    <w:basedOn w:val="Normal"/>
    <w:next w:val="Normal"/>
    <w:pPr>
      <w:numPr>
        <w:ilvl w:val="7"/>
        <w:numId w:val="2"/>
      </w:numPr>
      <w:spacing w:before="240" w:after="60"/>
      <w:outlineLvl w:val="7"/>
    </w:pPr>
    <w:rPr>
      <w:i/>
      <w:iCs/>
    </w:rPr>
  </w:style>
  <w:style w:type="paragraph" w:styleId="Heading9">
    <w:name w:val="heading 9"/>
    <w:basedOn w:val="Normal"/>
    <w:next w:val="Normal"/>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00B3C"/>
    <w:pPr>
      <w:tabs>
        <w:tab w:val="center" w:pos="4320"/>
        <w:tab w:val="right" w:pos="8640"/>
      </w:tabs>
      <w:ind w:firstLine="0"/>
    </w:pPr>
  </w:style>
  <w:style w:type="paragraph" w:styleId="Title">
    <w:name w:val="Title"/>
    <w:basedOn w:val="Normal"/>
    <w:next w:val="Subtitle"/>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al"/>
    <w:autoRedefine/>
    <w:rsid w:val="00171054"/>
    <w:pPr>
      <w:keepNext/>
      <w:spacing w:after="240" w:line="240" w:lineRule="auto"/>
      <w:ind w:firstLine="0"/>
      <w:jc w:val="center"/>
    </w:pPr>
    <w:rPr>
      <w:noProof/>
      <w:sz w:val="40"/>
    </w:rPr>
  </w:style>
  <w:style w:type="paragraph" w:styleId="Subtitle">
    <w:name w:val="Subtitle"/>
    <w:basedOn w:val="Normal"/>
    <w:autoRedefine/>
    <w:rsid w:val="009C1C93"/>
    <w:pPr>
      <w:keepLines/>
      <w:spacing w:before="120" w:after="4200"/>
      <w:ind w:firstLine="0"/>
      <w:jc w:val="center"/>
    </w:pPr>
    <w:rPr>
      <w:rFonts w:cs="Arial"/>
      <w:noProof/>
      <w:sz w:val="32"/>
    </w:rPr>
  </w:style>
  <w:style w:type="paragraph" w:styleId="Footer">
    <w:name w:val="footer"/>
    <w:basedOn w:val="Normal"/>
    <w:rsid w:val="00C00B3C"/>
    <w:pPr>
      <w:tabs>
        <w:tab w:val="center" w:pos="4320"/>
        <w:tab w:val="right" w:pos="8640"/>
      </w:tabs>
      <w:ind w:firstLine="0"/>
    </w:pPr>
  </w:style>
  <w:style w:type="paragraph" w:styleId="TOC2">
    <w:name w:val="toc 2"/>
    <w:basedOn w:val="Normal"/>
    <w:next w:val="Normal"/>
    <w:autoRedefine/>
    <w:uiPriority w:val="39"/>
    <w:rsid w:val="009C1C93"/>
    <w:pPr>
      <w:spacing w:after="0"/>
      <w:ind w:left="240"/>
      <w:jc w:val="left"/>
    </w:pPr>
    <w:rPr>
      <w:rFonts w:asciiTheme="minorHAnsi" w:hAnsiTheme="minorHAnsi"/>
      <w:b/>
      <w:bCs/>
      <w:sz w:val="22"/>
      <w:szCs w:val="22"/>
    </w:rPr>
  </w:style>
  <w:style w:type="paragraph" w:styleId="BodyText">
    <w:name w:val="Body Text"/>
    <w:basedOn w:val="Normal"/>
    <w:link w:val="BodyTextChar"/>
    <w:pPr>
      <w:spacing w:before="360"/>
      <w:ind w:firstLine="0"/>
    </w:pPr>
  </w:style>
  <w:style w:type="paragraph" w:customStyle="1" w:styleId="Nyilatkozatcm">
    <w:name w:val="Nyilatkozat cím"/>
    <w:basedOn w:val="Normal"/>
    <w:next w:val="Norma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OC1">
    <w:name w:val="toc 1"/>
    <w:basedOn w:val="Normal"/>
    <w:next w:val="Normal"/>
    <w:autoRedefine/>
    <w:uiPriority w:val="39"/>
    <w:rsid w:val="00D1632F"/>
    <w:pPr>
      <w:spacing w:before="120" w:after="0"/>
      <w:jc w:val="left"/>
    </w:pPr>
    <w:rPr>
      <w:rFonts w:asciiTheme="minorHAnsi" w:hAnsiTheme="minorHAnsi"/>
      <w:b/>
      <w:bCs/>
    </w:rPr>
  </w:style>
  <w:style w:type="paragraph" w:styleId="TOC3">
    <w:name w:val="toc 3"/>
    <w:basedOn w:val="Normal"/>
    <w:next w:val="Normal"/>
    <w:autoRedefine/>
    <w:uiPriority w:val="39"/>
    <w:rsid w:val="009C1C93"/>
    <w:pPr>
      <w:spacing w:after="0"/>
      <w:ind w:left="480"/>
      <w:jc w:val="left"/>
    </w:pPr>
    <w:rPr>
      <w:rFonts w:asciiTheme="minorHAnsi" w:hAnsiTheme="minorHAnsi"/>
      <w:sz w:val="22"/>
      <w:szCs w:val="22"/>
    </w:rPr>
  </w:style>
  <w:style w:type="paragraph" w:styleId="TOC4">
    <w:name w:val="toc 4"/>
    <w:basedOn w:val="Normal"/>
    <w:next w:val="Normal"/>
    <w:autoRedefine/>
    <w:semiHidden/>
    <w:rsid w:val="009C1C93"/>
    <w:pPr>
      <w:spacing w:after="0"/>
      <w:ind w:left="720"/>
      <w:jc w:val="left"/>
    </w:pPr>
    <w:rPr>
      <w:rFonts w:asciiTheme="minorHAnsi" w:hAnsiTheme="minorHAnsi"/>
      <w:sz w:val="20"/>
      <w:szCs w:val="20"/>
    </w:rPr>
  </w:style>
  <w:style w:type="paragraph" w:styleId="TOC5">
    <w:name w:val="toc 5"/>
    <w:basedOn w:val="Normal"/>
    <w:next w:val="Normal"/>
    <w:autoRedefine/>
    <w:semiHidden/>
    <w:rsid w:val="009C1C93"/>
    <w:pPr>
      <w:spacing w:after="0"/>
      <w:ind w:left="960"/>
      <w:jc w:val="left"/>
    </w:pPr>
    <w:rPr>
      <w:rFonts w:asciiTheme="minorHAnsi" w:hAnsiTheme="minorHAnsi"/>
      <w:sz w:val="20"/>
      <w:szCs w:val="20"/>
    </w:rPr>
  </w:style>
  <w:style w:type="paragraph" w:styleId="TOC6">
    <w:name w:val="toc 6"/>
    <w:basedOn w:val="Normal"/>
    <w:next w:val="Normal"/>
    <w:autoRedefine/>
    <w:semiHidden/>
    <w:rsid w:val="009C1C93"/>
    <w:pPr>
      <w:spacing w:after="0"/>
      <w:ind w:left="1200"/>
      <w:jc w:val="left"/>
    </w:pPr>
    <w:rPr>
      <w:rFonts w:asciiTheme="minorHAnsi" w:hAnsiTheme="minorHAnsi"/>
      <w:sz w:val="20"/>
      <w:szCs w:val="20"/>
    </w:rPr>
  </w:style>
  <w:style w:type="paragraph" w:styleId="TOC7">
    <w:name w:val="toc 7"/>
    <w:basedOn w:val="Normal"/>
    <w:next w:val="Normal"/>
    <w:autoRedefine/>
    <w:semiHidden/>
    <w:pPr>
      <w:spacing w:after="0"/>
      <w:ind w:left="1440"/>
      <w:jc w:val="left"/>
    </w:pPr>
    <w:rPr>
      <w:rFonts w:asciiTheme="minorHAnsi" w:hAnsiTheme="minorHAnsi"/>
      <w:sz w:val="20"/>
      <w:szCs w:val="20"/>
    </w:rPr>
  </w:style>
  <w:style w:type="paragraph" w:styleId="TOC8">
    <w:name w:val="toc 8"/>
    <w:basedOn w:val="Normal"/>
    <w:next w:val="Normal"/>
    <w:autoRedefine/>
    <w:semiHidden/>
    <w:pPr>
      <w:spacing w:after="0"/>
      <w:ind w:left="1680"/>
      <w:jc w:val="left"/>
    </w:pPr>
    <w:rPr>
      <w:rFonts w:asciiTheme="minorHAnsi" w:hAnsiTheme="minorHAnsi"/>
      <w:sz w:val="20"/>
      <w:szCs w:val="20"/>
    </w:rPr>
  </w:style>
  <w:style w:type="paragraph" w:styleId="TOC9">
    <w:name w:val="toc 9"/>
    <w:basedOn w:val="Normal"/>
    <w:next w:val="Normal"/>
    <w:autoRedefine/>
    <w:semiHidden/>
    <w:pPr>
      <w:spacing w:after="0"/>
      <w:ind w:left="1920"/>
      <w:jc w:val="left"/>
    </w:pPr>
    <w:rPr>
      <w:rFonts w:asciiTheme="minorHAnsi" w:hAnsiTheme="minorHAnsi"/>
      <w:sz w:val="20"/>
      <w:szCs w:val="20"/>
    </w:rPr>
  </w:style>
  <w:style w:type="character" w:styleId="Hyperlink">
    <w:name w:val="Hyperlink"/>
    <w:uiPriority w:val="99"/>
    <w:rPr>
      <w:color w:val="0000FF"/>
      <w:u w:val="single"/>
    </w:rPr>
  </w:style>
  <w:style w:type="character" w:styleId="PageNumber">
    <w:name w:val="page number"/>
    <w:basedOn w:val="DefaultParagraphFont"/>
  </w:style>
  <w:style w:type="paragraph" w:customStyle="1" w:styleId="Irodalomjegyzksor">
    <w:name w:val="Irodalomjegyzék sor"/>
    <w:basedOn w:val="Norma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FootnoteText">
    <w:name w:val="footnote text"/>
    <w:basedOn w:val="Normal"/>
    <w:semiHidden/>
    <w:rsid w:val="00B50CAA"/>
    <w:rPr>
      <w:sz w:val="20"/>
      <w:szCs w:val="20"/>
    </w:rPr>
  </w:style>
  <w:style w:type="paragraph" w:customStyle="1" w:styleId="Fejezetcimszmozsnlkl">
    <w:name w:val="Fejezetcim számozás nélkül"/>
    <w:basedOn w:val="Heading1"/>
    <w:next w:val="Normal"/>
    <w:rsid w:val="00D1632F"/>
    <w:pPr>
      <w:numPr>
        <w:numId w:val="0"/>
      </w:numPr>
      <w:spacing w:before="240"/>
    </w:pPr>
  </w:style>
  <w:style w:type="paragraph" w:styleId="Caption">
    <w:name w:val="caption"/>
    <w:basedOn w:val="Normal"/>
    <w:next w:val="Normal"/>
    <w:autoRedefine/>
    <w:qFormat/>
    <w:rsid w:val="002841F9"/>
    <w:pPr>
      <w:spacing w:before="120" w:after="240"/>
      <w:ind w:firstLine="0"/>
      <w:jc w:val="center"/>
    </w:pPr>
    <w:rPr>
      <w:b/>
      <w:bCs/>
      <w:sz w:val="20"/>
      <w:szCs w:val="20"/>
    </w:rPr>
  </w:style>
  <w:style w:type="paragraph" w:customStyle="1" w:styleId="Source">
    <w:name w:val="Source"/>
    <w:basedOn w:val="Norma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FootnoteReference">
    <w:name w:val="footnote reference"/>
    <w:semiHidden/>
    <w:rsid w:val="00B50CAA"/>
    <w:rPr>
      <w:vertAlign w:val="superscript"/>
    </w:rPr>
  </w:style>
  <w:style w:type="paragraph" w:styleId="BalloonText">
    <w:name w:val="Balloon Text"/>
    <w:basedOn w:val="Normal"/>
    <w:link w:val="BalloonTextChar"/>
    <w:rsid w:val="00350AEC"/>
    <w:pPr>
      <w:spacing w:line="240" w:lineRule="auto"/>
    </w:pPr>
    <w:rPr>
      <w:rFonts w:ascii="Tahoma" w:hAnsi="Tahoma" w:cs="Tahoma"/>
      <w:sz w:val="16"/>
      <w:szCs w:val="16"/>
    </w:rPr>
  </w:style>
  <w:style w:type="character" w:customStyle="1" w:styleId="BalloonTextChar">
    <w:name w:val="Balloon Text Char"/>
    <w:link w:val="BalloonText"/>
    <w:rsid w:val="00350AEC"/>
    <w:rPr>
      <w:rFonts w:ascii="Tahoma" w:hAnsi="Tahoma" w:cs="Tahoma"/>
      <w:sz w:val="16"/>
      <w:szCs w:val="16"/>
      <w:lang w:val="en-US" w:eastAsia="en-US"/>
    </w:rPr>
  </w:style>
  <w:style w:type="numbering" w:customStyle="1" w:styleId="tmutat-felsorols">
    <w:name w:val="Útmutató - felsorolás"/>
    <w:basedOn w:val="NoList"/>
    <w:rsid w:val="000062F4"/>
    <w:pPr>
      <w:numPr>
        <w:numId w:val="3"/>
      </w:numPr>
    </w:pPr>
  </w:style>
  <w:style w:type="paragraph" w:customStyle="1" w:styleId="tmutat">
    <w:name w:val="Útmutató"/>
    <w:basedOn w:val="Normal"/>
    <w:rsid w:val="00267677"/>
    <w:pPr>
      <w:spacing w:line="240" w:lineRule="auto"/>
      <w:ind w:firstLine="0"/>
    </w:pPr>
    <w:rPr>
      <w:sz w:val="21"/>
      <w:szCs w:val="22"/>
    </w:rPr>
  </w:style>
  <w:style w:type="character" w:customStyle="1" w:styleId="BodyTextChar">
    <w:name w:val="Body Text Char"/>
    <w:link w:val="BodyText"/>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oList"/>
    <w:rsid w:val="003A4CDB"/>
    <w:pPr>
      <w:numPr>
        <w:numId w:val="4"/>
      </w:numPr>
    </w:pPr>
  </w:style>
  <w:style w:type="numbering" w:customStyle="1" w:styleId="StyleOutlinenumberedSymbolsymbol11ptBoldLeft0cm">
    <w:name w:val="Style Outline numbered Symbol (symbol) 11 pt Bold Left:  0 cm ..."/>
    <w:basedOn w:val="NoList"/>
    <w:rsid w:val="003A4CDB"/>
    <w:pPr>
      <w:numPr>
        <w:numId w:val="5"/>
      </w:numPr>
    </w:pPr>
  </w:style>
  <w:style w:type="numbering" w:customStyle="1" w:styleId="StyleOutlinenumberedSymbolsymbol11ptBoldLeft0cm1">
    <w:name w:val="Style Outline numbered Symbol (symbol) 11 pt Bold Left:  0 cm ...1"/>
    <w:basedOn w:val="NoList"/>
    <w:rsid w:val="003A4CDB"/>
    <w:pPr>
      <w:numPr>
        <w:numId w:val="6"/>
      </w:numPr>
    </w:pPr>
  </w:style>
  <w:style w:type="paragraph" w:customStyle="1" w:styleId="Nyilatkozatszveg">
    <w:name w:val="Nyilatkozat szöveg"/>
    <w:basedOn w:val="Norma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al"/>
    <w:rsid w:val="00D429F2"/>
    <w:pPr>
      <w:ind w:firstLine="0"/>
      <w:jc w:val="center"/>
    </w:pPr>
    <w:rPr>
      <w:szCs w:val="20"/>
    </w:rPr>
  </w:style>
  <w:style w:type="paragraph" w:customStyle="1" w:styleId="Cmlapkarstanszk">
    <w:name w:val="Címlap kar és tanszék"/>
    <w:basedOn w:val="Normal"/>
    <w:rsid w:val="00171054"/>
    <w:pPr>
      <w:spacing w:after="0" w:line="240" w:lineRule="auto"/>
      <w:ind w:firstLine="0"/>
      <w:jc w:val="center"/>
    </w:pPr>
    <w:rPr>
      <w:szCs w:val="20"/>
    </w:rPr>
  </w:style>
  <w:style w:type="paragraph" w:customStyle="1" w:styleId="Cmlapegyetem">
    <w:name w:val="Címlap egyetem"/>
    <w:basedOn w:val="Normal"/>
    <w:rsid w:val="00171054"/>
    <w:pPr>
      <w:spacing w:before="120" w:after="0" w:line="240" w:lineRule="auto"/>
      <w:ind w:firstLine="0"/>
      <w:jc w:val="center"/>
    </w:pPr>
    <w:rPr>
      <w:b/>
      <w:bCs/>
      <w:szCs w:val="20"/>
    </w:rPr>
  </w:style>
  <w:style w:type="numbering" w:customStyle="1" w:styleId="tmutatszmozottlista">
    <w:name w:val="Útmutató számozott lista"/>
    <w:basedOn w:val="NoList"/>
    <w:rsid w:val="00D429F2"/>
    <w:pPr>
      <w:numPr>
        <w:numId w:val="7"/>
      </w:numPr>
    </w:pPr>
  </w:style>
  <w:style w:type="numbering" w:customStyle="1" w:styleId="Irodalomjegyzkttel">
    <w:name w:val="Irodalomjegyzék tétel"/>
    <w:basedOn w:val="NoList"/>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oList"/>
    <w:rsid w:val="00267677"/>
    <w:pPr>
      <w:numPr>
        <w:numId w:val="11"/>
      </w:numPr>
    </w:pPr>
  </w:style>
  <w:style w:type="character" w:styleId="BookTitle">
    <w:name w:val="Book Title"/>
    <w:uiPriority w:val="33"/>
    <w:rsid w:val="003F5425"/>
    <w:rPr>
      <w:b/>
      <w:bCs/>
      <w:smallCaps/>
      <w:spacing w:val="5"/>
    </w:rPr>
  </w:style>
  <w:style w:type="paragraph" w:styleId="IntenseQuote">
    <w:name w:val="Intense Quote"/>
    <w:basedOn w:val="Normal"/>
    <w:next w:val="Normal"/>
    <w:link w:val="IntenseQuoteChar"/>
    <w:uiPriority w:val="30"/>
    <w:rsid w:val="003F542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3F5425"/>
    <w:rPr>
      <w:b/>
      <w:bCs/>
      <w:i/>
      <w:iCs/>
      <w:color w:val="4F81BD"/>
      <w:sz w:val="24"/>
      <w:szCs w:val="24"/>
      <w:lang w:eastAsia="en-US"/>
    </w:rPr>
  </w:style>
  <w:style w:type="character" w:styleId="IntenseReference">
    <w:name w:val="Intense Reference"/>
    <w:uiPriority w:val="32"/>
    <w:rsid w:val="003F5425"/>
    <w:rPr>
      <w:b/>
      <w:bCs/>
      <w:smallCaps/>
      <w:color w:val="C0504D"/>
      <w:spacing w:val="5"/>
      <w:u w:val="single"/>
    </w:rPr>
  </w:style>
  <w:style w:type="character" w:styleId="SubtleReference">
    <w:name w:val="Subtle Reference"/>
    <w:uiPriority w:val="31"/>
    <w:rsid w:val="003F5425"/>
    <w:rPr>
      <w:smallCaps/>
      <w:color w:val="C0504D"/>
      <w:u w:val="single"/>
    </w:rPr>
  </w:style>
  <w:style w:type="paragraph" w:styleId="ListParagraph">
    <w:name w:val="List Paragraph"/>
    <w:basedOn w:val="Normal"/>
    <w:uiPriority w:val="34"/>
    <w:rsid w:val="003F5425"/>
    <w:pPr>
      <w:ind w:left="708"/>
    </w:pPr>
  </w:style>
  <w:style w:type="character" w:styleId="Emphasis">
    <w:name w:val="Emphasis"/>
    <w:qFormat/>
    <w:rsid w:val="003F5425"/>
    <w:rPr>
      <w:i/>
      <w:iCs/>
    </w:rPr>
  </w:style>
  <w:style w:type="character" w:styleId="SubtleEmphasis">
    <w:name w:val="Subtle Emphasis"/>
    <w:uiPriority w:val="19"/>
    <w:rsid w:val="003F5425"/>
    <w:rPr>
      <w:i/>
      <w:iCs/>
      <w:color w:val="808080"/>
    </w:rPr>
  </w:style>
  <w:style w:type="character" w:styleId="IntenseEmphasis">
    <w:name w:val="Intense Emphasis"/>
    <w:uiPriority w:val="21"/>
    <w:rsid w:val="003F5425"/>
    <w:rPr>
      <w:b/>
      <w:bCs/>
      <w:i/>
      <w:iCs/>
      <w:color w:val="4F81BD"/>
    </w:rPr>
  </w:style>
  <w:style w:type="paragraph" w:styleId="Quote">
    <w:name w:val="Quote"/>
    <w:basedOn w:val="Normal"/>
    <w:next w:val="Normal"/>
    <w:link w:val="QuoteChar"/>
    <w:uiPriority w:val="29"/>
    <w:rsid w:val="003F5425"/>
    <w:rPr>
      <w:i/>
      <w:iCs/>
      <w:color w:val="000000"/>
    </w:rPr>
  </w:style>
  <w:style w:type="character" w:customStyle="1" w:styleId="QuoteChar">
    <w:name w:val="Quote Char"/>
    <w:link w:val="Quote"/>
    <w:uiPriority w:val="29"/>
    <w:rsid w:val="003F5425"/>
    <w:rPr>
      <w:i/>
      <w:iCs/>
      <w:color w:val="000000"/>
      <w:sz w:val="24"/>
      <w:szCs w:val="24"/>
      <w:lang w:eastAsia="en-US"/>
    </w:rPr>
  </w:style>
  <w:style w:type="paragraph" w:styleId="NoSpacing">
    <w:name w:val="No Spacing"/>
    <w:uiPriority w:val="1"/>
    <w:rsid w:val="003F5425"/>
    <w:pPr>
      <w:ind w:firstLine="720"/>
      <w:jc w:val="both"/>
    </w:pPr>
    <w:rPr>
      <w:sz w:val="24"/>
      <w:szCs w:val="24"/>
      <w:lang w:val="hu-HU"/>
    </w:rPr>
  </w:style>
  <w:style w:type="character" w:styleId="Strong">
    <w:name w:val="Strong"/>
    <w:qFormat/>
    <w:rsid w:val="003F5425"/>
    <w:rPr>
      <w:b/>
      <w:bCs/>
    </w:rPr>
  </w:style>
  <w:style w:type="paragraph" w:customStyle="1" w:styleId="Kp">
    <w:name w:val="Kép"/>
    <w:basedOn w:val="Normal"/>
    <w:next w:val="Caption"/>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al"/>
    <w:qFormat/>
    <w:rsid w:val="00BA66DE"/>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Menlo" w:hAnsi="Menlo" w:cs="Menlo"/>
      <w:color w:val="26474B"/>
      <w:sz w:val="22"/>
      <w:szCs w:val="22"/>
      <w:lang w:val="en-US"/>
    </w:rPr>
  </w:style>
  <w:style w:type="paragraph" w:styleId="TOCHeading">
    <w:name w:val="TOC Heading"/>
    <w:basedOn w:val="Heading1"/>
    <w:next w:val="Normal"/>
    <w:uiPriority w:val="39"/>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al"/>
    <w:qFormat/>
    <w:rsid w:val="00B96880"/>
    <w:pPr>
      <w:outlineLvl w:val="9"/>
    </w:pPr>
    <w:rPr>
      <w:noProof/>
    </w:rPr>
  </w:style>
  <w:style w:type="character" w:styleId="FollowedHyperlink">
    <w:name w:val="FollowedHyperlink"/>
    <w:basedOn w:val="DefaultParagraphFont"/>
    <w:rsid w:val="000205F1"/>
    <w:rPr>
      <w:color w:val="954F72" w:themeColor="followedHyperlink"/>
      <w:u w:val="single"/>
    </w:rPr>
  </w:style>
  <w:style w:type="character" w:styleId="CommentReference">
    <w:name w:val="annotation reference"/>
    <w:basedOn w:val="DefaultParagraphFont"/>
    <w:rsid w:val="0007647A"/>
    <w:rPr>
      <w:sz w:val="18"/>
      <w:szCs w:val="18"/>
    </w:rPr>
  </w:style>
  <w:style w:type="paragraph" w:styleId="CommentText">
    <w:name w:val="annotation text"/>
    <w:basedOn w:val="Normal"/>
    <w:link w:val="CommentTextChar"/>
    <w:rsid w:val="0007647A"/>
    <w:pPr>
      <w:spacing w:line="240" w:lineRule="auto"/>
    </w:pPr>
  </w:style>
  <w:style w:type="character" w:customStyle="1" w:styleId="CommentTextChar">
    <w:name w:val="Comment Text Char"/>
    <w:basedOn w:val="DefaultParagraphFont"/>
    <w:link w:val="CommentText"/>
    <w:rsid w:val="0007647A"/>
    <w:rPr>
      <w:sz w:val="24"/>
      <w:szCs w:val="24"/>
      <w:lang w:val="hu-HU"/>
    </w:rPr>
  </w:style>
  <w:style w:type="paragraph" w:styleId="CommentSubject">
    <w:name w:val="annotation subject"/>
    <w:basedOn w:val="CommentText"/>
    <w:next w:val="CommentText"/>
    <w:link w:val="CommentSubjectChar"/>
    <w:rsid w:val="0007647A"/>
    <w:rPr>
      <w:b/>
      <w:bCs/>
      <w:sz w:val="20"/>
      <w:szCs w:val="20"/>
    </w:rPr>
  </w:style>
  <w:style w:type="character" w:customStyle="1" w:styleId="CommentSubjectChar">
    <w:name w:val="Comment Subject Char"/>
    <w:basedOn w:val="CommentTextChar"/>
    <w:link w:val="CommentSubject"/>
    <w:rsid w:val="0007647A"/>
    <w:rPr>
      <w:b/>
      <w:bCs/>
      <w:sz w:val="24"/>
      <w:szCs w:val="24"/>
      <w:lang w:val="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emf"/><Relationship Id="rId20" Type="http://schemas.openxmlformats.org/officeDocument/2006/relationships/hyperlink" Target="https://developer.apple.com/library/ios/documentation/ToolsLanguages/Conceptual/Xcode_Overview/UnitTesting.html" TargetMode="External"/><Relationship Id="rId21" Type="http://schemas.openxmlformats.org/officeDocument/2006/relationships/hyperlink" Target="https://www.aut.bme.hu/Course/ios" TargetMode="External"/><Relationship Id="rId22" Type="http://schemas.openxmlformats.org/officeDocument/2006/relationships/hyperlink" Target="https://en.wikipedia.org/wiki/XNU" TargetMode="External"/><Relationship Id="rId23" Type="http://schemas.openxmlformats.org/officeDocument/2006/relationships/hyperlink" Target="https://hu.wikipedia.org/wiki/Alkalmaz&#225;sprogramoz&#225;si_fel&#252;let" TargetMode="External"/><Relationship Id="rId24" Type="http://schemas.openxmlformats.org/officeDocument/2006/relationships/hyperlink" Target="https://docs.unity3d.com" TargetMode="External"/><Relationship Id="rId25" Type="http://schemas.openxmlformats.org/officeDocument/2006/relationships/hyperlink" Target="https://hu.wikipedia.org/wiki/Szem&#233;tgy&#369;jt&#233;s" TargetMode="External"/><Relationship Id="rId26" Type="http://schemas.openxmlformats.org/officeDocument/2006/relationships/hyperlink" Target="https://swift.org/about/#swiftorg-and-open-source" TargetMode="External"/><Relationship Id="rId27" Type="http://schemas.openxmlformats.org/officeDocument/2006/relationships/header" Target="header1.xml"/><Relationship Id="rId28" Type="http://schemas.openxmlformats.org/officeDocument/2006/relationships/footer" Target="footer2.xml"/><Relationship Id="rId29" Type="http://schemas.openxmlformats.org/officeDocument/2006/relationships/fontTable" Target="fontTable.xml"/><Relationship Id="rId30" Type="http://schemas.microsoft.com/office/2011/relationships/people" Target="people.xml"/><Relationship Id="rId31" Type="http://schemas.openxmlformats.org/officeDocument/2006/relationships/theme" Target="theme/theme1.xml"/><Relationship Id="rId10" Type="http://schemas.openxmlformats.org/officeDocument/2006/relationships/comments" Target="comments.xml"/><Relationship Id="rId11" Type="http://schemas.microsoft.com/office/2011/relationships/commentsExtended" Target="commentsExtended.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hyperlink" Target="https://medium.com/ios-os-x-development/ios-architecture-patterns-ecba4c38de52"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s://itunes.apple.com/hu/app/moneycontrol-income-expense/id634892482?mt=12" TargetMode="External"/><Relationship Id="rId4" Type="http://schemas.openxmlformats.org/officeDocument/2006/relationships/hyperlink" Target="https://www.microsoft.com/hu-hu/store/p/money-tracker-free/9wzdncrdklch" TargetMode="External"/><Relationship Id="rId5" Type="http://schemas.openxmlformats.org/officeDocument/2006/relationships/hyperlink" Target="https://developer.apple.com/ios/human-interface-guidelines/overview/design-principles/" TargetMode="External"/><Relationship Id="rId1" Type="http://schemas.openxmlformats.org/officeDocument/2006/relationships/hyperlink" Target="https://play.google.com/store/apps/details?id=com.kpmoney.android" TargetMode="External"/><Relationship Id="rId2" Type="http://schemas.openxmlformats.org/officeDocument/2006/relationships/hyperlink" Target="https://templates.office.com/en-us/Personal-money-tracker-TM02780244"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26FA2D-FD4F-4148-A6DD-BE6DCD5308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D:\BME\Diplomamunka\tervezet\diptervsema2.dot</Template>
  <TotalTime>316</TotalTime>
  <Pages>34</Pages>
  <Words>5614</Words>
  <Characters>32005</Characters>
  <Application>Microsoft Macintosh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Elektronikus terelők</vt:lpstr>
    </vt:vector>
  </TitlesOfParts>
  <Manager>Dr. Érték Elek</Manager>
  <Company>Automatizálási és Alkalmazott Informatikai Tanszék</Company>
  <LinksUpToDate>false</LinksUpToDate>
  <CharactersWithSpaces>37544</CharactersWithSpaces>
  <SharedDoc>false</SharedDoc>
  <HLinks>
    <vt:vector size="60" baseType="variant">
      <vt:variant>
        <vt:i4>327711</vt:i4>
      </vt:variant>
      <vt:variant>
        <vt:i4>12</vt:i4>
      </vt:variant>
      <vt:variant>
        <vt:i4>0</vt:i4>
      </vt:variant>
      <vt:variant>
        <vt:i4>5</vt:i4>
      </vt:variant>
      <vt:variant>
        <vt:lpwstr>https://medium.com/ios-os-x-development/ios-architecture-patterns-ecba4c38de52</vt:lpwstr>
      </vt:variant>
      <vt:variant>
        <vt:lpwstr>.mkod5pl0e</vt:lpwstr>
      </vt:variant>
      <vt:variant>
        <vt:i4>4325486</vt:i4>
      </vt:variant>
      <vt:variant>
        <vt:i4>9</vt:i4>
      </vt:variant>
      <vt:variant>
        <vt:i4>0</vt:i4>
      </vt:variant>
      <vt:variant>
        <vt:i4>5</vt:i4>
      </vt:variant>
      <vt:variant>
        <vt:lpwstr>https://en.wikipedia.org/wiki/IOS</vt:lpwstr>
      </vt:variant>
      <vt:variant>
        <vt:lpwstr/>
      </vt:variant>
      <vt:variant>
        <vt:i4>7864339</vt:i4>
      </vt:variant>
      <vt:variant>
        <vt:i4>9022</vt:i4>
      </vt:variant>
      <vt:variant>
        <vt:i4>1025</vt:i4>
      </vt:variant>
      <vt:variant>
        <vt:i4>1</vt:i4>
      </vt:variant>
      <vt:variant>
        <vt:lpwstr>Szemelyes-penzugyi-asszisztens-alkalmazas-Feladatkiiras-1-2</vt:lpwstr>
      </vt:variant>
      <vt:variant>
        <vt:lpwstr/>
      </vt:variant>
      <vt:variant>
        <vt:i4>6160409</vt:i4>
      </vt:variant>
      <vt:variant>
        <vt:i4>14054</vt:i4>
      </vt:variant>
      <vt:variant>
        <vt:i4>1027</vt:i4>
      </vt:variant>
      <vt:variant>
        <vt:i4>1</vt:i4>
      </vt:variant>
      <vt:variant>
        <vt:lpwstr>daybook2</vt:lpwstr>
      </vt:variant>
      <vt:variant>
        <vt:lpwstr/>
      </vt:variant>
      <vt:variant>
        <vt:i4>6225945</vt:i4>
      </vt:variant>
      <vt:variant>
        <vt:i4>14056</vt:i4>
      </vt:variant>
      <vt:variant>
        <vt:i4>1028</vt:i4>
      </vt:variant>
      <vt:variant>
        <vt:i4>1</vt:i4>
      </vt:variant>
      <vt:variant>
        <vt:lpwstr>daybook3</vt:lpwstr>
      </vt:variant>
      <vt:variant>
        <vt:lpwstr/>
      </vt:variant>
      <vt:variant>
        <vt:i4>8126506</vt:i4>
      </vt:variant>
      <vt:variant>
        <vt:i4>22544</vt:i4>
      </vt:variant>
      <vt:variant>
        <vt:i4>1026</vt:i4>
      </vt:variant>
      <vt:variant>
        <vt:i4>1</vt:i4>
      </vt:variant>
      <vt:variant>
        <vt:lpwstr>1*E9A5fOrSr0yV</vt:lpwstr>
      </vt:variant>
      <vt:variant>
        <vt:lpwstr/>
      </vt:variant>
      <vt:variant>
        <vt:i4>2424953</vt:i4>
      </vt:variant>
      <vt:variant>
        <vt:i4>24161</vt:i4>
      </vt:variant>
      <vt:variant>
        <vt:i4>1029</vt:i4>
      </vt:variant>
      <vt:variant>
        <vt:i4>1</vt:i4>
      </vt:variant>
      <vt:variant>
        <vt:lpwstr>1*c0aGaDNX41qu</vt:lpwstr>
      </vt:variant>
      <vt:variant>
        <vt:lpwstr/>
      </vt:variant>
      <vt:variant>
        <vt:i4>327707</vt:i4>
      </vt:variant>
      <vt:variant>
        <vt:i4>25042</vt:i4>
      </vt:variant>
      <vt:variant>
        <vt:i4>1030</vt:i4>
      </vt:variant>
      <vt:variant>
        <vt:i4>1</vt:i4>
      </vt:variant>
      <vt:variant>
        <vt:lpwstr>1*PkWjDU0jqGJOB9</vt:lpwstr>
      </vt:variant>
      <vt:variant>
        <vt:lpwstr/>
      </vt:variant>
      <vt:variant>
        <vt:i4>4784208</vt:i4>
      </vt:variant>
      <vt:variant>
        <vt:i4>32876</vt:i4>
      </vt:variant>
      <vt:variant>
        <vt:i4>1031</vt:i4>
      </vt:variant>
      <vt:variant>
        <vt:i4>1</vt:i4>
      </vt:variant>
      <vt:variant>
        <vt:lpwstr>1*hKUCPEHg6TDz6g</vt:lpwstr>
      </vt:variant>
      <vt:variant>
        <vt:lpwstr/>
      </vt:variant>
      <vt:variant>
        <vt:i4>5177423</vt:i4>
      </vt:variant>
      <vt:variant>
        <vt:i4>51634</vt:i4>
      </vt:variant>
      <vt:variant>
        <vt:i4>1032</vt:i4>
      </vt:variant>
      <vt:variant>
        <vt:i4>1</vt:i4>
      </vt:variant>
      <vt:variant>
        <vt:lpwstr>XC_O_about_test_na</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Az adatok átírása után a dokumentum egészére adjanak ki frissítést.</dc:description>
  <cp:lastModifiedBy>EDU_TXBW_7808@diakoffice.onmicrosoft.com</cp:lastModifiedBy>
  <cp:revision>40</cp:revision>
  <cp:lastPrinted>2002-07-08T12:51:00Z</cp:lastPrinted>
  <dcterms:created xsi:type="dcterms:W3CDTF">2016-11-21T14:46:00Z</dcterms:created>
  <dcterms:modified xsi:type="dcterms:W3CDTF">2016-11-24T23:31:00Z</dcterms:modified>
</cp:coreProperties>
</file>