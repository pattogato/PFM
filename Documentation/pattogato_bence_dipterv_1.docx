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9AACE9" w14:textId="77777777" w:rsidR="0063585C" w:rsidRPr="002D5E97" w:rsidRDefault="0063585C" w:rsidP="00D429F2">
      <w:pPr>
        <w:pStyle w:val="Cmlaplog"/>
      </w:pPr>
    </w:p>
    <w:p w14:paraId="34E84EB9" w14:textId="77777777" w:rsidR="004851C7" w:rsidRPr="002D5E97" w:rsidRDefault="004851C7" w:rsidP="00D429F2">
      <w:pPr>
        <w:pStyle w:val="Cmlapegyetem"/>
      </w:pPr>
      <w:r w:rsidRPr="002D5E97">
        <w:t>Budapesti Műszaki és Gazdaságtudományi Egyetem</w:t>
      </w:r>
    </w:p>
    <w:p w14:paraId="4F20CE25" w14:textId="77777777" w:rsidR="004851C7" w:rsidRPr="002D5E97" w:rsidRDefault="004851C7" w:rsidP="00D429F2">
      <w:pPr>
        <w:pStyle w:val="Cmlapkarstanszk"/>
      </w:pPr>
      <w:r w:rsidRPr="002D5E97">
        <w:t>Villamosmérnöki és Informatikai Kar</w:t>
      </w:r>
    </w:p>
    <w:p w14:paraId="38915176" w14:textId="77777777" w:rsidR="004851C7" w:rsidRPr="002D5E97" w:rsidRDefault="004851C7" w:rsidP="00D429F2">
      <w:pPr>
        <w:pStyle w:val="Cmlapkarstanszk"/>
      </w:pPr>
      <w:r w:rsidRPr="002D5E97">
        <w:fldChar w:fldCharType="begin"/>
      </w:r>
      <w:r w:rsidRPr="002D5E97">
        <w:instrText xml:space="preserve"> DOCPROPERTY  Company  \* MERGEFORMAT </w:instrText>
      </w:r>
      <w:r w:rsidRPr="002D5E97">
        <w:fldChar w:fldCharType="separate"/>
      </w:r>
      <w:r w:rsidR="006A1B7F" w:rsidRPr="002D5E97">
        <w:t>Automatizálási és Alkalmazott Informatikai Tanszék</w:t>
      </w:r>
      <w:r w:rsidRPr="002D5E97">
        <w:fldChar w:fldCharType="end"/>
      </w:r>
    </w:p>
    <w:p w14:paraId="39EEE48C" w14:textId="77777777" w:rsidR="004851C7" w:rsidRPr="002D5E97" w:rsidRDefault="004851C7"/>
    <w:p w14:paraId="1CC2B00B" w14:textId="77777777" w:rsidR="004851C7" w:rsidRPr="002D5E97" w:rsidRDefault="004851C7"/>
    <w:p w14:paraId="73E86006" w14:textId="77777777" w:rsidR="004851C7" w:rsidRPr="002D5E97" w:rsidRDefault="004851C7"/>
    <w:p w14:paraId="34B8B1B4" w14:textId="77777777" w:rsidR="004851C7" w:rsidRPr="002D5E97" w:rsidRDefault="004851C7"/>
    <w:p w14:paraId="2C86130B" w14:textId="77777777" w:rsidR="004851C7" w:rsidRPr="002D5E97" w:rsidRDefault="004851C7"/>
    <w:p w14:paraId="2E955FDE" w14:textId="77777777" w:rsidR="004851C7" w:rsidRPr="002D5E97" w:rsidRDefault="004851C7"/>
    <w:p w14:paraId="338B9D71" w14:textId="77777777" w:rsidR="004851C7" w:rsidRPr="002D5E97" w:rsidRDefault="004851C7"/>
    <w:p w14:paraId="0E23D112" w14:textId="77777777" w:rsidR="0063585C" w:rsidRPr="002D5E97" w:rsidRDefault="001E03B3" w:rsidP="00171054">
      <w:pPr>
        <w:pStyle w:val="Cmlapszerz"/>
      </w:pPr>
      <w:r w:rsidRPr="002D5E97">
        <w:t>Pattogató Bence</w:t>
      </w:r>
    </w:p>
    <w:p w14:paraId="0F184AED" w14:textId="77777777" w:rsidR="0063585C" w:rsidRPr="002D5E97" w:rsidRDefault="0063585C">
      <w:pPr>
        <w:pStyle w:val="Title"/>
      </w:pPr>
      <w:r w:rsidRPr="002D5E97">
        <w:fldChar w:fldCharType="begin"/>
      </w:r>
      <w:r w:rsidRPr="002D5E97">
        <w:instrText xml:space="preserve"> TITLE  \* MERGEFORMAT </w:instrText>
      </w:r>
      <w:r w:rsidRPr="002D5E97">
        <w:fldChar w:fldCharType="separate"/>
      </w:r>
      <w:r w:rsidR="00393F8A" w:rsidRPr="002D5E97">
        <w:t>Személyes pénzügyi asszisztens alkalmazás fejlesztése</w:t>
      </w:r>
      <w:r w:rsidRPr="002D5E97">
        <w:fldChar w:fldCharType="end"/>
      </w:r>
    </w:p>
    <w:p w14:paraId="31FF2018" w14:textId="77777777" w:rsidR="0063585C" w:rsidRPr="002D5E97" w:rsidRDefault="0063585C" w:rsidP="009C1C93">
      <w:pPr>
        <w:pStyle w:val="Subtitle"/>
      </w:pPr>
      <w:r w:rsidRPr="002D5E97">
        <w:fldChar w:fldCharType="begin"/>
      </w:r>
      <w:r w:rsidRPr="002D5E97">
        <w:instrText xml:space="preserve"> SUBJECT  \* MERGEFORMAT </w:instrText>
      </w:r>
      <w:r w:rsidRPr="002D5E97">
        <w:fldChar w:fldCharType="separate"/>
      </w:r>
      <w:r w:rsidR="00393F8A" w:rsidRPr="002D5E97">
        <w:t>iOS és .Net platformokon</w:t>
      </w:r>
      <w:r w:rsidRPr="002D5E97">
        <w:fldChar w:fldCharType="end"/>
      </w:r>
    </w:p>
    <w:p w14:paraId="237F02D3" w14:textId="77777777" w:rsidR="00730B3C" w:rsidRPr="002D5E97" w:rsidRDefault="00E77F24" w:rsidP="00520E08">
      <w:pPr>
        <w:pStyle w:val="Subtitle"/>
      </w:pPr>
      <w:r w:rsidRPr="002D5E97">
        <w:rPr>
          <w:lang w:val="en-US"/>
        </w:rPr>
        <mc:AlternateContent>
          <mc:Choice Requires="wps">
            <w:drawing>
              <wp:anchor distT="0" distB="0" distL="114300" distR="114300" simplePos="0" relativeHeight="251657728" behindDoc="0" locked="0" layoutInCell="1" allowOverlap="1" wp14:anchorId="3A1A9B27" wp14:editId="29BEE9B5">
                <wp:simplePos x="0" y="0"/>
                <wp:positionH relativeFrom="page">
                  <wp:posOffset>2602865</wp:posOffset>
                </wp:positionH>
                <wp:positionV relativeFrom="paragraph">
                  <wp:posOffset>362585</wp:posOffset>
                </wp:positionV>
                <wp:extent cx="2879725" cy="1028700"/>
                <wp:effectExtent l="0" t="0" r="3810" b="571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ADEB14" w14:textId="77777777" w:rsidR="0063585C" w:rsidRDefault="0063585C" w:rsidP="00171054">
                            <w:pPr>
                              <w:keepLines/>
                              <w:spacing w:after="0"/>
                              <w:ind w:firstLine="0"/>
                              <w:jc w:val="center"/>
                              <w:rPr>
                                <w:smallCaps/>
                              </w:rPr>
                            </w:pPr>
                            <w:r>
                              <w:rPr>
                                <w:smallCaps/>
                              </w:rPr>
                              <w:t>Konzulens</w:t>
                            </w:r>
                          </w:p>
                          <w:p w14:paraId="5E202D17" w14:textId="77777777" w:rsidR="0063585C" w:rsidRDefault="0063585C" w:rsidP="00171054">
                            <w:pPr>
                              <w:pStyle w:val="Cmlapszerz"/>
                            </w:pPr>
                            <w:fldSimple w:instr=" DOCPROPERTY &quot;Manager&quot;  \* MERGEFORMAT ">
                              <w:r w:rsidR="00520E08">
                                <w:t>Kántor Tibor</w:t>
                              </w:r>
                            </w:fldSimple>
                          </w:p>
                          <w:p w14:paraId="136EA87F" w14:textId="77777777"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9635FF">
                              <w:rPr>
                                <w:noProof/>
                              </w:rPr>
                              <w:t>2016</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1A9B27" id="_x0000_t202" coordsize="21600,21600" o:spt="202" path="m0,0l0,21600,21600,21600,21600,0xe">
                <v:stroke joinstyle="miter"/>
                <v:path gradientshapeok="t" o:connecttype="rect"/>
              </v:shapetype>
              <v:shape id="Text_x0020_Box_x0020_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" stroked="f">
                <v:textbox>
                  <w:txbxContent>
                    <w:p w14:paraId="4FADEB14" w14:textId="77777777" w:rsidR="0063585C" w:rsidRDefault="0063585C" w:rsidP="00171054">
                      <w:pPr>
                        <w:keepLines/>
                        <w:spacing w:after="0"/>
                        <w:ind w:firstLine="0"/>
                        <w:jc w:val="center"/>
                        <w:rPr>
                          <w:smallCaps/>
                        </w:rPr>
                      </w:pPr>
                      <w:r>
                        <w:rPr>
                          <w:smallCaps/>
                        </w:rPr>
                        <w:t>Konzulens</w:t>
                      </w:r>
                    </w:p>
                    <w:p w14:paraId="5E202D17" w14:textId="77777777" w:rsidR="0063585C" w:rsidRDefault="0063585C" w:rsidP="00171054">
                      <w:pPr>
                        <w:pStyle w:val="Cmlapszerz"/>
                      </w:pPr>
                      <w:fldSimple w:instr=" DOCPROPERTY &quot;Manager&quot;  \* MERGEFORMAT ">
                        <w:r w:rsidR="00520E08">
                          <w:t>Kántor Tibor</w:t>
                        </w:r>
                      </w:fldSimple>
                    </w:p>
                    <w:p w14:paraId="136EA87F" w14:textId="77777777"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9635FF">
                        <w:rPr>
                          <w:noProof/>
                        </w:rPr>
                        <w:t>2016</w:t>
                      </w:r>
                      <w:r>
                        <w:fldChar w:fldCharType="end"/>
                      </w:r>
                    </w:p>
                  </w:txbxContent>
                </v:textbox>
                <w10:wrap anchorx="page"/>
              </v:shape>
            </w:pict>
          </mc:Fallback>
        </mc:AlternateContent>
      </w:r>
    </w:p>
    <w:p w14:paraId="5A9C24C7" w14:textId="77777777" w:rsidR="00681E99" w:rsidRPr="002D5E97" w:rsidRDefault="00681E99" w:rsidP="00520E08">
      <w:pPr>
        <w:ind w:firstLine="0"/>
        <w:sectPr w:rsidR="00681E99" w:rsidRPr="002D5E97" w:rsidSect="00681E99">
          <w:footerReference w:type="default" r:id="rId8"/>
          <w:type w:val="continuous"/>
          <w:pgSz w:w="11907" w:h="16840" w:code="9"/>
          <w:pgMar w:top="1418" w:right="1418" w:bottom="1418" w:left="1418" w:header="708" w:footer="708" w:gutter="567"/>
          <w:cols w:space="708"/>
          <w:titlePg/>
          <w:docGrid w:linePitch="360"/>
        </w:sectPr>
      </w:pPr>
    </w:p>
    <w:p w14:paraId="333BD51D" w14:textId="77777777" w:rsidR="008B6ECB" w:rsidRPr="002D5E97" w:rsidRDefault="00E95AA2" w:rsidP="006A1B7F">
      <w:pPr>
        <w:pStyle w:val="Heading1"/>
      </w:pPr>
      <w:r>
        <w:lastRenderedPageBreak/>
        <w:t>Bevezetés</w:t>
      </w:r>
    </w:p>
    <w:p w14:paraId="196B85D1" w14:textId="77777777" w:rsidR="008B6ECB" w:rsidRPr="002D5E97" w:rsidRDefault="008B6ECB" w:rsidP="008B6ECB">
      <w:r w:rsidRPr="002D5E97">
        <w:t xml:space="preserve">A diploma feladatom egy személyes pénzügyi asszisztens szoftverrendszerhez tartozó </w:t>
      </w:r>
      <w:proofErr w:type="spellStart"/>
      <w:r w:rsidRPr="002D5E97">
        <w:t>iOS</w:t>
      </w:r>
      <w:proofErr w:type="spellEnd"/>
      <w:r w:rsidRPr="002D5E97">
        <w:t xml:space="preserve"> és webkliens alkalmazás tervezése és fejlesztése. Az alkalmazás tőlem függetlenül más platformokra is implementálásra kerül, ezért nagyon körültekintően kellett megterveznünk minden olyan részét, ami a többi klienst is érinti.</w:t>
      </w:r>
    </w:p>
    <w:p w14:paraId="4CF952F4" w14:textId="77777777" w:rsidR="008B6ECB" w:rsidRPr="002D5E97" w:rsidRDefault="008B6ECB" w:rsidP="008B6ECB">
      <w:r w:rsidRPr="002D5E97">
        <w:t xml:space="preserve">A személyes pénzügyi asszisztens alkalmazás fejlesztésének ötlete saját és egy barátom példájához vezethető vissza. A felvetődő probléma minket érintett a mindennapokban és erre </w:t>
      </w:r>
      <w:r w:rsidR="00654DD6" w:rsidRPr="002D5E97">
        <w:t>kínálok egy megoldást azoknak, akik szintén szemben találják magukat ezzel.</w:t>
      </w:r>
    </w:p>
    <w:p w14:paraId="13F0450B" w14:textId="77777777" w:rsidR="00420FB1" w:rsidRPr="002D5E97" w:rsidRDefault="00420FB1" w:rsidP="00420FB1">
      <w:pPr>
        <w:pStyle w:val="Heading2"/>
      </w:pPr>
      <w:r w:rsidRPr="002D5E97">
        <w:t>A probléma</w:t>
      </w:r>
    </w:p>
    <w:p w14:paraId="039567C7" w14:textId="77777777" w:rsidR="00420FB1" w:rsidRPr="002D5E97" w:rsidRDefault="00654DD6" w:rsidP="00420FB1">
      <w:r w:rsidRPr="002D5E97">
        <w:t>A probléma: az egyetem mellett aktívan dolgoztam és egyszer elkezdtem utána számolni, hogy mire is költöm el pontosan azt a pénzt amit megkeresek. Elég nehéz és kivitelezhetetlen feladatnak tűnt több hónapra visszamenőleg kielemezni, hogy mire mennyit költöttem, esetleg milyen költségeken tudnék faragni, hogy tudnám átláthatóbbá tenni a pénzügyeimet. Ekkor elkezdtem keresgélni, hogy mások milyen megoldásokat kínálnak a piacon.</w:t>
      </w:r>
    </w:p>
    <w:p w14:paraId="15BAFA4A" w14:textId="77777777" w:rsidR="00DE2356" w:rsidRPr="002D5E97" w:rsidRDefault="00420FB1" w:rsidP="00417156">
      <w:r w:rsidRPr="002D5E97">
        <w:t>Két alapvető ága van a PFM (</w:t>
      </w:r>
      <w:proofErr w:type="spellStart"/>
      <w:r w:rsidRPr="002D5E97">
        <w:t>Personal</w:t>
      </w:r>
      <w:proofErr w:type="spellEnd"/>
      <w:r w:rsidRPr="002D5E97">
        <w:t xml:space="preserve"> Financial Management) témakörnek. Az első megközelítés az utólagos elemzésre épít. </w:t>
      </w:r>
      <w:r w:rsidR="00DE2356" w:rsidRPr="002D5E97">
        <w:t>A feldolgozás menete a következő:</w:t>
      </w:r>
      <w:r w:rsidR="00892FE8">
        <w:t xml:space="preserve"> egy szoftverbe betáp</w:t>
      </w:r>
      <w:r w:rsidR="008C6A89">
        <w:t>láljuk valamilyen úton a</w:t>
      </w:r>
      <w:r w:rsidR="00427D1E">
        <w:t xml:space="preserve"> banki számlakivonatainkat (fejlett rendszerek esetén egy egyszerű megoldás, hogy megadjuk e-bankunk </w:t>
      </w:r>
      <w:r w:rsidR="00AE2A6B">
        <w:t>hozzáférési adatait, az belép oda és letölti a számára szükséges adatokat)</w:t>
      </w:r>
      <w:r w:rsidR="00417156">
        <w:t xml:space="preserve"> </w:t>
      </w:r>
      <w:r w:rsidR="00DE2356" w:rsidRPr="002D5E97">
        <w:t xml:space="preserve">azokat bonyolult és intelligens algoritmusokkal feldolgozza </w:t>
      </w:r>
      <w:r w:rsidR="005D37B7" w:rsidRPr="002D5E97">
        <w:t>majd</w:t>
      </w:r>
      <w:r w:rsidR="00DE2356" w:rsidRPr="002D5E97">
        <w:t xml:space="preserve"> készít belőle különböző </w:t>
      </w:r>
      <w:r w:rsidR="005D37B7" w:rsidRPr="002D5E97">
        <w:t xml:space="preserve">kimutatásokat. </w:t>
      </w:r>
      <w:r w:rsidR="00DE2356" w:rsidRPr="002D5E97">
        <w:t>Mivel a készpénzt teljesen automatizáltan nem tudják számon tartani, egyik gyengesége ennek a megközelítésnek, hogy csak az elektronikusan mozgatott pénzeket lehet utólagosan bármilyen módszerrel feldolgozni.</w:t>
      </w:r>
      <w:r w:rsidR="00D73F90">
        <w:t xml:space="preserve"> Illetve felvet sok biztonság-kritikai kérdése, hogy az adott szoftver fejlesztőjében mennyire bíznak meg a felhasználók, hajlandók-e megadni ilyen szenzitív adatokat. </w:t>
      </w:r>
    </w:p>
    <w:p w14:paraId="412096D0" w14:textId="77777777" w:rsidR="00A0703A" w:rsidRDefault="005D37B7" w:rsidP="00420FB1">
      <w:r w:rsidRPr="002D5E97">
        <w:t>A másik megközelítés a manuális módszert helyezi a középpontba, azaz a felhasználó felelőssége, hogy a tranzakciókat egyesével bevigye a rendszerbe.</w:t>
      </w:r>
      <w:r w:rsidR="00A0703A">
        <w:t xml:space="preserve"> Ezt a megoldást már szinte minden létező platformra lefejlesztették</w:t>
      </w:r>
      <w:r w:rsidR="00B62139">
        <w:t xml:space="preserve">, gondolok </w:t>
      </w:r>
      <w:r w:rsidR="000308C1">
        <w:t xml:space="preserve">itt akár egy </w:t>
      </w:r>
      <w:proofErr w:type="spellStart"/>
      <w:r w:rsidR="000308C1">
        <w:t>excel</w:t>
      </w:r>
      <w:proofErr w:type="spellEnd"/>
      <w:r w:rsidR="000308C1">
        <w:t xml:space="preserve"> </w:t>
      </w:r>
      <w:proofErr w:type="spellStart"/>
      <w:r w:rsidR="000308C1">
        <w:t>spreadsheet</w:t>
      </w:r>
      <w:proofErr w:type="spellEnd"/>
      <w:r w:rsidR="000308C1">
        <w:t xml:space="preserve">-re, weboldalra, </w:t>
      </w:r>
      <w:proofErr w:type="spellStart"/>
      <w:r w:rsidR="00F22924">
        <w:t>Window</w:t>
      </w:r>
      <w:proofErr w:type="spellEnd"/>
      <w:r w:rsidR="00F22924">
        <w:t xml:space="preserve">/OSX alkalmazásra illetve, természetesen mobil kliensre. </w:t>
      </w:r>
    </w:p>
    <w:p w14:paraId="1A4690AB" w14:textId="77777777" w:rsidR="00F22924" w:rsidRDefault="00F22924" w:rsidP="00420FB1">
      <w:r>
        <w:t xml:space="preserve">Ennek a módszernek nyilvánvaló hátránya, hogy </w:t>
      </w:r>
      <w:r w:rsidR="00C25D52">
        <w:t xml:space="preserve">néminemű </w:t>
      </w:r>
      <w:r w:rsidR="007B7ACE">
        <w:t>idő- és energiaráfordítás szükséges a felhasználótól</w:t>
      </w:r>
      <w:r w:rsidR="009B7F6A">
        <w:t xml:space="preserve">, hogy minden egyes </w:t>
      </w:r>
      <w:r w:rsidR="00B825E9">
        <w:t>költését rögzítse a rendszerben.</w:t>
      </w:r>
      <w:r w:rsidR="00200224">
        <w:t xml:space="preserve"> Ellenben, ha egy szoftver annyira kényelmesen és kézreállóan működik, hogy ez kiadásonként pár másodpercen belül elvégezhető, akkor azok a felhasználók, akik számára fontos, hogy teljesen pontos képet kapjanak a pénzügyeik mikéntjéről úgy gondolom, hogy hajlandóak ráfordítani ezt az időt.</w:t>
      </w:r>
    </w:p>
    <w:p w14:paraId="2028A134" w14:textId="77777777" w:rsidR="00200224" w:rsidRDefault="00200224" w:rsidP="00200224">
      <w:r>
        <w:t xml:space="preserve">Én az utóbbi megoldás kidolgozása mellett döntöttem. Egyik érv, hogy az első megközelítés az egy nagyon komplex rendszer lenne, a másik, hogy engem személyesen különösen érdekel a mobil szoftverfejlesztés, korábban is már foglalkoztam sokat ezzel a témával. Az alkalmazás tervezése és megvalósítása során </w:t>
      </w:r>
      <w:r w:rsidRPr="002D5E97">
        <w:t>mindig azt tartottam szem előtt, hogy a felhasználónak hogyan lesz a legkönnyebb, a leggyorsabb és a legegyszerűbb adminisztrálnia egy tranzakciót.</w:t>
      </w:r>
    </w:p>
    <w:p w14:paraId="51BCFA64" w14:textId="77777777" w:rsidR="00200224" w:rsidRDefault="00200224" w:rsidP="00200224">
      <w:pPr>
        <w:pStyle w:val="Heading2"/>
      </w:pPr>
      <w:r>
        <w:t>Feladatkiírás és annak értelmezése</w:t>
      </w:r>
    </w:p>
    <w:p w14:paraId="59DEB880" w14:textId="77777777" w:rsidR="00200224" w:rsidRPr="00200224" w:rsidRDefault="00200224" w:rsidP="00200224"/>
    <w:p w14:paraId="5058EF19" w14:textId="77777777" w:rsidR="005D37B7" w:rsidRPr="002D5E97" w:rsidRDefault="00E77F24" w:rsidP="00200224">
      <w:pPr>
        <w:ind w:left="-1985" w:right="-1418" w:firstLine="0"/>
      </w:pPr>
      <w:r>
        <w:rPr>
          <w:noProof/>
          <w:lang w:val="en-US"/>
        </w:rPr>
        <w:drawing>
          <wp:inline distT="0" distB="0" distL="0" distR="0" wp14:anchorId="1C18839F" wp14:editId="737E2D72">
            <wp:extent cx="7617460" cy="10763885"/>
            <wp:effectExtent l="0" t="0" r="0" b="0"/>
            <wp:docPr id="1" name="Picture 1" descr="Szemelyes-penzugyi-asszisztens-alkalmazas-Feladatkiira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zemelyes-penzugyi-asszisztens-alkalmazas-Feladatkiiras-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7460" cy="10763885"/>
                    </a:xfrm>
                    <a:prstGeom prst="rect">
                      <a:avLst/>
                    </a:prstGeom>
                    <a:noFill/>
                    <a:ln>
                      <a:noFill/>
                    </a:ln>
                  </pic:spPr>
                </pic:pic>
              </a:graphicData>
            </a:graphic>
          </wp:inline>
        </w:drawing>
      </w:r>
      <w:r w:rsidR="00200224">
        <w:br w:type="page"/>
      </w:r>
      <w:r w:rsidR="005D37B7" w:rsidRPr="002D5E97">
        <w:t xml:space="preserve"> </w:t>
      </w:r>
    </w:p>
    <w:p w14:paraId="7ED981CC" w14:textId="77777777" w:rsidR="00B87D2C" w:rsidRDefault="00B87D2C" w:rsidP="00B87D2C">
      <w:r>
        <w:t>A feladatkiírásból is látszik, hogy a rendszer megvalósítása az nem csak az én feladatom volt, hanem egy másik hallgatóval közösen kaptuk a fenti feladatot. A munka négy nagy részre osztható, ezek a következők:</w:t>
      </w:r>
    </w:p>
    <w:p w14:paraId="795568A4" w14:textId="77777777" w:rsidR="00B87D2C" w:rsidRDefault="00B87D2C" w:rsidP="00B87D2C">
      <w:pPr>
        <w:numPr>
          <w:ilvl w:val="0"/>
          <w:numId w:val="30"/>
        </w:numPr>
      </w:pPr>
      <w:r>
        <w:t>Szerveroldali alkalmazás</w:t>
      </w:r>
    </w:p>
    <w:p w14:paraId="5C9C4D65" w14:textId="77777777" w:rsidR="00B87D2C" w:rsidRDefault="00B87D2C" w:rsidP="00B87D2C">
      <w:pPr>
        <w:numPr>
          <w:ilvl w:val="0"/>
          <w:numId w:val="30"/>
        </w:numPr>
      </w:pPr>
      <w:proofErr w:type="spellStart"/>
      <w:r>
        <w:t>iOS</w:t>
      </w:r>
      <w:proofErr w:type="spellEnd"/>
      <w:r>
        <w:t xml:space="preserve"> mobilalkalmazás</w:t>
      </w:r>
    </w:p>
    <w:p w14:paraId="7351F23B" w14:textId="77777777" w:rsidR="00B87D2C" w:rsidRDefault="00B87D2C" w:rsidP="00B87D2C">
      <w:pPr>
        <w:numPr>
          <w:ilvl w:val="0"/>
          <w:numId w:val="30"/>
        </w:numPr>
      </w:pPr>
      <w:proofErr w:type="spellStart"/>
      <w:r>
        <w:t>Android</w:t>
      </w:r>
      <w:proofErr w:type="spellEnd"/>
      <w:r>
        <w:t xml:space="preserve"> mobilalkalmazás</w:t>
      </w:r>
    </w:p>
    <w:p w14:paraId="29C6B9C5" w14:textId="77777777" w:rsidR="00B87D2C" w:rsidRDefault="00B87D2C" w:rsidP="00B87D2C">
      <w:pPr>
        <w:numPr>
          <w:ilvl w:val="0"/>
          <w:numId w:val="30"/>
        </w:numPr>
      </w:pPr>
      <w:r>
        <w:t>Front end webalkalmazás</w:t>
      </w:r>
    </w:p>
    <w:p w14:paraId="47D1899E" w14:textId="77777777" w:rsidR="00B87D2C" w:rsidRDefault="00B87D2C" w:rsidP="00B87D2C">
      <w:r>
        <w:t xml:space="preserve">A felsoroltak közül az én feladatom az </w:t>
      </w:r>
      <w:proofErr w:type="spellStart"/>
      <w:r>
        <w:t>iOS</w:t>
      </w:r>
      <w:proofErr w:type="spellEnd"/>
      <w:r>
        <w:t xml:space="preserve"> mobil-, és frontend webalkalmazás prototípusának megvalósítása, illetve az ezeket backend szoftver tervezése. Az </w:t>
      </w:r>
      <w:proofErr w:type="spellStart"/>
      <w:r>
        <w:t>iOS</w:t>
      </w:r>
      <w:proofErr w:type="spellEnd"/>
      <w:r>
        <w:t xml:space="preserve"> alkalmazáshoz tartozik egy azt kiegészítő, </w:t>
      </w:r>
      <w:r w:rsidR="006D31B7">
        <w:t xml:space="preserve">Apple </w:t>
      </w:r>
      <w:proofErr w:type="spellStart"/>
      <w:r w:rsidR="006D31B7">
        <w:t>Watch</w:t>
      </w:r>
      <w:proofErr w:type="spellEnd"/>
      <w:r w:rsidR="006D31B7">
        <w:t xml:space="preserve"> alkalmazás is, ami segíti a felhasználót, hog</w:t>
      </w:r>
      <w:r w:rsidR="0021138E">
        <w:t>y még könnyebben és egyszerűbben használhassa a szolgáltatást.</w:t>
      </w:r>
    </w:p>
    <w:p w14:paraId="4C993E13" w14:textId="77777777" w:rsidR="00F9034D" w:rsidRDefault="00F9034D" w:rsidP="00F9034D">
      <w:pPr>
        <w:pStyle w:val="Heading2"/>
      </w:pPr>
      <w:proofErr w:type="spellStart"/>
      <w:r>
        <w:t>Előretekintés</w:t>
      </w:r>
      <w:proofErr w:type="spellEnd"/>
      <w:r>
        <w:t xml:space="preserve"> a dolgozatra</w:t>
      </w:r>
    </w:p>
    <w:p w14:paraId="2DEF4A47" w14:textId="77777777" w:rsidR="00F9034D" w:rsidRDefault="00F9034D" w:rsidP="00F9034D">
      <w:r>
        <w:t xml:space="preserve">A dolgozat felépítése, a következő: .... </w:t>
      </w:r>
      <w:r w:rsidRPr="00F9034D">
        <w:rPr>
          <w:highlight w:val="yellow"/>
        </w:rPr>
        <w:t>ezt a végén egyszerűbb lesz megírni</w:t>
      </w:r>
    </w:p>
    <w:p w14:paraId="5001446F" w14:textId="77777777" w:rsidR="00F9034D" w:rsidRDefault="00F9034D" w:rsidP="00F9034D">
      <w:pPr>
        <w:pStyle w:val="Heading1"/>
      </w:pPr>
      <w:r>
        <w:t>A feladat</w:t>
      </w:r>
    </w:p>
    <w:p w14:paraId="5BAB2A78" w14:textId="77777777" w:rsidR="00F9034D" w:rsidRDefault="00F9034D" w:rsidP="00F9034D">
      <w:pPr>
        <w:pStyle w:val="Heading2"/>
      </w:pPr>
      <w:r>
        <w:t>Motiváció</w:t>
      </w:r>
    </w:p>
    <w:p w14:paraId="508916C2" w14:textId="77777777" w:rsidR="00BF59EA" w:rsidRDefault="00BF59EA" w:rsidP="00BF59EA">
      <w:pPr>
        <w:pStyle w:val="Heading2"/>
      </w:pPr>
      <w:r>
        <w:t>Létező megoldások feltérképezése</w:t>
      </w:r>
    </w:p>
    <w:p w14:paraId="363AF029" w14:textId="77777777" w:rsidR="00BF59EA" w:rsidRPr="00BF59EA" w:rsidRDefault="00BF59EA" w:rsidP="00BF59EA"/>
    <w:p w14:paraId="0E1C2D03" w14:textId="77777777" w:rsidR="00F9034D" w:rsidRDefault="00F9034D" w:rsidP="00F9034D">
      <w:pPr>
        <w:pStyle w:val="Heading2"/>
      </w:pPr>
      <w:proofErr w:type="spellStart"/>
      <w:r>
        <w:t>Funckionális</w:t>
      </w:r>
      <w:proofErr w:type="spellEnd"/>
      <w:r>
        <w:t xml:space="preserve"> specifikáció</w:t>
      </w:r>
    </w:p>
    <w:p w14:paraId="69F796F1" w14:textId="77777777" w:rsidR="00F9034D" w:rsidRDefault="00F9034D" w:rsidP="00F9034D">
      <w:r w:rsidRPr="00F9034D">
        <w:rPr>
          <w:highlight w:val="yellow"/>
        </w:rPr>
        <w:t xml:space="preserve">Ez is majd később jön ide, van már </w:t>
      </w:r>
      <w:proofErr w:type="spellStart"/>
      <w:r w:rsidRPr="00F9034D">
        <w:rPr>
          <w:highlight w:val="yellow"/>
        </w:rPr>
        <w:t>doksi</w:t>
      </w:r>
      <w:proofErr w:type="spellEnd"/>
      <w:r w:rsidRPr="00F9034D">
        <w:rPr>
          <w:highlight w:val="yellow"/>
        </w:rPr>
        <w:t>, amit csak át kell alakítani</w:t>
      </w:r>
    </w:p>
    <w:p w14:paraId="5A6686FF" w14:textId="77777777" w:rsidR="00737632" w:rsidRDefault="00737632" w:rsidP="00737632">
      <w:pPr>
        <w:pStyle w:val="Heading1"/>
      </w:pPr>
      <w:r>
        <w:t>Piackutatás</w:t>
      </w:r>
    </w:p>
    <w:p w14:paraId="2A55D09C" w14:textId="77777777" w:rsidR="00737632" w:rsidRDefault="00737632" w:rsidP="00737632">
      <w:pPr>
        <w:pStyle w:val="Heading2"/>
      </w:pPr>
      <w:r>
        <w:t>Előre tekintés</w:t>
      </w:r>
    </w:p>
    <w:p w14:paraId="3930C0B2" w14:textId="77777777" w:rsidR="006D1C44" w:rsidRDefault="006D1C44" w:rsidP="00737632">
      <w:r>
        <w:t xml:space="preserve">Feladatom volt, hogy </w:t>
      </w:r>
      <w:r w:rsidR="00737632">
        <w:t xml:space="preserve">ismerjem meg és mutassam be a </w:t>
      </w:r>
      <w:r>
        <w:t xml:space="preserve">témakörben a már létező megoldásokat. </w:t>
      </w:r>
      <w:proofErr w:type="spellStart"/>
      <w:r>
        <w:t>iOS</w:t>
      </w:r>
      <w:proofErr w:type="spellEnd"/>
      <w:r>
        <w:t xml:space="preserve"> alkalmazásokat kerestem az </w:t>
      </w:r>
      <w:proofErr w:type="spellStart"/>
      <w:r>
        <w:t>App</w:t>
      </w:r>
      <w:proofErr w:type="spellEnd"/>
      <w:r>
        <w:t xml:space="preserve"> </w:t>
      </w:r>
      <w:proofErr w:type="spellStart"/>
      <w:r>
        <w:t>Store-ban</w:t>
      </w:r>
      <w:proofErr w:type="spellEnd"/>
      <w:r>
        <w:t xml:space="preserve">, a következő keresőszavakra: </w:t>
      </w:r>
    </w:p>
    <w:p w14:paraId="1E5D4635" w14:textId="77777777" w:rsidR="006D1C44" w:rsidRDefault="006D1C44" w:rsidP="006D1C44">
      <w:pPr>
        <w:numPr>
          <w:ilvl w:val="0"/>
          <w:numId w:val="31"/>
        </w:numPr>
        <w:rPr>
          <w:rStyle w:val="Emphasis"/>
        </w:rPr>
      </w:pPr>
      <w:r>
        <w:rPr>
          <w:rStyle w:val="Emphasis"/>
        </w:rPr>
        <w:t>PFM,</w:t>
      </w:r>
    </w:p>
    <w:p w14:paraId="7B5B150D" w14:textId="77777777" w:rsidR="006D1C44" w:rsidRDefault="006D1C44" w:rsidP="006D1C44">
      <w:pPr>
        <w:numPr>
          <w:ilvl w:val="0"/>
          <w:numId w:val="31"/>
        </w:numPr>
        <w:rPr>
          <w:rStyle w:val="Emphasis"/>
        </w:rPr>
      </w:pPr>
      <w:proofErr w:type="spellStart"/>
      <w:r w:rsidRPr="006D1C44">
        <w:rPr>
          <w:rStyle w:val="Emphasis"/>
        </w:rPr>
        <w:t>financial</w:t>
      </w:r>
      <w:proofErr w:type="spellEnd"/>
      <w:r w:rsidRPr="006D1C44">
        <w:rPr>
          <w:rStyle w:val="Emphasis"/>
        </w:rPr>
        <w:t xml:space="preserve"> </w:t>
      </w:r>
      <w:proofErr w:type="spellStart"/>
      <w:r w:rsidRPr="006D1C44">
        <w:rPr>
          <w:rStyle w:val="Emphasis"/>
        </w:rPr>
        <w:t>manager</w:t>
      </w:r>
      <w:proofErr w:type="spellEnd"/>
      <w:r w:rsidRPr="006D1C44">
        <w:rPr>
          <w:rStyle w:val="Emphasis"/>
        </w:rPr>
        <w:t xml:space="preserve">, </w:t>
      </w:r>
    </w:p>
    <w:p w14:paraId="70437D98" w14:textId="77777777" w:rsidR="006D1C44" w:rsidRDefault="006D1C44" w:rsidP="006D1C44">
      <w:pPr>
        <w:numPr>
          <w:ilvl w:val="0"/>
          <w:numId w:val="31"/>
        </w:numPr>
        <w:rPr>
          <w:rStyle w:val="Emphasis"/>
        </w:rPr>
      </w:pPr>
      <w:proofErr w:type="spellStart"/>
      <w:r w:rsidRPr="006D1C44">
        <w:rPr>
          <w:rStyle w:val="Emphasis"/>
        </w:rPr>
        <w:t>budget</w:t>
      </w:r>
      <w:proofErr w:type="spellEnd"/>
      <w:r w:rsidRPr="006D1C44">
        <w:rPr>
          <w:rStyle w:val="Emphasis"/>
        </w:rPr>
        <w:t xml:space="preserve"> </w:t>
      </w:r>
      <w:proofErr w:type="spellStart"/>
      <w:r w:rsidRPr="006D1C44">
        <w:rPr>
          <w:rStyle w:val="Emphasis"/>
        </w:rPr>
        <w:t>tracker</w:t>
      </w:r>
      <w:proofErr w:type="spellEnd"/>
      <w:r w:rsidRPr="006D1C44">
        <w:rPr>
          <w:rStyle w:val="Emphasis"/>
        </w:rPr>
        <w:t xml:space="preserve">, </w:t>
      </w:r>
    </w:p>
    <w:p w14:paraId="68362362" w14:textId="77777777" w:rsidR="006D1C44" w:rsidRDefault="006D1C44" w:rsidP="00892EBD">
      <w:pPr>
        <w:numPr>
          <w:ilvl w:val="0"/>
          <w:numId w:val="31"/>
        </w:numPr>
        <w:rPr>
          <w:rStyle w:val="Emphasis"/>
        </w:rPr>
      </w:pPr>
      <w:proofErr w:type="spellStart"/>
      <w:r w:rsidRPr="006D1C44">
        <w:rPr>
          <w:rStyle w:val="Emphasis"/>
        </w:rPr>
        <w:t>budget</w:t>
      </w:r>
      <w:proofErr w:type="spellEnd"/>
      <w:r w:rsidRPr="006D1C44">
        <w:rPr>
          <w:rStyle w:val="Emphasis"/>
        </w:rPr>
        <w:t xml:space="preserve"> </w:t>
      </w:r>
      <w:proofErr w:type="spellStart"/>
      <w:r w:rsidRPr="006D1C44">
        <w:rPr>
          <w:rStyle w:val="Emphasis"/>
        </w:rPr>
        <w:t>manage</w:t>
      </w:r>
      <w:r>
        <w:rPr>
          <w:rStyle w:val="Emphasis"/>
        </w:rPr>
        <w:t>r</w:t>
      </w:r>
      <w:proofErr w:type="spellEnd"/>
      <w:r>
        <w:rPr>
          <w:rStyle w:val="Emphasis"/>
        </w:rPr>
        <w:t>,</w:t>
      </w:r>
    </w:p>
    <w:p w14:paraId="7FF8477B" w14:textId="77777777" w:rsidR="006D1C44" w:rsidRDefault="006D1C44" w:rsidP="00892EBD">
      <w:pPr>
        <w:numPr>
          <w:ilvl w:val="0"/>
          <w:numId w:val="31"/>
        </w:numPr>
        <w:rPr>
          <w:rStyle w:val="Emphasis"/>
        </w:rPr>
      </w:pPr>
      <w:proofErr w:type="spellStart"/>
      <w:r>
        <w:rPr>
          <w:rStyle w:val="Emphasis"/>
        </w:rPr>
        <w:t>personal</w:t>
      </w:r>
      <w:proofErr w:type="spellEnd"/>
      <w:r>
        <w:rPr>
          <w:rStyle w:val="Emphasis"/>
        </w:rPr>
        <w:t xml:space="preserve"> </w:t>
      </w:r>
      <w:proofErr w:type="spellStart"/>
      <w:r>
        <w:rPr>
          <w:rStyle w:val="Emphasis"/>
        </w:rPr>
        <w:t>finance</w:t>
      </w:r>
      <w:proofErr w:type="spellEnd"/>
      <w:r>
        <w:rPr>
          <w:rStyle w:val="Emphasis"/>
        </w:rPr>
        <w:t>,</w:t>
      </w:r>
    </w:p>
    <w:p w14:paraId="72DB3490" w14:textId="77777777" w:rsidR="006D1C44" w:rsidRDefault="00777C45" w:rsidP="00892EBD">
      <w:pPr>
        <w:numPr>
          <w:ilvl w:val="0"/>
          <w:numId w:val="31"/>
        </w:numPr>
        <w:rPr>
          <w:rStyle w:val="Emphasis"/>
        </w:rPr>
      </w:pPr>
      <w:proofErr w:type="spellStart"/>
      <w:r>
        <w:rPr>
          <w:rStyle w:val="Emphasis"/>
        </w:rPr>
        <w:t>expense</w:t>
      </w:r>
      <w:proofErr w:type="spellEnd"/>
      <w:r>
        <w:rPr>
          <w:rStyle w:val="Emphasis"/>
        </w:rPr>
        <w:t xml:space="preserve"> </w:t>
      </w:r>
      <w:proofErr w:type="spellStart"/>
      <w:r>
        <w:rPr>
          <w:rStyle w:val="Emphasis"/>
        </w:rPr>
        <w:t>tracker</w:t>
      </w:r>
      <w:proofErr w:type="spellEnd"/>
    </w:p>
    <w:p w14:paraId="5E7C7451" w14:textId="77777777" w:rsidR="00777C45" w:rsidRDefault="00777C45" w:rsidP="00777C45">
      <w:pPr>
        <w:numPr>
          <w:ilvl w:val="0"/>
          <w:numId w:val="31"/>
        </w:numPr>
        <w:rPr>
          <w:rStyle w:val="Emphasis"/>
        </w:rPr>
      </w:pPr>
      <w:proofErr w:type="spellStart"/>
      <w:r>
        <w:rPr>
          <w:rStyle w:val="Emphasis"/>
        </w:rPr>
        <w:t>expense</w:t>
      </w:r>
      <w:proofErr w:type="spellEnd"/>
      <w:r>
        <w:rPr>
          <w:rStyle w:val="Emphasis"/>
        </w:rPr>
        <w:t xml:space="preserve"> </w:t>
      </w:r>
      <w:proofErr w:type="spellStart"/>
      <w:r>
        <w:rPr>
          <w:rStyle w:val="Emphasis"/>
        </w:rPr>
        <w:t>manager</w:t>
      </w:r>
      <w:proofErr w:type="spellEnd"/>
      <w:r>
        <w:rPr>
          <w:rStyle w:val="Emphasis"/>
        </w:rPr>
        <w:t>.</w:t>
      </w:r>
    </w:p>
    <w:p w14:paraId="678738F1" w14:textId="43579CD8" w:rsidR="00777C45" w:rsidRDefault="00777C45" w:rsidP="00777C45">
      <w:pPr>
        <w:rPr>
          <w:rStyle w:val="Emphasis"/>
          <w:i w:val="0"/>
        </w:rPr>
      </w:pPr>
      <w:r>
        <w:rPr>
          <w:rStyle w:val="Emphasis"/>
          <w:i w:val="0"/>
        </w:rPr>
        <w:t xml:space="preserve">Az </w:t>
      </w:r>
      <w:proofErr w:type="spellStart"/>
      <w:r>
        <w:rPr>
          <w:rStyle w:val="Emphasis"/>
          <w:i w:val="0"/>
        </w:rPr>
        <w:t>iOS</w:t>
      </w:r>
      <w:proofErr w:type="spellEnd"/>
      <w:r>
        <w:rPr>
          <w:rStyle w:val="Emphasis"/>
          <w:i w:val="0"/>
        </w:rPr>
        <w:t xml:space="preserve"> alkalmazás boltban az ingyenes alkalmazásokat vizsgáltam, mivel az elkészítendő alkalmazás ingyenesen lesz publikálva a tervek szerint, ha arra kerül sor, ezért a fizetősök nem konkurensek egyelőre.</w:t>
      </w:r>
      <w:r w:rsidR="000747AB">
        <w:rPr>
          <w:rStyle w:val="Emphasis"/>
          <w:i w:val="0"/>
        </w:rPr>
        <w:t xml:space="preserve"> Az alkalmazások mindegyikét letöltöttem, átfogóan áttekintettem, működését kipróbáltam és értékeltem </w:t>
      </w:r>
      <w:r w:rsidR="00405578">
        <w:rPr>
          <w:rStyle w:val="Emphasis"/>
          <w:i w:val="0"/>
        </w:rPr>
        <w:t xml:space="preserve">az alábbi szempontok szerint. A </w:t>
      </w:r>
      <w:r w:rsidR="000747AB">
        <w:rPr>
          <w:rStyle w:val="Emphasis"/>
          <w:i w:val="0"/>
        </w:rPr>
        <w:t>mellettük szereplő szám azt mutatja, hogy milyen súllyal számítanak bele</w:t>
      </w:r>
      <w:r w:rsidR="00405578">
        <w:rPr>
          <w:rStyle w:val="Emphasis"/>
          <w:i w:val="0"/>
        </w:rPr>
        <w:t xml:space="preserve"> a végső eredménybe, amit </w:t>
      </w:r>
      <w:r w:rsidR="008A5BB8">
        <w:rPr>
          <w:rStyle w:val="Emphasis"/>
          <w:i w:val="0"/>
        </w:rPr>
        <w:t>lentebb értékelek majd, az értékkészlet 0 (legrosszabb) – 5 (legjobb):</w:t>
      </w:r>
    </w:p>
    <w:p w14:paraId="49A05682" w14:textId="77777777" w:rsidR="000747AB" w:rsidRDefault="00405578" w:rsidP="000747AB">
      <w:pPr>
        <w:numPr>
          <w:ilvl w:val="0"/>
          <w:numId w:val="32"/>
        </w:numPr>
        <w:rPr>
          <w:rStyle w:val="Emphasis"/>
          <w:i w:val="0"/>
        </w:rPr>
      </w:pPr>
      <w:r>
        <w:rPr>
          <w:rStyle w:val="Emphasis"/>
          <w:i w:val="0"/>
        </w:rPr>
        <w:t>Mennyire intuitív az alkalmazás</w:t>
      </w:r>
      <w:r w:rsidR="00271938">
        <w:rPr>
          <w:rStyle w:val="Emphasis"/>
          <w:i w:val="0"/>
        </w:rPr>
        <w:t xml:space="preserve"> (3</w:t>
      </w:r>
      <w:r>
        <w:rPr>
          <w:rStyle w:val="Emphasis"/>
          <w:i w:val="0"/>
        </w:rPr>
        <w:t>)</w:t>
      </w:r>
    </w:p>
    <w:p w14:paraId="272394B7" w14:textId="77777777" w:rsidR="00405578" w:rsidRDefault="00405578" w:rsidP="000747AB">
      <w:pPr>
        <w:numPr>
          <w:ilvl w:val="0"/>
          <w:numId w:val="32"/>
        </w:numPr>
        <w:rPr>
          <w:rStyle w:val="Emphasis"/>
          <w:i w:val="0"/>
        </w:rPr>
      </w:pPr>
      <w:r>
        <w:rPr>
          <w:rStyle w:val="Emphasis"/>
          <w:i w:val="0"/>
        </w:rPr>
        <w:t>Mennyire gyorsan lehet felvenni egy tranzakciót</w:t>
      </w:r>
      <w:r w:rsidR="00271938">
        <w:rPr>
          <w:rStyle w:val="Emphasis"/>
          <w:i w:val="0"/>
        </w:rPr>
        <w:t xml:space="preserve"> (3</w:t>
      </w:r>
      <w:r>
        <w:rPr>
          <w:rStyle w:val="Emphasis"/>
          <w:i w:val="0"/>
        </w:rPr>
        <w:t>)</w:t>
      </w:r>
    </w:p>
    <w:p w14:paraId="1B0D0201" w14:textId="77777777" w:rsidR="00C47DBA" w:rsidRDefault="00C47DBA" w:rsidP="00C47DBA">
      <w:pPr>
        <w:numPr>
          <w:ilvl w:val="1"/>
          <w:numId w:val="32"/>
        </w:numPr>
        <w:rPr>
          <w:rStyle w:val="Emphasis"/>
          <w:i w:val="0"/>
        </w:rPr>
      </w:pPr>
      <w:r>
        <w:rPr>
          <w:rStyle w:val="Emphasis"/>
          <w:i w:val="0"/>
        </w:rPr>
        <w:t>20.000 Ft autó szervíz</w:t>
      </w:r>
    </w:p>
    <w:p w14:paraId="5D12ABD1" w14:textId="77777777" w:rsidR="00C47DBA" w:rsidRDefault="00E77F24" w:rsidP="00C47DBA">
      <w:pPr>
        <w:numPr>
          <w:ilvl w:val="1"/>
          <w:numId w:val="32"/>
        </w:numPr>
        <w:rPr>
          <w:rStyle w:val="Emphasis"/>
          <w:i w:val="0"/>
        </w:rPr>
      </w:pPr>
      <w:r>
        <w:rPr>
          <w:rStyle w:val="Emphasis"/>
          <w:i w:val="0"/>
        </w:rPr>
        <w:t>1500 Ft ebéd</w:t>
      </w:r>
    </w:p>
    <w:p w14:paraId="30564765" w14:textId="77777777" w:rsidR="00405578" w:rsidRDefault="00405578" w:rsidP="000747AB">
      <w:pPr>
        <w:numPr>
          <w:ilvl w:val="0"/>
          <w:numId w:val="32"/>
        </w:numPr>
        <w:rPr>
          <w:rStyle w:val="Emphasis"/>
          <w:i w:val="0"/>
        </w:rPr>
      </w:pPr>
      <w:r>
        <w:rPr>
          <w:rStyle w:val="Emphasis"/>
          <w:i w:val="0"/>
        </w:rPr>
        <w:t xml:space="preserve">Mennyire </w:t>
      </w:r>
      <w:r w:rsidR="00271938">
        <w:rPr>
          <w:rStyle w:val="Emphasis"/>
          <w:i w:val="0"/>
        </w:rPr>
        <w:t>átláthatók a múltbeli tranzakciók (2)</w:t>
      </w:r>
    </w:p>
    <w:p w14:paraId="78FDB8B1" w14:textId="77777777" w:rsidR="00271938" w:rsidRDefault="00271938" w:rsidP="000747AB">
      <w:pPr>
        <w:numPr>
          <w:ilvl w:val="0"/>
          <w:numId w:val="32"/>
        </w:numPr>
        <w:rPr>
          <w:rStyle w:val="Emphasis"/>
          <w:i w:val="0"/>
        </w:rPr>
      </w:pPr>
      <w:r>
        <w:rPr>
          <w:rStyle w:val="Emphasis"/>
          <w:i w:val="0"/>
        </w:rPr>
        <w:t>Milyen az első benyomás 2-3 perc használat után (2)</w:t>
      </w:r>
    </w:p>
    <w:p w14:paraId="38A357AF" w14:textId="77777777" w:rsidR="00271938" w:rsidRDefault="00271938" w:rsidP="000747AB">
      <w:pPr>
        <w:numPr>
          <w:ilvl w:val="0"/>
          <w:numId w:val="32"/>
        </w:numPr>
        <w:rPr>
          <w:rStyle w:val="Emphasis"/>
          <w:i w:val="0"/>
        </w:rPr>
      </w:pPr>
      <w:r>
        <w:rPr>
          <w:rStyle w:val="Emphasis"/>
          <w:i w:val="0"/>
        </w:rPr>
        <w:t>Mennyire szép az alkalmazás (2)</w:t>
      </w:r>
    </w:p>
    <w:p w14:paraId="6D67B84D" w14:textId="77777777" w:rsidR="00E77F24" w:rsidRDefault="005E4927" w:rsidP="00E77F24">
      <w:pPr>
        <w:numPr>
          <w:ilvl w:val="0"/>
          <w:numId w:val="32"/>
        </w:numPr>
        <w:rPr>
          <w:rStyle w:val="Emphasis"/>
          <w:i w:val="0"/>
        </w:rPr>
      </w:pPr>
      <w:r>
        <w:rPr>
          <w:rStyle w:val="Emphasis"/>
          <w:i w:val="0"/>
        </w:rPr>
        <w:t xml:space="preserve">Kötelező-e a regisztráció? (1) – véleményem szerint, ha kötelező a regisztráció az első belépésnél, az negatív felhasználói élmény. A pontozásnál úgy értékeltem, hogy mínusz pont, ha kötelező. Ha opcionális, akkor az </w:t>
      </w:r>
      <w:proofErr w:type="spellStart"/>
      <w:r>
        <w:rPr>
          <w:rStyle w:val="Emphasis"/>
          <w:i w:val="0"/>
        </w:rPr>
        <w:t>ötletességet</w:t>
      </w:r>
      <w:proofErr w:type="spellEnd"/>
      <w:r>
        <w:rPr>
          <w:rStyle w:val="Emphasis"/>
          <w:i w:val="0"/>
        </w:rPr>
        <w:t xml:space="preserve"> vettem figyelembe, hogy utólag figyelmezteti-e a felhasználót, könnyű-e elérni, stb.</w:t>
      </w:r>
      <w:r w:rsidR="00E77F24">
        <w:rPr>
          <w:rStyle w:val="Emphasis"/>
          <w:i w:val="0"/>
        </w:rPr>
        <w:t xml:space="preserve"> </w:t>
      </w:r>
    </w:p>
    <w:p w14:paraId="3F16591C" w14:textId="77777777" w:rsidR="005E4927" w:rsidRDefault="005E4927" w:rsidP="005E4927">
      <w:pPr>
        <w:pStyle w:val="Heading2"/>
        <w:rPr>
          <w:rStyle w:val="Emphasis"/>
          <w:i w:val="0"/>
        </w:rPr>
      </w:pPr>
      <w:r>
        <w:rPr>
          <w:rStyle w:val="Emphasis"/>
          <w:i w:val="0"/>
        </w:rPr>
        <w:t>Megoldások bemutatása és értékelése</w:t>
      </w:r>
    </w:p>
    <w:p w14:paraId="576559D1" w14:textId="77777777" w:rsidR="00E77F24" w:rsidRDefault="005E4927" w:rsidP="00E77F24">
      <w:r>
        <w:t xml:space="preserve">A következő listában felsorolom azokat az alkalmazásokat, amelyeket </w:t>
      </w:r>
      <w:r w:rsidR="00AE2E35">
        <w:t>relevánsnak találtam. Ebben a listában röviden szövegesen értékelem</w:t>
      </w:r>
      <w:r w:rsidR="007866F6">
        <w:t xml:space="preserve"> és néhány képernyőképet </w:t>
      </w:r>
      <w:proofErr w:type="spellStart"/>
      <w:r w:rsidR="007866F6">
        <w:t>mellékelek</w:t>
      </w:r>
      <w:proofErr w:type="spellEnd"/>
      <w:r w:rsidR="007866F6">
        <w:t xml:space="preserve"> az alkalmazásokról</w:t>
      </w:r>
      <w:r w:rsidR="00AE2E35">
        <w:t>, majd utána egy táblázatban összesítem az értékelési szempontok szerint adott pontokat.</w:t>
      </w:r>
    </w:p>
    <w:p w14:paraId="66338E2D" w14:textId="77777777" w:rsidR="005E4927" w:rsidRDefault="00E77F24" w:rsidP="00E77F24">
      <w:pPr>
        <w:pStyle w:val="Heading3"/>
        <w:ind w:right="-1"/>
      </w:pPr>
      <w:r>
        <w:rPr>
          <w:noProof/>
          <w:lang w:val="en-US"/>
        </w:rPr>
        <w:drawing>
          <wp:anchor distT="0" distB="0" distL="114300" distR="114300" simplePos="0" relativeHeight="251658752" behindDoc="0" locked="0" layoutInCell="1" allowOverlap="1" wp14:anchorId="2B647C08" wp14:editId="48F6FBF9">
            <wp:simplePos x="0" y="0"/>
            <wp:positionH relativeFrom="column">
              <wp:posOffset>485775</wp:posOffset>
            </wp:positionH>
            <wp:positionV relativeFrom="paragraph">
              <wp:posOffset>432435</wp:posOffset>
            </wp:positionV>
            <wp:extent cx="1416685" cy="2519680"/>
            <wp:effectExtent l="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2848" behindDoc="0" locked="0" layoutInCell="1" allowOverlap="1" wp14:anchorId="32835F24" wp14:editId="74E5B52D">
            <wp:simplePos x="0" y="0"/>
            <wp:positionH relativeFrom="column">
              <wp:posOffset>3536860</wp:posOffset>
            </wp:positionH>
            <wp:positionV relativeFrom="paragraph">
              <wp:posOffset>435610</wp:posOffset>
            </wp:positionV>
            <wp:extent cx="1416685" cy="2519680"/>
            <wp:effectExtent l="0" t="0" r="571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0800" behindDoc="0" locked="0" layoutInCell="1" allowOverlap="1" wp14:anchorId="5D107F81" wp14:editId="5CF86D6D">
            <wp:simplePos x="0" y="0"/>
            <wp:positionH relativeFrom="column">
              <wp:posOffset>2014625</wp:posOffset>
            </wp:positionH>
            <wp:positionV relativeFrom="paragraph">
              <wp:posOffset>435610</wp:posOffset>
            </wp:positionV>
            <wp:extent cx="1416685" cy="2519680"/>
            <wp:effectExtent l="0" t="0" r="571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sidR="003E5358">
        <w:t>Daily Account Manager</w:t>
      </w:r>
      <w:r>
        <w:t xml:space="preserve"> (Day </w:t>
      </w:r>
      <w:proofErr w:type="spellStart"/>
      <w:r>
        <w:t>book</w:t>
      </w:r>
      <w:proofErr w:type="spellEnd"/>
      <w:r>
        <w:t>)</w:t>
      </w:r>
      <w:r>
        <w:rPr>
          <w:rStyle w:val="FootnoteReference"/>
        </w:rPr>
        <w:footnoteReference w:id="1"/>
      </w:r>
    </w:p>
    <w:p w14:paraId="62E239B9" w14:textId="77777777" w:rsidR="00E77F24" w:rsidRDefault="00E77F24" w:rsidP="00E77F24">
      <w:pPr>
        <w:ind w:firstLine="709"/>
      </w:pPr>
    </w:p>
    <w:p w14:paraId="1BCD6532" w14:textId="314387F2" w:rsidR="00E77F24" w:rsidRDefault="00E77F24" w:rsidP="00E77F24">
      <w:pPr>
        <w:ind w:firstLine="709"/>
      </w:pPr>
      <w:r>
        <w:t xml:space="preserve">Az alkalmazás induláskor </w:t>
      </w:r>
      <w:proofErr w:type="spellStart"/>
      <w:r>
        <w:t>iCloud</w:t>
      </w:r>
      <w:proofErr w:type="spellEnd"/>
      <w:r>
        <w:t xml:space="preserve"> belépést kért, ott tárolja az adatokat. Felhasználói felülete átlagos, </w:t>
      </w:r>
      <w:proofErr w:type="spellStart"/>
      <w:r>
        <w:t>tab</w:t>
      </w:r>
      <w:proofErr w:type="spellEnd"/>
      <w:r>
        <w:t xml:space="preserve"> bar-</w:t>
      </w:r>
      <w:proofErr w:type="spellStart"/>
      <w:r>
        <w:t>ral</w:t>
      </w:r>
      <w:proofErr w:type="spellEnd"/>
      <w:r>
        <w:t xml:space="preserve"> működik a navigáció a képernyők között, mondhatni jól használhatónak. Mind bevételt mind kiadást lehet felvenni, a beviteli folyamat lehetne egyszerűbb. </w:t>
      </w:r>
      <w:r w:rsidR="008A5BB8">
        <w:t xml:space="preserve">Összességében én nem tovább keresgélnék, ha szeretnék egy jó </w:t>
      </w:r>
      <w:proofErr w:type="spellStart"/>
      <w:r w:rsidR="008A5BB8">
        <w:t>appot</w:t>
      </w:r>
      <w:proofErr w:type="spellEnd"/>
      <w:r w:rsidR="008A5BB8">
        <w:t>.</w:t>
      </w:r>
    </w:p>
    <w:p w14:paraId="0DD14B54" w14:textId="1C8CF7C3" w:rsidR="008A5BB8" w:rsidRDefault="009D521F" w:rsidP="008A5BB8">
      <w:pPr>
        <w:pStyle w:val="Heading3"/>
      </w:pPr>
      <w:r w:rsidRPr="00CB0882">
        <w:drawing>
          <wp:anchor distT="0" distB="0" distL="114300" distR="114300" simplePos="0" relativeHeight="251664896" behindDoc="0" locked="0" layoutInCell="1" allowOverlap="1" wp14:anchorId="58196FA0" wp14:editId="721EFD5C">
            <wp:simplePos x="0" y="0"/>
            <wp:positionH relativeFrom="column">
              <wp:posOffset>449580</wp:posOffset>
            </wp:positionH>
            <wp:positionV relativeFrom="paragraph">
              <wp:posOffset>452120</wp:posOffset>
            </wp:positionV>
            <wp:extent cx="1416685" cy="2519680"/>
            <wp:effectExtent l="0" t="0" r="571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sidRPr="00CB0882">
        <w:drawing>
          <wp:anchor distT="0" distB="0" distL="114300" distR="114300" simplePos="0" relativeHeight="251665920" behindDoc="0" locked="0" layoutInCell="1" allowOverlap="1" wp14:anchorId="35DAA05B" wp14:editId="29EAA13E">
            <wp:simplePos x="0" y="0"/>
            <wp:positionH relativeFrom="column">
              <wp:posOffset>1978025</wp:posOffset>
            </wp:positionH>
            <wp:positionV relativeFrom="paragraph">
              <wp:posOffset>455295</wp:posOffset>
            </wp:positionV>
            <wp:extent cx="1416685" cy="2519680"/>
            <wp:effectExtent l="0" t="0" r="571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sidR="00CB0882" w:rsidRPr="00CB0882">
        <w:drawing>
          <wp:anchor distT="0" distB="0" distL="114300" distR="114300" simplePos="0" relativeHeight="251666944" behindDoc="0" locked="0" layoutInCell="1" allowOverlap="1" wp14:anchorId="7248DD5F" wp14:editId="293893E1">
            <wp:simplePos x="0" y="0"/>
            <wp:positionH relativeFrom="column">
              <wp:posOffset>3500120</wp:posOffset>
            </wp:positionH>
            <wp:positionV relativeFrom="paragraph">
              <wp:posOffset>458470</wp:posOffset>
            </wp:positionV>
            <wp:extent cx="1416685" cy="2519680"/>
            <wp:effectExtent l="0" t="0" r="571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proofErr w:type="spellStart"/>
      <w:r w:rsidR="008A5BB8">
        <w:t>Foreceipt</w:t>
      </w:r>
      <w:proofErr w:type="spellEnd"/>
      <w:r w:rsidR="008A5BB8">
        <w:rPr>
          <w:rStyle w:val="FootnoteReference"/>
        </w:rPr>
        <w:footnoteReference w:id="2"/>
      </w:r>
    </w:p>
    <w:p w14:paraId="3A6D1112" w14:textId="0BEDC321" w:rsidR="00CB0882" w:rsidRPr="00CB0882" w:rsidRDefault="00CB0882" w:rsidP="00CB0882"/>
    <w:p w14:paraId="31AFF3BA" w14:textId="64DB747F" w:rsidR="00575844" w:rsidRPr="00575844" w:rsidRDefault="008A5BB8" w:rsidP="00575844">
      <w:r>
        <w:t>Az alkalmazás indulásakor Google account-</w:t>
      </w:r>
      <w:proofErr w:type="spellStart"/>
      <w:r>
        <w:t>tal</w:t>
      </w:r>
      <w:proofErr w:type="spellEnd"/>
      <w:r>
        <w:t xml:space="preserve"> kellett bejelentkezni, nem is lehetett más opciót választani, ami nem felhasználóbarát. Az alkalmazást számomra kicsit nehéz volt elkezdeni használni, nem láttam át könnyen. </w:t>
      </w:r>
      <w:r w:rsidR="00CB0882">
        <w:t xml:space="preserve">A kezelés szintén </w:t>
      </w:r>
      <w:proofErr w:type="spellStart"/>
      <w:r w:rsidR="00CB0882">
        <w:t>tab</w:t>
      </w:r>
      <w:proofErr w:type="spellEnd"/>
      <w:r w:rsidR="00CB0882">
        <w:t xml:space="preserve"> bar-</w:t>
      </w:r>
      <w:proofErr w:type="spellStart"/>
      <w:r w:rsidR="00CB0882">
        <w:t>ral</w:t>
      </w:r>
      <w:proofErr w:type="spellEnd"/>
      <w:r w:rsidR="00CB0882">
        <w:t xml:space="preserve"> működik, az volt a benyomásom, hogy nem annyira könnyen kezelhető, a felület </w:t>
      </w:r>
      <w:proofErr w:type="spellStart"/>
      <w:r w:rsidR="00CB0882">
        <w:t>platfromidegen</w:t>
      </w:r>
      <w:proofErr w:type="spellEnd"/>
      <w:r w:rsidR="00CB0882">
        <w:t xml:space="preserve"> néhány helyen és sok időbe telik egy tranzakciót felvenni.</w:t>
      </w:r>
    </w:p>
    <w:p w14:paraId="7AD20FC1" w14:textId="5D2A6265" w:rsidR="009D521F" w:rsidRPr="009D521F" w:rsidRDefault="00154109" w:rsidP="009D521F">
      <w:pPr>
        <w:pStyle w:val="Heading3"/>
      </w:pPr>
      <w:proofErr w:type="spellStart"/>
      <w:r>
        <w:t>Tosh</w:t>
      </w:r>
      <w:proofErr w:type="spellEnd"/>
      <w:r>
        <w:t xml:space="preserve"> </w:t>
      </w:r>
      <w:proofErr w:type="spellStart"/>
      <w:r>
        <w:t>finance</w:t>
      </w:r>
      <w:proofErr w:type="spellEnd"/>
      <w:r>
        <w:rPr>
          <w:rStyle w:val="FootnoteReference"/>
        </w:rPr>
        <w:footnoteReference w:id="3"/>
      </w:r>
    </w:p>
    <w:p w14:paraId="5404685E" w14:textId="52111689" w:rsidR="009D521F" w:rsidRPr="009D521F" w:rsidRDefault="009D521F" w:rsidP="009D521F">
      <w:r w:rsidRPr="009D521F">
        <w:drawing>
          <wp:anchor distT="0" distB="0" distL="114300" distR="114300" simplePos="0" relativeHeight="251668992" behindDoc="0" locked="0" layoutInCell="1" allowOverlap="1" wp14:anchorId="0FFD0483" wp14:editId="2E21B51F">
            <wp:simplePos x="0" y="0"/>
            <wp:positionH relativeFrom="column">
              <wp:posOffset>374015</wp:posOffset>
            </wp:positionH>
            <wp:positionV relativeFrom="paragraph">
              <wp:posOffset>240030</wp:posOffset>
            </wp:positionV>
            <wp:extent cx="1416685" cy="2519680"/>
            <wp:effectExtent l="0" t="0" r="571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sidRPr="009D521F">
        <w:drawing>
          <wp:anchor distT="0" distB="0" distL="114300" distR="114300" simplePos="0" relativeHeight="251670016" behindDoc="0" locked="0" layoutInCell="1" allowOverlap="1" wp14:anchorId="17396C29" wp14:editId="5AB35DC8">
            <wp:simplePos x="0" y="0"/>
            <wp:positionH relativeFrom="column">
              <wp:posOffset>1900555</wp:posOffset>
            </wp:positionH>
            <wp:positionV relativeFrom="paragraph">
              <wp:posOffset>240030</wp:posOffset>
            </wp:positionV>
            <wp:extent cx="1416685" cy="2519680"/>
            <wp:effectExtent l="0" t="0" r="571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sidRPr="009D521F">
        <w:drawing>
          <wp:anchor distT="0" distB="0" distL="114300" distR="114300" simplePos="0" relativeHeight="251671040" behindDoc="0" locked="0" layoutInCell="1" allowOverlap="1" wp14:anchorId="7602A212" wp14:editId="36F7C7A9">
            <wp:simplePos x="0" y="0"/>
            <wp:positionH relativeFrom="column">
              <wp:posOffset>3426460</wp:posOffset>
            </wp:positionH>
            <wp:positionV relativeFrom="paragraph">
              <wp:posOffset>240030</wp:posOffset>
            </wp:positionV>
            <wp:extent cx="1416685" cy="2519680"/>
            <wp:effectExtent l="0" t="0" r="571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p>
    <w:p w14:paraId="20B0C353" w14:textId="6284DA4F" w:rsidR="00154109" w:rsidRDefault="00154109" w:rsidP="00154109">
      <w:r>
        <w:t>Indulás után kötelező a bejelentkezés</w:t>
      </w:r>
      <w:r w:rsidR="009D521F">
        <w:t xml:space="preserve">, amit Facebook/Google és hagyományos felhasználónév-jelszó párossal is elvégezhetünk. Egy kiadás felvétele elég egyszerű, gyorsan megvalósítható. Negatívumként annyit tudnék talán említeni erre vonatkozóan, hogy a szám billentyűzet túl színes és a beépítetthez képest fejjel lefelé van, ami elsőre furcsa volt. Az alkalmazás szép, könnyen kezelhető, extra benne, hogy </w:t>
      </w:r>
      <w:proofErr w:type="spellStart"/>
      <w:r w:rsidR="009D521F">
        <w:t>felvehetünk</w:t>
      </w:r>
      <w:proofErr w:type="spellEnd"/>
      <w:r w:rsidR="009D521F">
        <w:t xml:space="preserve"> külön számlákat és keretet, hogy még mennyi költhetünk az adott számláról, továbbá lehet különböző formátumokban exportálni. </w:t>
      </w:r>
    </w:p>
    <w:p w14:paraId="038B5303" w14:textId="3F79A3CD" w:rsidR="00E262F4" w:rsidRDefault="00E262F4" w:rsidP="00E262F4">
      <w:pPr>
        <w:pStyle w:val="Heading3"/>
      </w:pPr>
      <w:r w:rsidRPr="00E262F4">
        <w:drawing>
          <wp:anchor distT="0" distB="0" distL="114300" distR="114300" simplePos="0" relativeHeight="251673088" behindDoc="0" locked="0" layoutInCell="1" allowOverlap="1" wp14:anchorId="367CB1A7" wp14:editId="0E5E7C8B">
            <wp:simplePos x="0" y="0"/>
            <wp:positionH relativeFrom="column">
              <wp:posOffset>378460</wp:posOffset>
            </wp:positionH>
            <wp:positionV relativeFrom="paragraph">
              <wp:posOffset>483235</wp:posOffset>
            </wp:positionV>
            <wp:extent cx="1416685" cy="2519680"/>
            <wp:effectExtent l="0" t="0" r="571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sidRPr="00E262F4">
        <w:drawing>
          <wp:anchor distT="0" distB="0" distL="114300" distR="114300" simplePos="0" relativeHeight="251674112" behindDoc="0" locked="0" layoutInCell="1" allowOverlap="1" wp14:anchorId="7D1B415E" wp14:editId="5FFD2AC4">
            <wp:simplePos x="0" y="0"/>
            <wp:positionH relativeFrom="column">
              <wp:posOffset>1905000</wp:posOffset>
            </wp:positionH>
            <wp:positionV relativeFrom="paragraph">
              <wp:posOffset>483235</wp:posOffset>
            </wp:positionV>
            <wp:extent cx="1416685" cy="2519680"/>
            <wp:effectExtent l="0" t="0" r="571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sidRPr="00E262F4">
        <w:drawing>
          <wp:anchor distT="0" distB="0" distL="114300" distR="114300" simplePos="0" relativeHeight="251675136" behindDoc="0" locked="0" layoutInCell="1" allowOverlap="1" wp14:anchorId="52E8A63C" wp14:editId="7C1F834D">
            <wp:simplePos x="0" y="0"/>
            <wp:positionH relativeFrom="column">
              <wp:posOffset>3430905</wp:posOffset>
            </wp:positionH>
            <wp:positionV relativeFrom="paragraph">
              <wp:posOffset>483235</wp:posOffset>
            </wp:positionV>
            <wp:extent cx="1416685" cy="2519680"/>
            <wp:effectExtent l="0" t="0" r="571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t xml:space="preserve">Money </w:t>
      </w:r>
      <w:proofErr w:type="spellStart"/>
      <w:r>
        <w:t>Mgr</w:t>
      </w:r>
      <w:proofErr w:type="spellEnd"/>
      <w:r>
        <w:t>.</w:t>
      </w:r>
      <w:r>
        <w:rPr>
          <w:rStyle w:val="FootnoteReference"/>
        </w:rPr>
        <w:footnoteReference w:id="4"/>
      </w:r>
    </w:p>
    <w:p w14:paraId="523F871A" w14:textId="7A075A18" w:rsidR="00E262F4" w:rsidRPr="00E262F4" w:rsidRDefault="00E262F4" w:rsidP="00E262F4"/>
    <w:p w14:paraId="54273B61" w14:textId="18CFADD6" w:rsidR="00E262F4" w:rsidRDefault="00E262F4" w:rsidP="00E262F4">
      <w:r>
        <w:t xml:space="preserve">Felhasználó kezelés nincs az alkalmazásban, </w:t>
      </w:r>
      <w:proofErr w:type="spellStart"/>
      <w:r>
        <w:t>iCloud</w:t>
      </w:r>
      <w:proofErr w:type="spellEnd"/>
      <w:r>
        <w:t xml:space="preserve"> fiókba lehet backup-</w:t>
      </w:r>
      <w:proofErr w:type="spellStart"/>
      <w:r>
        <w:t>ot</w:t>
      </w:r>
      <w:proofErr w:type="spellEnd"/>
      <w:r>
        <w:t xml:space="preserve"> készíteni vagy e-mailben elküldeni magamnak, ezt nem tartom a legkönnyebb útnak. A design </w:t>
      </w:r>
      <w:proofErr w:type="spellStart"/>
      <w:r>
        <w:t>iOS</w:t>
      </w:r>
      <w:proofErr w:type="spellEnd"/>
      <w:r>
        <w:t xml:space="preserve"> 5-6-ra emlékeztet, a felhasználói élmény számomra eddig itt a legalacsonyabb. A tranzakció felvétel sebessége átlagos, lehetne egyszerűbb. Összességében a nagyon elmaradt design és kezelési nehézségek miatt nem tetszett az alkalmazás, nem használnám. </w:t>
      </w:r>
    </w:p>
    <w:p w14:paraId="01477BD9" w14:textId="2F4E99B8" w:rsidR="00176114" w:rsidRDefault="0023385E" w:rsidP="00176114">
      <w:pPr>
        <w:pStyle w:val="Heading3"/>
      </w:pPr>
      <w:r w:rsidRPr="0023385E">
        <w:drawing>
          <wp:anchor distT="0" distB="0" distL="114300" distR="114300" simplePos="0" relativeHeight="251679232" behindDoc="0" locked="0" layoutInCell="1" allowOverlap="1" wp14:anchorId="1273A4EE" wp14:editId="78603112">
            <wp:simplePos x="0" y="0"/>
            <wp:positionH relativeFrom="column">
              <wp:posOffset>3512820</wp:posOffset>
            </wp:positionH>
            <wp:positionV relativeFrom="paragraph">
              <wp:posOffset>459740</wp:posOffset>
            </wp:positionV>
            <wp:extent cx="1416685" cy="2519680"/>
            <wp:effectExtent l="0" t="0" r="571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sidRPr="0023385E">
        <w:drawing>
          <wp:anchor distT="0" distB="0" distL="114300" distR="114300" simplePos="0" relativeHeight="251678208" behindDoc="0" locked="0" layoutInCell="1" allowOverlap="1" wp14:anchorId="19E145E5" wp14:editId="25102B77">
            <wp:simplePos x="0" y="0"/>
            <wp:positionH relativeFrom="column">
              <wp:posOffset>1986915</wp:posOffset>
            </wp:positionH>
            <wp:positionV relativeFrom="paragraph">
              <wp:posOffset>459740</wp:posOffset>
            </wp:positionV>
            <wp:extent cx="1416685" cy="2519680"/>
            <wp:effectExtent l="0" t="0" r="571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sidRPr="0023385E">
        <w:drawing>
          <wp:anchor distT="0" distB="0" distL="114300" distR="114300" simplePos="0" relativeHeight="251677184" behindDoc="0" locked="0" layoutInCell="1" allowOverlap="1" wp14:anchorId="27313411" wp14:editId="60B89A9C">
            <wp:simplePos x="0" y="0"/>
            <wp:positionH relativeFrom="column">
              <wp:posOffset>461010</wp:posOffset>
            </wp:positionH>
            <wp:positionV relativeFrom="paragraph">
              <wp:posOffset>459740</wp:posOffset>
            </wp:positionV>
            <wp:extent cx="1416685" cy="2519680"/>
            <wp:effectExtent l="0" t="0" r="571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sidR="00176114">
        <w:t xml:space="preserve">Quick Money </w:t>
      </w:r>
      <w:proofErr w:type="spellStart"/>
      <w:r w:rsidR="00176114">
        <w:t>Recorder</w:t>
      </w:r>
      <w:proofErr w:type="spellEnd"/>
      <w:r w:rsidR="00176114">
        <w:t xml:space="preserve">: </w:t>
      </w:r>
      <w:proofErr w:type="spellStart"/>
      <w:r w:rsidR="00176114">
        <w:t>Expense</w:t>
      </w:r>
      <w:proofErr w:type="spellEnd"/>
      <w:r w:rsidR="00176114">
        <w:t xml:space="preserve"> </w:t>
      </w:r>
      <w:proofErr w:type="spellStart"/>
      <w:r w:rsidR="00176114">
        <w:t>Budget</w:t>
      </w:r>
      <w:proofErr w:type="spellEnd"/>
      <w:r w:rsidR="00176114">
        <w:t xml:space="preserve"> Manager</w:t>
      </w:r>
      <w:r w:rsidR="00311035">
        <w:rPr>
          <w:rStyle w:val="FootnoteReference"/>
        </w:rPr>
        <w:footnoteReference w:id="5"/>
      </w:r>
    </w:p>
    <w:p w14:paraId="59007245" w14:textId="4F98D640" w:rsidR="0023385E" w:rsidRPr="0023385E" w:rsidRDefault="0023385E" w:rsidP="0023385E"/>
    <w:p w14:paraId="6B2AF521" w14:textId="77777777" w:rsidR="004975BE" w:rsidRDefault="00913540" w:rsidP="004975BE">
      <w:r>
        <w:t xml:space="preserve">Az alkalmazás viszonylag jó helyen szerepelt az </w:t>
      </w:r>
      <w:proofErr w:type="spellStart"/>
      <w:r>
        <w:t>App</w:t>
      </w:r>
      <w:proofErr w:type="spellEnd"/>
      <w:r>
        <w:t xml:space="preserve"> </w:t>
      </w:r>
      <w:proofErr w:type="spellStart"/>
      <w:r>
        <w:t>Store-ban</w:t>
      </w:r>
      <w:proofErr w:type="spellEnd"/>
      <w:r>
        <w:t xml:space="preserve"> legnagyobb meglepetésemre, mert megnyitva az alkalmazást egy nagyon nem felhasználóbarát, design-</w:t>
      </w:r>
      <w:proofErr w:type="spellStart"/>
      <w:r>
        <w:t>ban</w:t>
      </w:r>
      <w:proofErr w:type="spellEnd"/>
      <w:r>
        <w:t xml:space="preserve"> körülbelül 5 évvel ezelőtti irányelvekhez igazodó képernyő fogadott. Az ikonok, a színek, a gombok formája és elhelyezkedése sem stimmelt, felvenni tranzakciót beletelt pár percbe mire sikerült. Azért is mutatom itt be, mert ez egy jó példa arra, hogy milyen egy alkalmazás, ami a felhasználói igényeket egyáltalán nem elégíti ki.</w:t>
      </w:r>
      <w:r w:rsidR="00887937">
        <w:t xml:space="preserve"> A felhasználó-,</w:t>
      </w:r>
      <w:r w:rsidR="0023385E">
        <w:t xml:space="preserve"> és adatkezelés prémium funkció, amit láttam belőle, az az, hogy van több opció is, amik között szerepel </w:t>
      </w:r>
      <w:proofErr w:type="spellStart"/>
      <w:r w:rsidR="0023385E">
        <w:t>Dropbox</w:t>
      </w:r>
      <w:proofErr w:type="spellEnd"/>
      <w:r w:rsidR="0023385E">
        <w:t xml:space="preserve">, Google Drive és </w:t>
      </w:r>
      <w:proofErr w:type="spellStart"/>
      <w:r w:rsidR="0023385E">
        <w:t>iCloud</w:t>
      </w:r>
      <w:proofErr w:type="spellEnd"/>
      <w:r w:rsidR="0023385E">
        <w:t xml:space="preserve"> </w:t>
      </w:r>
      <w:proofErr w:type="spellStart"/>
      <w:r w:rsidR="0023385E">
        <w:t>is.</w:t>
      </w:r>
    </w:p>
    <w:p w14:paraId="1D476C43" w14:textId="6A0AD5F7" w:rsidR="0023385E" w:rsidRDefault="0023385E" w:rsidP="004975BE">
      <w:pPr>
        <w:pStyle w:val="Heading3"/>
      </w:pPr>
      <w:r>
        <w:t>Buxfer</w:t>
      </w:r>
      <w:proofErr w:type="spellEnd"/>
      <w:r w:rsidR="004975BE">
        <w:rPr>
          <w:rStyle w:val="FootnoteReference"/>
        </w:rPr>
        <w:footnoteReference w:id="6"/>
      </w:r>
    </w:p>
    <w:p w14:paraId="4044085A" w14:textId="15C266DD" w:rsidR="00311035" w:rsidRPr="00311035" w:rsidRDefault="00311035" w:rsidP="00311035">
      <w:r w:rsidRPr="00311035">
        <w:drawing>
          <wp:anchor distT="0" distB="0" distL="114300" distR="114300" simplePos="0" relativeHeight="251683328" behindDoc="0" locked="0" layoutInCell="1" allowOverlap="1" wp14:anchorId="7242A89C" wp14:editId="02E41154">
            <wp:simplePos x="0" y="0"/>
            <wp:positionH relativeFrom="column">
              <wp:posOffset>3506470</wp:posOffset>
            </wp:positionH>
            <wp:positionV relativeFrom="paragraph">
              <wp:posOffset>251460</wp:posOffset>
            </wp:positionV>
            <wp:extent cx="1416685" cy="2519680"/>
            <wp:effectExtent l="0" t="0" r="571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sidRPr="00311035">
        <w:drawing>
          <wp:anchor distT="0" distB="0" distL="114300" distR="114300" simplePos="0" relativeHeight="251682304" behindDoc="0" locked="0" layoutInCell="1" allowOverlap="1" wp14:anchorId="15966592" wp14:editId="0279702D">
            <wp:simplePos x="0" y="0"/>
            <wp:positionH relativeFrom="column">
              <wp:posOffset>1980565</wp:posOffset>
            </wp:positionH>
            <wp:positionV relativeFrom="paragraph">
              <wp:posOffset>251460</wp:posOffset>
            </wp:positionV>
            <wp:extent cx="1416685" cy="2519680"/>
            <wp:effectExtent l="0" t="0" r="571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sidRPr="00311035">
        <w:drawing>
          <wp:anchor distT="0" distB="0" distL="114300" distR="114300" simplePos="0" relativeHeight="251681280" behindDoc="0" locked="0" layoutInCell="1" allowOverlap="1" wp14:anchorId="0286EDEE" wp14:editId="07D12BB8">
            <wp:simplePos x="0" y="0"/>
            <wp:positionH relativeFrom="column">
              <wp:posOffset>454660</wp:posOffset>
            </wp:positionH>
            <wp:positionV relativeFrom="paragraph">
              <wp:posOffset>251460</wp:posOffset>
            </wp:positionV>
            <wp:extent cx="1416685" cy="2519680"/>
            <wp:effectExtent l="0" t="0" r="571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p>
    <w:p w14:paraId="250B940A" w14:textId="77777777" w:rsidR="004975BE" w:rsidRDefault="004975BE" w:rsidP="0023385E"/>
    <w:p w14:paraId="3ACA9F14" w14:textId="1CF221DF" w:rsidR="0023385E" w:rsidRDefault="0023385E" w:rsidP="0023385E">
      <w:r>
        <w:t xml:space="preserve">Induláskor felajánlja az alkalmazás, hogy hozzak létre felhasználói fiókot, akár közösségi profil alapján, de van egy próba lehetőség, hogy </w:t>
      </w:r>
      <w:proofErr w:type="spellStart"/>
      <w:r>
        <w:t>beletekintsek</w:t>
      </w:r>
      <w:proofErr w:type="spellEnd"/>
      <w:r>
        <w:t xml:space="preserve"> az </w:t>
      </w:r>
      <w:proofErr w:type="spellStart"/>
      <w:r>
        <w:t>appba</w:t>
      </w:r>
      <w:proofErr w:type="spellEnd"/>
      <w:r>
        <w:t xml:space="preserve">, ez nagyon szimpatikus ötlet. Így egy előre adatokkal felöltött képernyőt látok, ahol ki is tudom próbálni a funkciókat, hasznos. </w:t>
      </w:r>
    </w:p>
    <w:p w14:paraId="100A2F92" w14:textId="61D6EBB5" w:rsidR="0023385E" w:rsidRDefault="00311035" w:rsidP="0023385E">
      <w:r>
        <w:t>Az kezdeti jó élmény után a tranzakció felvétele sajnos nem hozta a vártakat. A design itt már nekem túl egyszerű volt, ennek ellenére a felvétel kicsit hosszas és további negatívum, hogy az adatokat nem cache-</w:t>
      </w:r>
      <w:proofErr w:type="spellStart"/>
      <w:r>
        <w:t>elik</w:t>
      </w:r>
      <w:proofErr w:type="spellEnd"/>
      <w:r>
        <w:t>, ebből kifolyólag a gombokra tapintva többször is várni kellett, míg letölti azokat, ami nagyon csökkenti a felhasználói élményt.</w:t>
      </w:r>
    </w:p>
    <w:p w14:paraId="32B9308D" w14:textId="2CFDEDC2" w:rsidR="00311035" w:rsidRDefault="00311035" w:rsidP="00311035">
      <w:r>
        <w:t>Bal oldalról elérhető egy menü, amiben nagyon sok opció található, talán egy kicsit túl sok is ha a fenti specifikációt lefedő alkalmazáshoz hasonlítom. Összességében az alkalmazás közepes a többihez képest, kicsit túl bonyolultnak érzem és szerintem több funkciót tettek bele mint amennyire szüksége van egy felhasználónak.</w:t>
      </w:r>
    </w:p>
    <w:p w14:paraId="1E637057" w14:textId="4D6AF621" w:rsidR="00311035" w:rsidRDefault="004975BE" w:rsidP="004975BE">
      <w:pPr>
        <w:pStyle w:val="Heading3"/>
      </w:pPr>
      <w:proofErr w:type="spellStart"/>
      <w:r>
        <w:t>TapToTrack</w:t>
      </w:r>
      <w:proofErr w:type="spellEnd"/>
      <w:r>
        <w:rPr>
          <w:rStyle w:val="FootnoteReference"/>
        </w:rPr>
        <w:footnoteReference w:id="7"/>
      </w:r>
    </w:p>
    <w:p w14:paraId="5458A5BA" w14:textId="03B935E2" w:rsidR="00C84650" w:rsidRPr="00C84650" w:rsidRDefault="00C84650" w:rsidP="00C84650"/>
    <w:p w14:paraId="1F0E73A1" w14:textId="0FC11E69" w:rsidR="004975BE" w:rsidRDefault="00C84650" w:rsidP="004975BE">
      <w:r w:rsidRPr="00C84650">
        <w:drawing>
          <wp:anchor distT="0" distB="0" distL="114300" distR="114300" simplePos="0" relativeHeight="251687424" behindDoc="0" locked="0" layoutInCell="1" allowOverlap="1" wp14:anchorId="20A5F0D4" wp14:editId="7920B126">
            <wp:simplePos x="0" y="0"/>
            <wp:positionH relativeFrom="column">
              <wp:posOffset>3512820</wp:posOffset>
            </wp:positionH>
            <wp:positionV relativeFrom="paragraph">
              <wp:posOffset>0</wp:posOffset>
            </wp:positionV>
            <wp:extent cx="1416685" cy="2519680"/>
            <wp:effectExtent l="0" t="0" r="571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sidRPr="00C84650">
        <w:drawing>
          <wp:anchor distT="0" distB="0" distL="114300" distR="114300" simplePos="0" relativeHeight="251686400" behindDoc="0" locked="0" layoutInCell="1" allowOverlap="1" wp14:anchorId="432CA237" wp14:editId="60F02DFA">
            <wp:simplePos x="0" y="0"/>
            <wp:positionH relativeFrom="column">
              <wp:posOffset>1981200</wp:posOffset>
            </wp:positionH>
            <wp:positionV relativeFrom="paragraph">
              <wp:posOffset>0</wp:posOffset>
            </wp:positionV>
            <wp:extent cx="1416685" cy="2519680"/>
            <wp:effectExtent l="0" t="0" r="571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sidRPr="00C84650">
        <w:drawing>
          <wp:anchor distT="0" distB="0" distL="114300" distR="114300" simplePos="0" relativeHeight="251685376" behindDoc="0" locked="0" layoutInCell="1" allowOverlap="1" wp14:anchorId="4C40DEE0" wp14:editId="72C8A4A3">
            <wp:simplePos x="0" y="0"/>
            <wp:positionH relativeFrom="column">
              <wp:posOffset>458370</wp:posOffset>
            </wp:positionH>
            <wp:positionV relativeFrom="paragraph">
              <wp:posOffset>267</wp:posOffset>
            </wp:positionV>
            <wp:extent cx="1416685" cy="2519680"/>
            <wp:effectExtent l="0" t="0" r="571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sidR="004975BE">
        <w:t>Az alkalmazás rögtön a kiadás összesítő nézeten fogad, ahonnan egy-egy, a navigációs sávban elhelyezkedő gombbal lehet átváltani a történeti/</w:t>
      </w:r>
      <w:proofErr w:type="spellStart"/>
      <w:r w:rsidR="004975BE">
        <w:t>chart</w:t>
      </w:r>
      <w:proofErr w:type="spellEnd"/>
      <w:r w:rsidR="004975BE">
        <w:t xml:space="preserve"> nézetre illetve a beállításokhoz menni. A tranzakció felvétele </w:t>
      </w:r>
      <w:r w:rsidR="00815C0D">
        <w:t>kényelmes és gyors, egy apró</w:t>
      </w:r>
      <w:r w:rsidR="006A7BFF">
        <w:t>ság kivételével, a leírás mező tapinthatóságát illetően. Összességében letisztult, egyszerű és könnyen használható a felvétel része.</w:t>
      </w:r>
    </w:p>
    <w:p w14:paraId="05FA100D" w14:textId="610C05CF" w:rsidR="006A7BFF" w:rsidRDefault="00C84650" w:rsidP="004975BE">
      <w:r>
        <w:t>A múltbeli tranzakciók megtekintése véleményem szerint átlagos, a többi alkalmazáshoz képest. Felhasználókezelés tekintetében csak a saját, felhasználónév/jelszavas változatot támogatják.</w:t>
      </w:r>
    </w:p>
    <w:p w14:paraId="0BE18912" w14:textId="3C369F3F" w:rsidR="00153D48" w:rsidRDefault="00C84650" w:rsidP="00153D48">
      <w:pPr>
        <w:pStyle w:val="Heading3"/>
      </w:pPr>
      <w:r w:rsidRPr="00C84650">
        <w:drawing>
          <wp:anchor distT="0" distB="0" distL="114300" distR="114300" simplePos="0" relativeHeight="251689472" behindDoc="0" locked="0" layoutInCell="1" allowOverlap="1" wp14:anchorId="26EAB162" wp14:editId="6209F62C">
            <wp:simplePos x="0" y="0"/>
            <wp:positionH relativeFrom="column">
              <wp:posOffset>457835</wp:posOffset>
            </wp:positionH>
            <wp:positionV relativeFrom="paragraph">
              <wp:posOffset>518795</wp:posOffset>
            </wp:positionV>
            <wp:extent cx="1416685" cy="2519680"/>
            <wp:effectExtent l="0" t="0" r="571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sidRPr="00C84650">
        <w:drawing>
          <wp:anchor distT="0" distB="0" distL="114300" distR="114300" simplePos="0" relativeHeight="251690496" behindDoc="0" locked="0" layoutInCell="1" allowOverlap="1" wp14:anchorId="6A587663" wp14:editId="453A20D2">
            <wp:simplePos x="0" y="0"/>
            <wp:positionH relativeFrom="column">
              <wp:posOffset>1981200</wp:posOffset>
            </wp:positionH>
            <wp:positionV relativeFrom="paragraph">
              <wp:posOffset>518795</wp:posOffset>
            </wp:positionV>
            <wp:extent cx="1416685" cy="2519680"/>
            <wp:effectExtent l="0" t="0" r="571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sidRPr="00C84650">
        <w:drawing>
          <wp:anchor distT="0" distB="0" distL="114300" distR="114300" simplePos="0" relativeHeight="251691520" behindDoc="0" locked="0" layoutInCell="1" allowOverlap="1" wp14:anchorId="6C7E5EB3" wp14:editId="77C11471">
            <wp:simplePos x="0" y="0"/>
            <wp:positionH relativeFrom="column">
              <wp:posOffset>3512820</wp:posOffset>
            </wp:positionH>
            <wp:positionV relativeFrom="paragraph">
              <wp:posOffset>518795</wp:posOffset>
            </wp:positionV>
            <wp:extent cx="1416685" cy="2519680"/>
            <wp:effectExtent l="0" t="0" r="571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proofErr w:type="spellStart"/>
      <w:r w:rsidR="00153D48">
        <w:t>Spender</w:t>
      </w:r>
      <w:proofErr w:type="spellEnd"/>
      <w:r>
        <w:rPr>
          <w:rStyle w:val="FootnoteReference"/>
        </w:rPr>
        <w:footnoteReference w:id="8"/>
      </w:r>
    </w:p>
    <w:p w14:paraId="556FA083" w14:textId="3791D466" w:rsidR="00C84650" w:rsidRPr="00C84650" w:rsidRDefault="00C84650" w:rsidP="00C84650"/>
    <w:p w14:paraId="1A9A3A74" w14:textId="1BBCC976" w:rsidR="0064365C" w:rsidRDefault="00153D48" w:rsidP="00153D48">
      <w:r>
        <w:t>Az alkalmazás nagyon letisztult, modern design-</w:t>
      </w:r>
      <w:proofErr w:type="spellStart"/>
      <w:r>
        <w:t>nal</w:t>
      </w:r>
      <w:proofErr w:type="spellEnd"/>
      <w:r>
        <w:t xml:space="preserve"> rendelkezik. Rögtön a tranzakció rögzítő képernyő fogad induláskor, </w:t>
      </w:r>
      <w:r w:rsidR="0064365C">
        <w:t>a kategória kiválasztása is egyszerű és konfigurálható. Az időpont beállítása is kézreáll. Van prémium szolgáltatás, ami extra funkciókat engedélyez, de ezekre nem ereztem szükséget, e</w:t>
      </w:r>
      <w:r w:rsidR="00FD31D6">
        <w:t xml:space="preserve"> </w:t>
      </w:r>
      <w:r w:rsidR="0064365C">
        <w:t>nélkül is jól használható</w:t>
      </w:r>
      <w:r w:rsidR="00FD31D6">
        <w:t>. Minimális negatívum, hogy a már felvett tranzakciók visszanézése nekem nem volt elsőre könnyen értelmezhető.</w:t>
      </w:r>
    </w:p>
    <w:p w14:paraId="6654241F" w14:textId="5923F603" w:rsidR="00153D48" w:rsidRPr="00153D48" w:rsidRDefault="0064365C" w:rsidP="00153D48">
      <w:r>
        <w:t xml:space="preserve">Összességében nagyon egyszerű, letisztult és jól </w:t>
      </w:r>
      <w:r w:rsidR="00683C22">
        <w:t>használható alkalmazás, ezt találtam mind közül a legjobban használhatónak.</w:t>
      </w:r>
      <w:bookmarkStart w:id="0" w:name="_GoBack"/>
      <w:bookmarkEnd w:id="0"/>
    </w:p>
    <w:p w14:paraId="3652E2B6" w14:textId="022DF480" w:rsidR="00F9034D" w:rsidRDefault="00F9034D" w:rsidP="00F9034D">
      <w:pPr>
        <w:pStyle w:val="Heading1"/>
      </w:pPr>
      <w:r>
        <w:t>Felhasznált technológiák</w:t>
      </w:r>
    </w:p>
    <w:p w14:paraId="24D03709" w14:textId="431D4ACF" w:rsidR="00F9034D" w:rsidRDefault="00F9034D" w:rsidP="00F9034D">
      <w:pPr>
        <w:pStyle w:val="Heading2"/>
      </w:pPr>
      <w:r>
        <w:t>Kliens</w:t>
      </w:r>
    </w:p>
    <w:p w14:paraId="62DC22B8" w14:textId="77777777" w:rsidR="00F9034D" w:rsidRDefault="00F9034D" w:rsidP="00F9034D">
      <w:pPr>
        <w:pStyle w:val="Heading3"/>
      </w:pPr>
      <w:proofErr w:type="spellStart"/>
      <w:r>
        <w:t>iOS</w:t>
      </w:r>
      <w:proofErr w:type="spellEnd"/>
    </w:p>
    <w:p w14:paraId="322CCD81" w14:textId="77777777" w:rsidR="00F9034D" w:rsidRDefault="00F9034D" w:rsidP="00F9034D">
      <w:r>
        <w:t xml:space="preserve">Az </w:t>
      </w:r>
      <w:proofErr w:type="spellStart"/>
      <w:r>
        <w:t>iOS</w:t>
      </w:r>
      <w:proofErr w:type="spellEnd"/>
      <w:r>
        <w:t xml:space="preserve"> alkalmazás fejlesztését választottam feladatomul, </w:t>
      </w:r>
      <w:r w:rsidR="001A31DA">
        <w:t xml:space="preserve">több ok miatt is. Három éve foglalkozom </w:t>
      </w:r>
      <w:proofErr w:type="spellStart"/>
      <w:r w:rsidR="003D6E94">
        <w:t>iOS</w:t>
      </w:r>
      <w:proofErr w:type="spellEnd"/>
      <w:r w:rsidR="003D6E94">
        <w:t xml:space="preserve"> szoftverfejlesztéssel, előtte egy évig </w:t>
      </w:r>
      <w:proofErr w:type="spellStart"/>
      <w:r w:rsidR="003D6E94">
        <w:t>Android</w:t>
      </w:r>
      <w:proofErr w:type="spellEnd"/>
      <w:r w:rsidR="003D6E94">
        <w:t xml:space="preserve"> mobil alkalmazásokkal foglalkoztam szabadidőmben / egyetemen. Személyes véleményem, hogy az Apple által képviselt szoftverfejlesztési elvek jóval letisztultabbá, könnyebben átláthatóvá teszik a </w:t>
      </w:r>
      <w:r w:rsidR="009635FF">
        <w:t xml:space="preserve">munkát az </w:t>
      </w:r>
      <w:proofErr w:type="spellStart"/>
      <w:r w:rsidR="009635FF">
        <w:t>iOS</w:t>
      </w:r>
      <w:proofErr w:type="spellEnd"/>
      <w:r w:rsidR="009635FF">
        <w:t xml:space="preserve"> rendszerrel</w:t>
      </w:r>
      <w:r w:rsidR="00BF59EA">
        <w:t>, mint legnagyobb vetélytársánál.</w:t>
      </w:r>
    </w:p>
    <w:p w14:paraId="7BD48D79" w14:textId="77777777" w:rsidR="009635FF" w:rsidRDefault="009635FF" w:rsidP="009635FF">
      <w:pPr>
        <w:pStyle w:val="Heading3"/>
      </w:pPr>
      <w:proofErr w:type="spellStart"/>
      <w:r>
        <w:t>iOS</w:t>
      </w:r>
      <w:proofErr w:type="spellEnd"/>
      <w:r>
        <w:t xml:space="preserve"> történeti </w:t>
      </w:r>
      <w:proofErr w:type="spellStart"/>
      <w:r>
        <w:t>hátter</w:t>
      </w:r>
      <w:proofErr w:type="spellEnd"/>
    </w:p>
    <w:p w14:paraId="24446354" w14:textId="77777777" w:rsidR="009635FF" w:rsidRDefault="009635FF" w:rsidP="009635FF">
      <w:r>
        <w:t xml:space="preserve">innen: </w:t>
      </w:r>
      <w:hyperlink r:id="rId11" w:history="1">
        <w:r w:rsidRPr="00301060">
          <w:rPr>
            <w:rStyle w:val="Hyperlink"/>
          </w:rPr>
          <w:t>https://en.wikipedia.org/wiki/IOS</w:t>
        </w:r>
      </w:hyperlink>
    </w:p>
    <w:p w14:paraId="6EA35778" w14:textId="77777777" w:rsidR="009635FF" w:rsidRPr="009635FF" w:rsidRDefault="009635FF" w:rsidP="009635FF"/>
    <w:p w14:paraId="0B5F7B27" w14:textId="77777777" w:rsidR="00BB4A05" w:rsidRPr="002D5E97" w:rsidRDefault="00B87D2C" w:rsidP="00BB4A05">
      <w:pPr>
        <w:pStyle w:val="Heading2"/>
      </w:pPr>
      <w:r w:rsidRPr="00B87D2C">
        <w:br w:type="page"/>
      </w:r>
      <w:r w:rsidR="00BB4A05" w:rsidRPr="002D5E97">
        <w:t>Az alkalmazás felépítése</w:t>
      </w:r>
    </w:p>
    <w:p w14:paraId="690431A6" w14:textId="77777777" w:rsidR="00D866ED" w:rsidRPr="002D5E97" w:rsidRDefault="00BB4A05" w:rsidP="00BB4A05">
      <w:r w:rsidRPr="002D5E97">
        <w:t xml:space="preserve">Az </w:t>
      </w:r>
      <w:proofErr w:type="spellStart"/>
      <w:r w:rsidRPr="002D5E97">
        <w:t>iOS</w:t>
      </w:r>
      <w:proofErr w:type="spellEnd"/>
      <w:r w:rsidRPr="002D5E97">
        <w:t xml:space="preserve"> mobil alkalmazás tervezésénél figyelembe vettem az Apple által leírt kezelői felület </w:t>
      </w:r>
      <w:r w:rsidR="001C50D7" w:rsidRPr="002D5E97">
        <w:t xml:space="preserve">irányelveket. Ezek vonatkoznak gomb méretektől elkezdve </w:t>
      </w:r>
      <w:r w:rsidR="00FB2068" w:rsidRPr="002D5E97">
        <w:t>szín</w:t>
      </w:r>
      <w:r w:rsidR="00D866ED" w:rsidRPr="002D5E97">
        <w:t>eken át, betűméretekre, helykihasználásra és sok minden másra, ami mind azt a célt szolgálja, hogy a felhasználók számukra a legkényelmesebb és legkézenfekvőbb módon érjék el a funkciókat.</w:t>
      </w:r>
    </w:p>
    <w:p w14:paraId="60F1AD21" w14:textId="77777777" w:rsidR="002D5E97" w:rsidRPr="002D5E97" w:rsidRDefault="002D5E97" w:rsidP="002D5E97">
      <w:r w:rsidRPr="002D5E97">
        <w:t xml:space="preserve">Az alkalmazásban három </w:t>
      </w:r>
      <w:r w:rsidR="00747017">
        <w:t>fő nézet van, az új kiadás</w:t>
      </w:r>
      <w:r w:rsidRPr="002D5E97">
        <w:t xml:space="preserve">, a kimutatások és a beállítások. </w:t>
      </w:r>
      <w:r w:rsidR="00B61940" w:rsidRPr="002D5E97">
        <w:t>A</w:t>
      </w:r>
      <w:r w:rsidRPr="002D5E97">
        <w:t xml:space="preserve"> fő</w:t>
      </w:r>
      <w:r w:rsidR="00B61940" w:rsidRPr="002D5E97">
        <w:t xml:space="preserve"> </w:t>
      </w:r>
      <w:r w:rsidRPr="002D5E97">
        <w:t>nézetek</w:t>
      </w:r>
      <w:r w:rsidR="00B61940" w:rsidRPr="002D5E97">
        <w:t xml:space="preserve"> </w:t>
      </w:r>
      <w:r>
        <w:t>egymás</w:t>
      </w:r>
      <w:r w:rsidR="00B61940" w:rsidRPr="002D5E97">
        <w:t xml:space="preserve"> mellett helyezkednek el egy </w:t>
      </w:r>
      <w:proofErr w:type="spellStart"/>
      <w:r w:rsidR="00B61940" w:rsidRPr="002D5E97">
        <w:t>UIPageViewController-ben</w:t>
      </w:r>
      <w:proofErr w:type="spellEnd"/>
      <w:r w:rsidR="00B61940" w:rsidRPr="002D5E97">
        <w:t xml:space="preserve">, amik </w:t>
      </w:r>
      <w:r>
        <w:t xml:space="preserve">között akár </w:t>
      </w:r>
      <w:proofErr w:type="spellStart"/>
      <w:r w:rsidRPr="002D5E97">
        <w:t>swype</w:t>
      </w:r>
      <w:proofErr w:type="spellEnd"/>
      <w:r w:rsidRPr="002D5E97">
        <w:t xml:space="preserve"> gesztúrával</w:t>
      </w:r>
      <w:r w:rsidR="00B61940" w:rsidRPr="002D5E97">
        <w:t xml:space="preserve">, </w:t>
      </w:r>
      <w:r>
        <w:t>akár</w:t>
      </w:r>
      <w:r w:rsidR="00B61940" w:rsidRPr="002D5E97">
        <w:t xml:space="preserve"> </w:t>
      </w:r>
      <w:r>
        <w:t>gombnyomással</w:t>
      </w:r>
      <w:r w:rsidR="00B61940" w:rsidRPr="002D5E97">
        <w:t xml:space="preserve"> is </w:t>
      </w:r>
      <w:r w:rsidRPr="002D5E97">
        <w:t>válthat a felhasználó</w:t>
      </w:r>
      <w:r w:rsidR="00B61940" w:rsidRPr="002D5E97">
        <w:t xml:space="preserve">. Az </w:t>
      </w:r>
      <w:r>
        <w:t>alkalmazás a középső</w:t>
      </w:r>
      <w:r w:rsidRPr="002D5E97">
        <w:t xml:space="preserve"> </w:t>
      </w:r>
      <w:r>
        <w:t>nézettel</w:t>
      </w:r>
      <w:r w:rsidRPr="002D5E97">
        <w:t xml:space="preserve"> indul, hogy a leggyakoribb </w:t>
      </w:r>
      <w:proofErr w:type="spellStart"/>
      <w:r w:rsidRPr="002D5E97">
        <w:t>use-case</w:t>
      </w:r>
      <w:proofErr w:type="spellEnd"/>
      <w:r w:rsidRPr="002D5E97">
        <w:t xml:space="preserve"> induláskor rögtön elérhető legyen, az adatbevitel. A fő nézet helyezkedik el középen, tőle balra a kimutatások és jobbra pedig a beállítások képernyő. További három képernyő érhető el az alkalmazásban, ezek a következők:</w:t>
      </w:r>
    </w:p>
    <w:p w14:paraId="328BC68C" w14:textId="77777777" w:rsidR="00B61940" w:rsidRPr="002D5E97" w:rsidRDefault="00B61940" w:rsidP="00B61940">
      <w:r w:rsidRPr="002D5E97">
        <w:t>• Diagram</w:t>
      </w:r>
      <w:r w:rsidR="002D5E97">
        <w:t xml:space="preserve"> részletes nézet</w:t>
      </w:r>
      <w:r w:rsidRPr="002D5E97">
        <w:t xml:space="preserve"> </w:t>
      </w:r>
      <w:r w:rsidR="002D5E97" w:rsidRPr="002D5E97">
        <w:t>–</w:t>
      </w:r>
      <w:r w:rsidRPr="002D5E97">
        <w:t xml:space="preserve"> </w:t>
      </w:r>
      <w:r w:rsidR="00747017">
        <w:t>k</w:t>
      </w:r>
      <w:r w:rsidR="002D5E97" w:rsidRPr="002D5E97">
        <w:t>imutatások nézetből</w:t>
      </w:r>
    </w:p>
    <w:p w14:paraId="374CB07E" w14:textId="77777777" w:rsidR="00B61940" w:rsidRPr="002D5E97" w:rsidRDefault="00B61940" w:rsidP="00B61940">
      <w:r w:rsidRPr="002D5E97">
        <w:t xml:space="preserve">• </w:t>
      </w:r>
      <w:r w:rsidR="002D5E97">
        <w:t xml:space="preserve">Kategóriák </w:t>
      </w:r>
      <w:r w:rsidR="00747017">
        <w:t>–</w:t>
      </w:r>
      <w:r w:rsidR="002D5E97">
        <w:t xml:space="preserve"> </w:t>
      </w:r>
      <w:r w:rsidR="00747017">
        <w:t>új kiadások nézetből</w:t>
      </w:r>
    </w:p>
    <w:p w14:paraId="141B9E21" w14:textId="77777777" w:rsidR="00BB4A05" w:rsidRDefault="00B61940" w:rsidP="00B61940">
      <w:r w:rsidRPr="002D5E97">
        <w:t xml:space="preserve">• </w:t>
      </w:r>
      <w:r w:rsidR="00747017">
        <w:t>Korábbi kiadások – új kiadás felvétele nézet</w:t>
      </w:r>
    </w:p>
    <w:p w14:paraId="028E0EFD" w14:textId="77777777" w:rsidR="001A57BC" w:rsidRPr="002D5E97" w:rsidRDefault="00671BA9" w:rsidP="006A1B7F">
      <w:pPr>
        <w:pStyle w:val="Heading1"/>
      </w:pPr>
      <w:r w:rsidRPr="002D5E97">
        <w:t>Programozási minták</w:t>
      </w:r>
    </w:p>
    <w:p w14:paraId="1EE1BFD4" w14:textId="77777777" w:rsidR="00706D42" w:rsidRPr="002D5E97" w:rsidRDefault="00BB76E6" w:rsidP="00671BA9">
      <w:r w:rsidRPr="002D5E97">
        <w:t>Az architektúrális</w:t>
      </w:r>
      <w:r w:rsidR="002768C4" w:rsidRPr="002D5E97">
        <w:t xml:space="preserve"> tervezési</w:t>
      </w:r>
      <w:r w:rsidRPr="002D5E97">
        <w:t xml:space="preserve"> minták használata a programozásban </w:t>
      </w:r>
      <w:r w:rsidR="002768C4" w:rsidRPr="002D5E97">
        <w:t>elengedhetetlen. Nagyon sok ilyen mintát használ egy mai szoftverfejlesztő, akár indirekt is. Egy tervezési minta tulajdonképpen egy tervezési sablon, ami egy már ismert, általán</w:t>
      </w:r>
      <w:r w:rsidR="0068187A" w:rsidRPr="002D5E97">
        <w:t>os probléma megoldására szolgál egy bizonyos kontextusban</w:t>
      </w:r>
      <w:r w:rsidR="00706D42" w:rsidRPr="002D5E97">
        <w:t>. Ezt ahhoz tudnám hasonlítani, hogy amikor elkezdenek tervezni egy új autót, akkor az elmúlt sok évtized tapasztalata alapján tudják már, hogy kell gurulnia – erre való a kerék, kell gyorsulnia erre való a belső égésű motor, kell fordulnia erre való a kormánymű, stb.</w:t>
      </w:r>
      <w:r w:rsidR="00671BA9" w:rsidRPr="002D5E97">
        <w:t xml:space="preserve"> </w:t>
      </w:r>
      <w:r w:rsidR="00706D42" w:rsidRPr="002D5E97">
        <w:t xml:space="preserve">Tehát az autó tervezésnél, ezeket mind alapul veszik és a már kiforrott „váz”  egyes elemeit fejlesztik tovább, nem pedig nekiállnak </w:t>
      </w:r>
      <w:proofErr w:type="spellStart"/>
      <w:r w:rsidR="00706D42" w:rsidRPr="002D5E97">
        <w:t>előről</w:t>
      </w:r>
      <w:proofErr w:type="spellEnd"/>
      <w:r w:rsidR="00706D42" w:rsidRPr="002D5E97">
        <w:t xml:space="preserve">. </w:t>
      </w:r>
    </w:p>
    <w:p w14:paraId="5588D92C" w14:textId="77777777" w:rsidR="00706D42" w:rsidRPr="002D5E97" w:rsidRDefault="00671BA9" w:rsidP="00706D42">
      <w:r w:rsidRPr="002D5E97">
        <w:t>A programozási minták használata nem csak könnyebbé teszik a szoftverfejlesztők feladatát, hanem egyfajta útmutatás is adnak, hogy egy ismert problémát miként tudunk a legkönnyebben és leghatékonyabban megoldani.</w:t>
      </w:r>
      <w:r w:rsidR="00706D42" w:rsidRPr="002D5E97">
        <w:t xml:space="preserve"> Mobil szoftverfejlesztés témakörre korlátozódva kijelenthető, hogy egy jó architektúra a következő előnyökkel ruházza fel a rendszert:</w:t>
      </w:r>
    </w:p>
    <w:p w14:paraId="7E003D74" w14:textId="77777777" w:rsidR="00706D42" w:rsidRPr="002D5E97" w:rsidRDefault="00706D42" w:rsidP="00706D42">
      <w:pPr>
        <w:numPr>
          <w:ilvl w:val="0"/>
          <w:numId w:val="25"/>
        </w:numPr>
      </w:pPr>
      <w:r w:rsidRPr="002D5E97">
        <w:t>jól elosztott felelősségek az entitások között, szigorú szabályokkal</w:t>
      </w:r>
      <w:r w:rsidR="001E241B" w:rsidRPr="002D5E97">
        <w:t>,</w:t>
      </w:r>
    </w:p>
    <w:p w14:paraId="6A428E7D" w14:textId="77777777" w:rsidR="00706D42" w:rsidRPr="002D5E97" w:rsidRDefault="001E241B" w:rsidP="00706D42">
      <w:pPr>
        <w:numPr>
          <w:ilvl w:val="0"/>
          <w:numId w:val="25"/>
        </w:numPr>
      </w:pPr>
      <w:r w:rsidRPr="002D5E97">
        <w:t>könnyű és teljes körű tesztelhetőség,</w:t>
      </w:r>
    </w:p>
    <w:p w14:paraId="16613B49" w14:textId="77777777" w:rsidR="001E241B" w:rsidRPr="002D5E97" w:rsidRDefault="001E241B" w:rsidP="00706D42">
      <w:pPr>
        <w:numPr>
          <w:ilvl w:val="0"/>
          <w:numId w:val="25"/>
        </w:numPr>
      </w:pPr>
      <w:r w:rsidRPr="002D5E97">
        <w:t>könnyű és tiszta fejlesztési folyamat valamint jó karbantarthatóság.</w:t>
      </w:r>
    </w:p>
    <w:p w14:paraId="2B2C2C3F" w14:textId="77777777" w:rsidR="00671BA9" w:rsidRPr="002D5E97" w:rsidRDefault="00671BA9" w:rsidP="00671BA9">
      <w:pPr>
        <w:pStyle w:val="Heading2"/>
      </w:pPr>
      <w:r w:rsidRPr="002D5E97">
        <w:t>MVP</w:t>
      </w:r>
    </w:p>
    <w:p w14:paraId="58AA46B9" w14:textId="77777777" w:rsidR="009D08ED" w:rsidRPr="002D5E97" w:rsidRDefault="00671BA9" w:rsidP="00671BA9">
      <w:proofErr w:type="spellStart"/>
      <w:r w:rsidRPr="002D5E97">
        <w:t>iOS</w:t>
      </w:r>
      <w:proofErr w:type="spellEnd"/>
      <w:r w:rsidRPr="002D5E97">
        <w:t xml:space="preserve"> fejlesztés témakörben egy ismert és sokat vitatott problémakör, </w:t>
      </w:r>
      <w:r w:rsidR="009D08ED" w:rsidRPr="002D5E97">
        <w:t>hogy az alábbi három feladat feladat kezeléséért milyen entitás</w:t>
      </w:r>
      <w:r w:rsidR="001E241B" w:rsidRPr="002D5E97">
        <w:t>ok</w:t>
      </w:r>
      <w:r w:rsidR="009D08ED" w:rsidRPr="002D5E97">
        <w:t xml:space="preserve"> felelős</w:t>
      </w:r>
      <w:r w:rsidR="001E241B" w:rsidRPr="002D5E97">
        <w:t>ek</w:t>
      </w:r>
      <w:r w:rsidR="001E241B" w:rsidRPr="002D5E97">
        <w:tab/>
      </w:r>
      <w:r w:rsidR="009D08ED" w:rsidRPr="002D5E97">
        <w:t>:</w:t>
      </w:r>
    </w:p>
    <w:p w14:paraId="17681F3F" w14:textId="77777777" w:rsidR="009D08ED" w:rsidRPr="002D5E97" w:rsidRDefault="009D08ED" w:rsidP="009D08ED">
      <w:pPr>
        <w:numPr>
          <w:ilvl w:val="0"/>
          <w:numId w:val="24"/>
        </w:numPr>
      </w:pPr>
      <w:r w:rsidRPr="002D5E97">
        <w:t>a tárolt adatokhoz való hozzáférés</w:t>
      </w:r>
    </w:p>
    <w:p w14:paraId="108366EB" w14:textId="77777777" w:rsidR="009D08ED" w:rsidRPr="002D5E97" w:rsidRDefault="006930A1" w:rsidP="009D08ED">
      <w:pPr>
        <w:numPr>
          <w:ilvl w:val="0"/>
          <w:numId w:val="24"/>
        </w:numPr>
      </w:pPr>
      <w:r w:rsidRPr="002D5E97">
        <w:t>a felhasználói felület létrehozása</w:t>
      </w:r>
    </w:p>
    <w:p w14:paraId="1C0FED3C" w14:textId="77777777" w:rsidR="006930A1" w:rsidRPr="002D5E97" w:rsidRDefault="006930A1" w:rsidP="009D08ED">
      <w:pPr>
        <w:numPr>
          <w:ilvl w:val="0"/>
          <w:numId w:val="24"/>
        </w:numPr>
      </w:pPr>
      <w:r w:rsidRPr="002D5E97">
        <w:t>az adatok összekötése a felhasználói felülettel</w:t>
      </w:r>
    </w:p>
    <w:p w14:paraId="2A0CE28D" w14:textId="77777777" w:rsidR="006930A1" w:rsidRPr="002D5E97" w:rsidRDefault="006930A1" w:rsidP="006930A1">
      <w:pPr>
        <w:numPr>
          <w:ilvl w:val="1"/>
          <w:numId w:val="24"/>
        </w:numPr>
      </w:pPr>
      <w:r w:rsidRPr="002D5E97">
        <w:t>adatok megjelenítése a felületen</w:t>
      </w:r>
    </w:p>
    <w:p w14:paraId="4B5C0733" w14:textId="77777777" w:rsidR="006930A1" w:rsidRPr="002D5E97" w:rsidRDefault="006930A1" w:rsidP="006930A1">
      <w:pPr>
        <w:numPr>
          <w:ilvl w:val="1"/>
          <w:numId w:val="24"/>
        </w:numPr>
      </w:pPr>
      <w:r w:rsidRPr="002D5E97">
        <w:t>a felületen generált / módosított adatok eljuttatása a tároló réteghez</w:t>
      </w:r>
    </w:p>
    <w:p w14:paraId="248D1069" w14:textId="77777777" w:rsidR="00671BA9" w:rsidRPr="002D5E97" w:rsidRDefault="00671BA9" w:rsidP="00671BA9">
      <w:r w:rsidRPr="002D5E97">
        <w:t xml:space="preserve"> </w:t>
      </w:r>
      <w:r w:rsidR="009D08ED" w:rsidRPr="002D5E97">
        <w:t>Az az alapvető megoldás, hogy egy entitás felelős</w:t>
      </w:r>
      <w:r w:rsidR="006930A1" w:rsidRPr="002D5E97">
        <w:t>sége legyen megoldani mind a három problémát azt okozná, hogy a kód elburjánzana, nehezen karbantartható és újrafelhasználható lenne. Emellett sok fejtörést okozna a hibakeresés az összeolvadt és el nem különített felelősségű entitásokban.</w:t>
      </w:r>
      <w:r w:rsidR="00AD7869" w:rsidRPr="002D5E97">
        <w:t xml:space="preserve"> Egyértelmű, hogy a felelősségeket szét kell választani, erre a kérdésre kerestem én a lehető legjobb választ.</w:t>
      </w:r>
    </w:p>
    <w:p w14:paraId="52BB60AA" w14:textId="77777777" w:rsidR="00671BA9" w:rsidRPr="002D5E97" w:rsidRDefault="00671BA9" w:rsidP="00671BA9">
      <w:pPr>
        <w:pStyle w:val="Heading3"/>
      </w:pPr>
      <w:r w:rsidRPr="002D5E97">
        <w:t>Az Apple megoldása</w:t>
      </w:r>
      <w:r w:rsidR="00B45175" w:rsidRPr="002D5E97">
        <w:t xml:space="preserve"> - MVC</w:t>
      </w:r>
    </w:p>
    <w:p w14:paraId="79782F66" w14:textId="77777777" w:rsidR="00671BA9" w:rsidRPr="002D5E97" w:rsidRDefault="00706D42" w:rsidP="00671BA9">
      <w:r w:rsidRPr="002D5E97">
        <w:t>Az Apple javasol a fentebb felvetett problémára egy megoldást, az MVC (Model View Controller) egy általuk módosított változatát.</w:t>
      </w:r>
    </w:p>
    <w:p w14:paraId="12BF4D80" w14:textId="77777777" w:rsidR="00B45175" w:rsidRPr="002D5E97" w:rsidRDefault="00B45175" w:rsidP="00B45175">
      <w:pPr>
        <w:pStyle w:val="Heading4"/>
      </w:pPr>
      <w:r w:rsidRPr="002D5E97">
        <w:t>Az eredeti MVC</w:t>
      </w:r>
    </w:p>
    <w:p w14:paraId="500CDB46" w14:textId="77777777" w:rsidR="00B45175" w:rsidRPr="002D5E97" w:rsidRDefault="00B45175" w:rsidP="00B45175">
      <w:r w:rsidRPr="002D5E97">
        <w:t xml:space="preserve">Az </w:t>
      </w:r>
      <w:r w:rsidR="0039406E" w:rsidRPr="002D5E97">
        <w:t xml:space="preserve">MVC architektúrális minta a rendszer entitásait és fentebb felsorolt felelősségeket három csoportba osztja: </w:t>
      </w:r>
    </w:p>
    <w:p w14:paraId="1844F9FA" w14:textId="77777777" w:rsidR="0039406E" w:rsidRPr="002D5E97" w:rsidRDefault="0039406E" w:rsidP="0039406E">
      <w:pPr>
        <w:numPr>
          <w:ilvl w:val="0"/>
          <w:numId w:val="26"/>
        </w:numPr>
      </w:pPr>
      <w:r w:rsidRPr="002D5E97">
        <w:t>Model: az adatok eléréséért és kezeléséért felel</w:t>
      </w:r>
    </w:p>
    <w:p w14:paraId="2936B4BA" w14:textId="77777777" w:rsidR="0039406E" w:rsidRPr="002D5E97" w:rsidRDefault="0039406E" w:rsidP="0039406E">
      <w:pPr>
        <w:numPr>
          <w:ilvl w:val="0"/>
          <w:numId w:val="26"/>
        </w:numPr>
      </w:pPr>
      <w:r w:rsidRPr="002D5E97">
        <w:t>View: a megjelenítési réteg kezelése a felelőssége</w:t>
      </w:r>
    </w:p>
    <w:p w14:paraId="32C0134C" w14:textId="77777777" w:rsidR="0039406E" w:rsidRPr="002D5E97" w:rsidRDefault="0039406E" w:rsidP="0039406E">
      <w:pPr>
        <w:numPr>
          <w:ilvl w:val="0"/>
          <w:numId w:val="26"/>
        </w:numPr>
      </w:pPr>
      <w:r w:rsidRPr="002D5E97">
        <w:t>Controller: mediátor a View és a Model között, rajta keresztül éri el a View a Model által kezelt adatokat és az ő felelőssége frissíteni a Model-t ha a View manipulálja az adatokat és fordítva, frissíteni a View-t, ha a Model-</w:t>
      </w:r>
      <w:proofErr w:type="spellStart"/>
      <w:r w:rsidRPr="002D5E97">
        <w:t>ben</w:t>
      </w:r>
      <w:proofErr w:type="spellEnd"/>
      <w:r w:rsidRPr="002D5E97">
        <w:t xml:space="preserve"> tárolt adat változott.</w:t>
      </w:r>
    </w:p>
    <w:p w14:paraId="0DB10847" w14:textId="77777777" w:rsidR="0039406E" w:rsidRPr="002D5E97" w:rsidRDefault="0039406E" w:rsidP="0039406E">
      <w:r w:rsidRPr="002D5E97">
        <w:t xml:space="preserve"> </w:t>
      </w:r>
    </w:p>
    <w:p w14:paraId="5B975213" w14:textId="77777777" w:rsidR="0039406E" w:rsidRPr="002D5E97" w:rsidRDefault="00E77F24" w:rsidP="008407B1">
      <w:pPr>
        <w:keepNext/>
      </w:pPr>
      <w:r w:rsidRPr="002D5E97">
        <w:rPr>
          <w:noProof/>
          <w:lang w:val="en-US"/>
        </w:rPr>
        <w:drawing>
          <wp:inline distT="0" distB="0" distL="0" distR="0" wp14:anchorId="6FF79D72" wp14:editId="09600DB0">
            <wp:extent cx="5393055" cy="2059305"/>
            <wp:effectExtent l="0" t="0" r="0" b="0"/>
            <wp:docPr id="2" name="Picture 2" descr="1*E9A5fOrSr0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E9A5fOrSr0yV"/>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3055" cy="2059305"/>
                    </a:xfrm>
                    <a:prstGeom prst="rect">
                      <a:avLst/>
                    </a:prstGeom>
                    <a:noFill/>
                    <a:ln>
                      <a:noFill/>
                    </a:ln>
                  </pic:spPr>
                </pic:pic>
              </a:graphicData>
            </a:graphic>
          </wp:inline>
        </w:drawing>
      </w:r>
    </w:p>
    <w:p w14:paraId="57348B47" w14:textId="77777777" w:rsidR="00A748CD" w:rsidRPr="002D5E97" w:rsidRDefault="00A748CD" w:rsidP="00A748CD">
      <w:r w:rsidRPr="002D5E97">
        <w:t xml:space="preserve">Ebben a mintában a View igazából állapotmentes, tulajdonképpen a Controller létrehozza amikor a Model megváltozott. Ez azt eredményezi, hogy mind a három entitásnak ismernie kell a másik kettőt, ami nagyon nehézzé teszi az </w:t>
      </w:r>
      <w:proofErr w:type="spellStart"/>
      <w:r w:rsidRPr="002D5E97">
        <w:t>újrafelhasználhatóságot</w:t>
      </w:r>
      <w:proofErr w:type="spellEnd"/>
      <w:r w:rsidRPr="002D5E97">
        <w:t xml:space="preserve"> fejlesztéskor. Ezért hozta létre az Apple ennek a mintának egy általuk módosított</w:t>
      </w:r>
      <w:r w:rsidR="000D4969" w:rsidRPr="002D5E97">
        <w:t>, ebben a környezetben jobban használható változatát.</w:t>
      </w:r>
    </w:p>
    <w:p w14:paraId="15CFFD9C" w14:textId="77777777" w:rsidR="000D4969" w:rsidRPr="002D5E97" w:rsidRDefault="000D4969" w:rsidP="000D4969">
      <w:pPr>
        <w:pStyle w:val="Heading4"/>
      </w:pPr>
      <w:r w:rsidRPr="002D5E97">
        <w:t>Az Apple féle MVC – teoretikusan</w:t>
      </w:r>
    </w:p>
    <w:p w14:paraId="674102D7" w14:textId="77777777" w:rsidR="000D4969" w:rsidRPr="002D5E97" w:rsidRDefault="000D4969" w:rsidP="000D4969">
      <w:r w:rsidRPr="002D5E97">
        <w:t>Az Apple által módosított változatban az entitások ugyanazok maradnak, a közöttük történő kommunikáció változik.</w:t>
      </w:r>
      <w:r w:rsidR="001A0548" w:rsidRPr="002D5E97">
        <w:t xml:space="preserve"> </w:t>
      </w:r>
    </w:p>
    <w:p w14:paraId="4416E2A6" w14:textId="77777777" w:rsidR="001A0548" w:rsidRPr="002D5E97" w:rsidRDefault="001A0548" w:rsidP="001A0548">
      <w:r w:rsidRPr="002D5E97">
        <w:t>A Controller egy mediátorként viselkedik a View és a Model között, úgy, hogy azoknak ne kelljen ismerniük egymást. Itt a View és a Model újrafelhasználható marad, csak a Controller-lesz az az entitás amit az adott üzleti logika szerint kell módosítanunk és illeszteni a View és Model között. Ez egy elfogadható kompromisszum.</w:t>
      </w:r>
    </w:p>
    <w:p w14:paraId="3D01CD67" w14:textId="77777777" w:rsidR="000D4969" w:rsidRPr="002D5E97" w:rsidRDefault="00E77F24" w:rsidP="000D4969">
      <w:r w:rsidRPr="002D5E97">
        <w:rPr>
          <w:noProof/>
          <w:lang w:val="en-US"/>
        </w:rPr>
        <w:drawing>
          <wp:inline distT="0" distB="0" distL="0" distR="0" wp14:anchorId="44F9C25F" wp14:editId="3CA2A183">
            <wp:extent cx="5393055" cy="2080895"/>
            <wp:effectExtent l="0" t="0" r="0" b="0"/>
            <wp:docPr id="13" name="Picture 13" descr="1*c0aGaDNX41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c0aGaDNX41q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3055" cy="2080895"/>
                    </a:xfrm>
                    <a:prstGeom prst="rect">
                      <a:avLst/>
                    </a:prstGeom>
                    <a:noFill/>
                    <a:ln>
                      <a:noFill/>
                    </a:ln>
                  </pic:spPr>
                </pic:pic>
              </a:graphicData>
            </a:graphic>
          </wp:inline>
        </w:drawing>
      </w:r>
    </w:p>
    <w:p w14:paraId="0931ACC2" w14:textId="77777777" w:rsidR="001A0548" w:rsidRPr="002D5E97" w:rsidRDefault="001A0548" w:rsidP="000D4969">
      <w:r w:rsidRPr="002D5E97">
        <w:t xml:space="preserve">Elméletben ez egy teljesen jól használható és kigondolt minta. A valóság azonban egy kicsit más, amikor valós </w:t>
      </w:r>
      <w:proofErr w:type="spellStart"/>
      <w:r w:rsidRPr="002D5E97">
        <w:t>iOS</w:t>
      </w:r>
      <w:proofErr w:type="spellEnd"/>
      <w:r w:rsidRPr="002D5E97">
        <w:t xml:space="preserve"> szoftverfejlesztése és az Apple-féle MVC használatára kerül sor.</w:t>
      </w:r>
    </w:p>
    <w:p w14:paraId="51BD34C4" w14:textId="77777777" w:rsidR="001A0548" w:rsidRPr="002D5E97" w:rsidRDefault="00802CE6" w:rsidP="001A0548">
      <w:pPr>
        <w:pStyle w:val="Heading4"/>
      </w:pPr>
      <w:r w:rsidRPr="002D5E97">
        <w:t>Az Apple-</w:t>
      </w:r>
      <w:r w:rsidR="001A0548" w:rsidRPr="002D5E97">
        <w:t>fél</w:t>
      </w:r>
      <w:r w:rsidRPr="002D5E97">
        <w:t>e</w:t>
      </w:r>
      <w:r w:rsidR="001A0548" w:rsidRPr="002D5E97">
        <w:t xml:space="preserve"> MVC – a gyakorlatban</w:t>
      </w:r>
    </w:p>
    <w:p w14:paraId="629E1612" w14:textId="77777777" w:rsidR="00CC77AB" w:rsidRPr="002D5E97" w:rsidRDefault="00003E62" w:rsidP="00CC77AB">
      <w:r w:rsidRPr="002D5E97">
        <w:t xml:space="preserve">A </w:t>
      </w:r>
      <w:proofErr w:type="spellStart"/>
      <w:r w:rsidRPr="002D5E97">
        <w:t>Cocoa</w:t>
      </w:r>
      <w:proofErr w:type="spellEnd"/>
      <w:r w:rsidRPr="002D5E97">
        <w:t xml:space="preserve"> MVC rövidítést sokan tréfásan </w:t>
      </w:r>
      <w:proofErr w:type="spellStart"/>
      <w:r w:rsidRPr="002D5E97">
        <w:t>Massive</w:t>
      </w:r>
      <w:proofErr w:type="spellEnd"/>
      <w:r w:rsidRPr="002D5E97">
        <w:t xml:space="preserve"> View Controller-ként oldják fel, ez nem véletlen. Az Apple-féle MVC arra ösztönözi a fejlesztőt, hogy a Model-t leválasztva a View és Contro</w:t>
      </w:r>
      <w:r w:rsidR="00CC77AB" w:rsidRPr="002D5E97">
        <w:t xml:space="preserve">ller entitásokat összemossa a </w:t>
      </w:r>
      <w:proofErr w:type="spellStart"/>
      <w:r w:rsidR="00CC77AB" w:rsidRPr="002D5E97">
        <w:t>ViewController-ekben</w:t>
      </w:r>
      <w:proofErr w:type="spellEnd"/>
      <w:r w:rsidR="00CC77AB" w:rsidRPr="002D5E97">
        <w:t xml:space="preserve"> azzal, hogy a View-k életciklusa nagyon nagy mértékben van belevonva a </w:t>
      </w:r>
      <w:proofErr w:type="spellStart"/>
      <w:r w:rsidR="00CC77AB" w:rsidRPr="002D5E97">
        <w:t>ViewControllerbe</w:t>
      </w:r>
      <w:proofErr w:type="spellEnd"/>
      <w:r w:rsidR="00CC77AB" w:rsidRPr="002D5E97">
        <w:t xml:space="preserve">. </w:t>
      </w:r>
    </w:p>
    <w:p w14:paraId="65C1ACB1" w14:textId="77777777" w:rsidR="00CC77AB" w:rsidRPr="002D5E97" w:rsidRDefault="00E77F24" w:rsidP="00CC77AB">
      <w:r w:rsidRPr="002D5E97">
        <w:rPr>
          <w:noProof/>
          <w:lang w:val="en-US"/>
        </w:rPr>
        <w:drawing>
          <wp:inline distT="0" distB="0" distL="0" distR="0" wp14:anchorId="461AE0C0" wp14:editId="102D0E81">
            <wp:extent cx="5393055" cy="1727835"/>
            <wp:effectExtent l="0" t="0" r="0" b="0"/>
            <wp:docPr id="14" name="Picture 14" descr="1*PkWjDU0jqGJO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PkWjDU0jqGJOB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3055" cy="1727835"/>
                    </a:xfrm>
                    <a:prstGeom prst="rect">
                      <a:avLst/>
                    </a:prstGeom>
                    <a:noFill/>
                    <a:ln>
                      <a:noFill/>
                    </a:ln>
                  </pic:spPr>
                </pic:pic>
              </a:graphicData>
            </a:graphic>
          </wp:inline>
        </w:drawing>
      </w:r>
    </w:p>
    <w:p w14:paraId="520B01AE" w14:textId="77777777" w:rsidR="00CC77AB" w:rsidRPr="002D5E97" w:rsidRDefault="00CC77AB" w:rsidP="00CC77AB">
      <w:r w:rsidRPr="002D5E97">
        <w:t xml:space="preserve">A View-k összes feladata a gyakorlatban kis túlzással arra korlátozódik, hogy eseményeket továbbítsanak a Controller-jük felé. A Controller feladat lesz, hogy a View-t adattal töltse fel, kezelje az eseményeket, hálózati hívásokat menedzseljen, egyszóval majdnem minden. </w:t>
      </w:r>
    </w:p>
    <w:p w14:paraId="0B4C41F6" w14:textId="77777777" w:rsidR="00343481" w:rsidRPr="002D5E97" w:rsidRDefault="00CC77AB" w:rsidP="00CC77AB">
      <w:r w:rsidRPr="002D5E97">
        <w:t>Az igazi probléma akkor jelentkezik, amikor tesztelésre kerül sor és ott lyukadunk ki, hogy csak a Model-t tudjuk igazából tesztelni, mert a</w:t>
      </w:r>
      <w:r w:rsidR="00343481" w:rsidRPr="002D5E97">
        <w:t xml:space="preserve">z üzleti logika teszteléséhez a View és a Controller összeolvadása miatt szükségünk van a UI elemek </w:t>
      </w:r>
      <w:proofErr w:type="spellStart"/>
      <w:r w:rsidR="00343481" w:rsidRPr="002D5E97">
        <w:t>renderelésére</w:t>
      </w:r>
      <w:proofErr w:type="spellEnd"/>
      <w:r w:rsidR="00343481" w:rsidRPr="002D5E97">
        <w:t>, az életciklusuk követésére, stb.</w:t>
      </w:r>
    </w:p>
    <w:p w14:paraId="078B345E" w14:textId="77777777" w:rsidR="00CC77AB" w:rsidRPr="002D5E97" w:rsidRDefault="00343481" w:rsidP="00CC77AB">
      <w:r w:rsidRPr="002D5E97">
        <w:t>Összefoglalva, az Apple által továbbfejlesztett MVC a valóságban elég nehezen tesztelhető kódot eredményez és a felelősségek sem tisztázottak, sok helyen megszegik az elméletben kiosztott felelősségeket</w:t>
      </w:r>
      <w:r w:rsidR="00C66D7B" w:rsidRPr="002D5E97">
        <w:t>, ámbár gyorsan tanulható és kisebb alkalmazásoknál az implementációt meg tudja gyorsítani.</w:t>
      </w:r>
    </w:p>
    <w:p w14:paraId="02649DE5" w14:textId="77777777" w:rsidR="00C66D7B" w:rsidRPr="002D5E97" w:rsidRDefault="00C66D7B" w:rsidP="00CC77AB">
      <w:r w:rsidRPr="002D5E97">
        <w:t xml:space="preserve">Azonban ha nagyobb </w:t>
      </w:r>
      <w:r w:rsidR="00D75669" w:rsidRPr="002D5E97">
        <w:t xml:space="preserve">volumenű alkalmazást tervezünk, amiben </w:t>
      </w:r>
      <w:r w:rsidR="00976428" w:rsidRPr="002D5E97">
        <w:t>fontos a tesztelhetőség, a karbantarthatóság és a felelősségek elkülönítése, akkor egy másik architektúrális mintára van szükség, mi az MVP mellett döntöttünk.</w:t>
      </w:r>
    </w:p>
    <w:p w14:paraId="6909FFF4" w14:textId="77777777" w:rsidR="00976428" w:rsidRPr="002D5E97" w:rsidRDefault="00976428" w:rsidP="00976428">
      <w:pPr>
        <w:pStyle w:val="Heading3"/>
      </w:pPr>
      <w:r w:rsidRPr="002D5E97">
        <w:t>MVP – Model View Presenter</w:t>
      </w:r>
    </w:p>
    <w:p w14:paraId="3FAD2276" w14:textId="77777777" w:rsidR="00B842C9" w:rsidRPr="002D5E97" w:rsidRDefault="00E77F24" w:rsidP="00976428">
      <w:r w:rsidRPr="002D5E97">
        <w:rPr>
          <w:noProof/>
          <w:lang w:val="en-US"/>
        </w:rPr>
        <w:drawing>
          <wp:inline distT="0" distB="0" distL="0" distR="0" wp14:anchorId="2B921BCB" wp14:editId="1F4105AD">
            <wp:extent cx="5385435" cy="1649095"/>
            <wp:effectExtent l="0" t="0" r="0" b="0"/>
            <wp:docPr id="15" name="Picture 15" descr="1*hKUCPEHg6TDz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hKUCPEHg6TDz6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5435" cy="1649095"/>
                    </a:xfrm>
                    <a:prstGeom prst="rect">
                      <a:avLst/>
                    </a:prstGeom>
                    <a:noFill/>
                    <a:ln>
                      <a:noFill/>
                    </a:ln>
                  </pic:spPr>
                </pic:pic>
              </a:graphicData>
            </a:graphic>
          </wp:inline>
        </w:drawing>
      </w:r>
    </w:p>
    <w:p w14:paraId="700FEC25" w14:textId="77777777" w:rsidR="00976428" w:rsidRPr="002D5E97" w:rsidRDefault="00976428" w:rsidP="00976428">
      <w:r w:rsidRPr="002D5E97">
        <w:t>A</w:t>
      </w:r>
      <w:r w:rsidR="00B842C9" w:rsidRPr="002D5E97">
        <w:t>z MVP architektúra a fenti ábrán látható. Nagyon hasonlít arra a mintára, amit az Apple MVC-</w:t>
      </w:r>
      <w:proofErr w:type="spellStart"/>
      <w:r w:rsidR="00B842C9" w:rsidRPr="002D5E97">
        <w:t>nek</w:t>
      </w:r>
      <w:proofErr w:type="spellEnd"/>
      <w:r w:rsidR="00B842C9" w:rsidRPr="002D5E97">
        <w:t xml:space="preserve"> nevez és fentebb olvashattak róla. Viszont van egy nagyon fontos különbség a kettő között, míg az előbbinél a View és a Controller életciklusa és sok más tulajdonsága szinte összeolvadt, itt a Presenter entitás semmit nem tud a View életciklusáról és annak semmilyen működéséről, csakis és kizárólag azért felel, hogy a View-t frissítse a megfelelő Model-</w:t>
      </w:r>
      <w:proofErr w:type="spellStart"/>
      <w:r w:rsidR="00B842C9" w:rsidRPr="002D5E97">
        <w:t>ből</w:t>
      </w:r>
      <w:proofErr w:type="spellEnd"/>
      <w:r w:rsidR="00B842C9" w:rsidRPr="002D5E97">
        <w:t xml:space="preserve"> jövő adatokkal.</w:t>
      </w:r>
      <w:r w:rsidR="0095262C" w:rsidRPr="002D5E97">
        <w:t xml:space="preserve"> </w:t>
      </w:r>
    </w:p>
    <w:p w14:paraId="2DE33B22" w14:textId="77777777" w:rsidR="0095262C" w:rsidRPr="002D5E97" w:rsidRDefault="0095262C" w:rsidP="00976428">
      <w:r w:rsidRPr="002D5E97">
        <w:t xml:space="preserve">A fenti mintával szemben, itt a </w:t>
      </w:r>
      <w:proofErr w:type="spellStart"/>
      <w:r w:rsidRPr="002D5E97">
        <w:t>UIViewControllerek</w:t>
      </w:r>
      <w:proofErr w:type="spellEnd"/>
      <w:r w:rsidRPr="002D5E97">
        <w:t xml:space="preserve"> a View szerepét fogják betölteni és nem pedig a Controller-ét, ami magába </w:t>
      </w:r>
      <w:proofErr w:type="spellStart"/>
      <w:r w:rsidRPr="002D5E97">
        <w:t>olvassza</w:t>
      </w:r>
      <w:proofErr w:type="spellEnd"/>
      <w:r w:rsidRPr="002D5E97">
        <w:t xml:space="preserve"> a View-t is.  Ez a része az az MVP-</w:t>
      </w:r>
      <w:proofErr w:type="spellStart"/>
      <w:r w:rsidRPr="002D5E97">
        <w:t>nek</w:t>
      </w:r>
      <w:proofErr w:type="spellEnd"/>
      <w:r w:rsidRPr="002D5E97">
        <w:t xml:space="preserve">,  ami a nagyon jól tesztelhetőséget biztosítja, mivel minden </w:t>
      </w:r>
      <w:proofErr w:type="spellStart"/>
      <w:r w:rsidRPr="002D5E97">
        <w:t>PassiveView</w:t>
      </w:r>
      <w:proofErr w:type="spellEnd"/>
      <w:r w:rsidRPr="002D5E97">
        <w:t xml:space="preserve"> – Presenter – Model esemény- / adatáramlás interfészeken keresztül történik, így bármelyik könnyedén lecserélhető (</w:t>
      </w:r>
      <w:proofErr w:type="spellStart"/>
      <w:r w:rsidRPr="002D5E97">
        <w:t>mock-olható</w:t>
      </w:r>
      <w:proofErr w:type="spellEnd"/>
      <w:r w:rsidRPr="002D5E97">
        <w:t>). Ennek az ára a fejlesztési idő (kezdetben) jelentős növekedése, mivel mind az adat, mind az események kötését nekünk kell megírnunk, úgy, hogy – mint írtam – minden entitás interfészeken keresztül kommunikáljon a szomszédos rétegekkel.</w:t>
      </w:r>
    </w:p>
    <w:p w14:paraId="01604C37" w14:textId="77777777" w:rsidR="00265CFB" w:rsidRPr="002D5E97" w:rsidRDefault="00265CFB" w:rsidP="00976428">
      <w:r w:rsidRPr="002D5E97">
        <w:t xml:space="preserve">Egy példán keresztül szemléltetem, hogy hogyan is lehet MVP-t </w:t>
      </w:r>
      <w:proofErr w:type="spellStart"/>
      <w:r w:rsidRPr="002D5E97">
        <w:t>iOS</w:t>
      </w:r>
      <w:proofErr w:type="spellEnd"/>
      <w:r w:rsidRPr="002D5E97">
        <w:t>-en, Swift-</w:t>
      </w:r>
      <w:proofErr w:type="spellStart"/>
      <w:r w:rsidRPr="002D5E97">
        <w:t>ben</w:t>
      </w:r>
      <w:proofErr w:type="spellEnd"/>
      <w:r w:rsidRPr="002D5E97">
        <w:t xml:space="preserve"> implementálni:</w:t>
      </w:r>
    </w:p>
    <w:p w14:paraId="66588AAF" w14:textId="77777777" w:rsidR="00B82DFD" w:rsidRPr="002D5E97" w:rsidRDefault="00B82DFD" w:rsidP="00976428">
      <w:r w:rsidRPr="002D5E97">
        <w:t>A megjelenítendő példa objektum:</w:t>
      </w:r>
    </w:p>
    <w:p w14:paraId="6DCD37F6" w14:textId="77777777" w:rsidR="00373935" w:rsidRPr="002D5E97" w:rsidRDefault="00373935" w:rsidP="00373935">
      <w:pPr>
        <w:pStyle w:val="Kd"/>
        <w:rPr>
          <w:lang w:val="hu-HU"/>
        </w:rPr>
      </w:pPr>
      <w:proofErr w:type="spellStart"/>
      <w:r w:rsidRPr="002D5E97">
        <w:rPr>
          <w:lang w:val="hu-HU"/>
        </w:rPr>
        <w:t>struct</w:t>
      </w:r>
      <w:proofErr w:type="spellEnd"/>
      <w:r w:rsidRPr="002D5E97">
        <w:rPr>
          <w:lang w:val="hu-HU"/>
        </w:rPr>
        <w:t xml:space="preserve"> </w:t>
      </w:r>
      <w:proofErr w:type="spellStart"/>
      <w:r w:rsidRPr="002D5E97">
        <w:rPr>
          <w:lang w:val="hu-HU"/>
        </w:rPr>
        <w:t>Message</w:t>
      </w:r>
      <w:proofErr w:type="spellEnd"/>
      <w:r w:rsidRPr="002D5E97">
        <w:rPr>
          <w:lang w:val="hu-HU"/>
        </w:rPr>
        <w:t xml:space="preserve"> { // Model</w:t>
      </w:r>
    </w:p>
    <w:p w14:paraId="74E8BC3E" w14:textId="77777777" w:rsidR="00373935" w:rsidRPr="002D5E97" w:rsidRDefault="00373935" w:rsidP="00373935">
      <w:pPr>
        <w:pStyle w:val="Kd"/>
        <w:rPr>
          <w:lang w:val="hu-HU"/>
        </w:rPr>
      </w:pPr>
      <w:r w:rsidRPr="002D5E97">
        <w:rPr>
          <w:lang w:val="hu-HU"/>
        </w:rPr>
        <w:t xml:space="preserve">    </w:t>
      </w:r>
      <w:proofErr w:type="spellStart"/>
      <w:r w:rsidRPr="002D5E97">
        <w:rPr>
          <w:lang w:val="hu-HU"/>
        </w:rPr>
        <w:t>let</w:t>
      </w:r>
      <w:proofErr w:type="spellEnd"/>
      <w:r w:rsidRPr="002D5E97">
        <w:rPr>
          <w:lang w:val="hu-HU"/>
        </w:rPr>
        <w:t xml:space="preserve"> text: </w:t>
      </w:r>
      <w:proofErr w:type="spellStart"/>
      <w:r w:rsidRPr="002D5E97">
        <w:rPr>
          <w:lang w:val="hu-HU"/>
        </w:rPr>
        <w:t>String</w:t>
      </w:r>
      <w:proofErr w:type="spellEnd"/>
    </w:p>
    <w:p w14:paraId="1F8A9BAC" w14:textId="77777777" w:rsidR="00B82DFD" w:rsidRPr="002D5E97" w:rsidRDefault="00373935" w:rsidP="00373935">
      <w:pPr>
        <w:pStyle w:val="Kd"/>
        <w:rPr>
          <w:lang w:val="hu-HU"/>
        </w:rPr>
      </w:pPr>
      <w:r w:rsidRPr="002D5E97">
        <w:rPr>
          <w:lang w:val="hu-HU"/>
        </w:rPr>
        <w:t>}</w:t>
      </w:r>
    </w:p>
    <w:p w14:paraId="2382E6C9" w14:textId="77777777" w:rsidR="00265CFB" w:rsidRPr="002D5E97" w:rsidRDefault="00265CFB" w:rsidP="00265CFB">
      <w:r w:rsidRPr="002D5E97">
        <w:t>View entitás interfésze</w:t>
      </w:r>
      <w:r w:rsidR="00B82DFD" w:rsidRPr="002D5E97">
        <w:t>:</w:t>
      </w:r>
    </w:p>
    <w:p w14:paraId="6FDC6391" w14:textId="77777777" w:rsidR="00373935" w:rsidRPr="002D5E97" w:rsidRDefault="00373935" w:rsidP="00373935">
      <w:pPr>
        <w:pStyle w:val="Kd"/>
        <w:rPr>
          <w:lang w:val="hu-HU"/>
        </w:rPr>
      </w:pPr>
      <w:proofErr w:type="spellStart"/>
      <w:r w:rsidRPr="002D5E97">
        <w:rPr>
          <w:lang w:val="hu-HU"/>
        </w:rPr>
        <w:t>protocol</w:t>
      </w:r>
      <w:proofErr w:type="spellEnd"/>
      <w:r w:rsidRPr="002D5E97">
        <w:rPr>
          <w:lang w:val="hu-HU"/>
        </w:rPr>
        <w:t xml:space="preserve"> </w:t>
      </w:r>
      <w:proofErr w:type="spellStart"/>
      <w:r w:rsidRPr="002D5E97">
        <w:rPr>
          <w:lang w:val="hu-HU"/>
        </w:rPr>
        <w:t>MessageView</w:t>
      </w:r>
      <w:proofErr w:type="spellEnd"/>
      <w:r w:rsidRPr="002D5E97">
        <w:rPr>
          <w:lang w:val="hu-HU"/>
        </w:rPr>
        <w:t xml:space="preserve">: </w:t>
      </w:r>
      <w:proofErr w:type="spellStart"/>
      <w:r w:rsidRPr="002D5E97">
        <w:rPr>
          <w:lang w:val="hu-HU"/>
        </w:rPr>
        <w:t>class</w:t>
      </w:r>
      <w:proofErr w:type="spellEnd"/>
      <w:r w:rsidRPr="002D5E97">
        <w:rPr>
          <w:lang w:val="hu-HU"/>
        </w:rPr>
        <w:t xml:space="preserve"> {</w:t>
      </w:r>
    </w:p>
    <w:p w14:paraId="74E49481" w14:textId="77777777" w:rsidR="00373935" w:rsidRPr="002D5E97" w:rsidRDefault="00373935" w:rsidP="00373935">
      <w:pPr>
        <w:pStyle w:val="Kd"/>
        <w:rPr>
          <w:lang w:val="hu-HU"/>
        </w:rPr>
      </w:pPr>
      <w:r w:rsidRPr="002D5E97">
        <w:rPr>
          <w:lang w:val="hu-HU"/>
        </w:rPr>
        <w:t xml:space="preserve">    </w:t>
      </w:r>
      <w:proofErr w:type="spellStart"/>
      <w:r w:rsidRPr="002D5E97">
        <w:rPr>
          <w:lang w:val="hu-HU"/>
        </w:rPr>
        <w:t>func</w:t>
      </w:r>
      <w:proofErr w:type="spellEnd"/>
      <w:r w:rsidRPr="002D5E97">
        <w:rPr>
          <w:lang w:val="hu-HU"/>
        </w:rPr>
        <w:t xml:space="preserve"> </w:t>
      </w:r>
      <w:proofErr w:type="spellStart"/>
      <w:r w:rsidRPr="002D5E97">
        <w:rPr>
          <w:lang w:val="hu-HU"/>
        </w:rPr>
        <w:t>setMessage</w:t>
      </w:r>
      <w:proofErr w:type="spellEnd"/>
      <w:r w:rsidRPr="002D5E97">
        <w:rPr>
          <w:lang w:val="hu-HU"/>
        </w:rPr>
        <w:t>(</w:t>
      </w:r>
      <w:proofErr w:type="spellStart"/>
      <w:r w:rsidRPr="002D5E97">
        <w:rPr>
          <w:lang w:val="hu-HU"/>
        </w:rPr>
        <w:t>message</w:t>
      </w:r>
      <w:proofErr w:type="spellEnd"/>
      <w:r w:rsidRPr="002D5E97">
        <w:rPr>
          <w:lang w:val="hu-HU"/>
        </w:rPr>
        <w:t xml:space="preserve">: </w:t>
      </w:r>
      <w:proofErr w:type="spellStart"/>
      <w:r w:rsidRPr="002D5E97">
        <w:rPr>
          <w:lang w:val="hu-HU"/>
        </w:rPr>
        <w:t>String</w:t>
      </w:r>
      <w:proofErr w:type="spellEnd"/>
      <w:r w:rsidRPr="002D5E97">
        <w:rPr>
          <w:lang w:val="hu-HU"/>
        </w:rPr>
        <w:t>)</w:t>
      </w:r>
    </w:p>
    <w:p w14:paraId="0022092F" w14:textId="77777777" w:rsidR="00265CFB" w:rsidRPr="002D5E97" w:rsidRDefault="00373935" w:rsidP="00373935">
      <w:pPr>
        <w:pStyle w:val="Kd"/>
        <w:rPr>
          <w:lang w:val="hu-HU"/>
        </w:rPr>
      </w:pPr>
      <w:r w:rsidRPr="002D5E97">
        <w:rPr>
          <w:lang w:val="hu-HU"/>
        </w:rPr>
        <w:t>}</w:t>
      </w:r>
    </w:p>
    <w:p w14:paraId="34C70E57" w14:textId="77777777" w:rsidR="00265CFB" w:rsidRPr="002D5E97" w:rsidRDefault="00265CFB" w:rsidP="00265CFB">
      <w:r w:rsidRPr="002D5E97">
        <w:t>Presenter entitás interfésze</w:t>
      </w:r>
      <w:r w:rsidR="00B82DFD" w:rsidRPr="002D5E97">
        <w:t>:</w:t>
      </w:r>
    </w:p>
    <w:p w14:paraId="537DF746" w14:textId="77777777" w:rsidR="00B148E1" w:rsidRPr="002D5E97" w:rsidRDefault="00B148E1" w:rsidP="00B148E1">
      <w:pPr>
        <w:pStyle w:val="Kd"/>
        <w:rPr>
          <w:lang w:val="hu-HU"/>
        </w:rPr>
      </w:pPr>
      <w:proofErr w:type="spellStart"/>
      <w:r w:rsidRPr="002D5E97">
        <w:rPr>
          <w:lang w:val="hu-HU"/>
        </w:rPr>
        <w:t>protocol</w:t>
      </w:r>
      <w:proofErr w:type="spellEnd"/>
      <w:r w:rsidRPr="002D5E97">
        <w:rPr>
          <w:lang w:val="hu-HU"/>
        </w:rPr>
        <w:t xml:space="preserve"> </w:t>
      </w:r>
      <w:proofErr w:type="spellStart"/>
      <w:r w:rsidRPr="002D5E97">
        <w:rPr>
          <w:lang w:val="hu-HU"/>
        </w:rPr>
        <w:t>MessageViewPresenter</w:t>
      </w:r>
      <w:proofErr w:type="spellEnd"/>
      <w:r w:rsidRPr="002D5E97">
        <w:rPr>
          <w:lang w:val="hu-HU"/>
        </w:rPr>
        <w:t xml:space="preserve"> {</w:t>
      </w:r>
    </w:p>
    <w:p w14:paraId="22840E3A" w14:textId="77777777" w:rsidR="00B148E1" w:rsidRPr="002D5E97" w:rsidRDefault="00B148E1" w:rsidP="00B148E1">
      <w:pPr>
        <w:pStyle w:val="Kd"/>
        <w:rPr>
          <w:lang w:val="hu-HU"/>
        </w:rPr>
      </w:pPr>
      <w:r w:rsidRPr="002D5E97">
        <w:rPr>
          <w:lang w:val="hu-HU"/>
        </w:rPr>
        <w:t xml:space="preserve">    </w:t>
      </w:r>
      <w:proofErr w:type="spellStart"/>
      <w:r w:rsidRPr="002D5E97">
        <w:rPr>
          <w:lang w:val="hu-HU"/>
        </w:rPr>
        <w:t>init</w:t>
      </w:r>
      <w:proofErr w:type="spellEnd"/>
      <w:r w:rsidRPr="002D5E97">
        <w:rPr>
          <w:lang w:val="hu-HU"/>
        </w:rPr>
        <w:t>(</w:t>
      </w:r>
      <w:proofErr w:type="spellStart"/>
      <w:r w:rsidRPr="002D5E97">
        <w:rPr>
          <w:lang w:val="hu-HU"/>
        </w:rPr>
        <w:t>view</w:t>
      </w:r>
      <w:proofErr w:type="spellEnd"/>
      <w:r w:rsidRPr="002D5E97">
        <w:rPr>
          <w:lang w:val="hu-HU"/>
        </w:rPr>
        <w:t xml:space="preserve">: </w:t>
      </w:r>
      <w:proofErr w:type="spellStart"/>
      <w:r w:rsidRPr="002D5E97">
        <w:rPr>
          <w:lang w:val="hu-HU"/>
        </w:rPr>
        <w:t>MessageView</w:t>
      </w:r>
      <w:proofErr w:type="spellEnd"/>
      <w:r w:rsidRPr="002D5E97">
        <w:rPr>
          <w:lang w:val="hu-HU"/>
        </w:rPr>
        <w:t xml:space="preserve">, </w:t>
      </w:r>
      <w:proofErr w:type="spellStart"/>
      <w:r w:rsidRPr="002D5E97">
        <w:rPr>
          <w:lang w:val="hu-HU"/>
        </w:rPr>
        <w:t>message</w:t>
      </w:r>
      <w:proofErr w:type="spellEnd"/>
      <w:r w:rsidRPr="002D5E97">
        <w:rPr>
          <w:lang w:val="hu-HU"/>
        </w:rPr>
        <w:t xml:space="preserve">: </w:t>
      </w:r>
      <w:proofErr w:type="spellStart"/>
      <w:r w:rsidRPr="002D5E97">
        <w:rPr>
          <w:lang w:val="hu-HU"/>
        </w:rPr>
        <w:t>Message</w:t>
      </w:r>
      <w:proofErr w:type="spellEnd"/>
      <w:r w:rsidRPr="002D5E97">
        <w:rPr>
          <w:lang w:val="hu-HU"/>
        </w:rPr>
        <w:t>)</w:t>
      </w:r>
    </w:p>
    <w:p w14:paraId="3F2279B9" w14:textId="77777777" w:rsidR="00B148E1" w:rsidRPr="002D5E97" w:rsidRDefault="00B148E1" w:rsidP="00B148E1">
      <w:pPr>
        <w:pStyle w:val="Kd"/>
        <w:rPr>
          <w:lang w:val="hu-HU"/>
        </w:rPr>
      </w:pPr>
      <w:r w:rsidRPr="002D5E97">
        <w:rPr>
          <w:lang w:val="hu-HU"/>
        </w:rPr>
        <w:t xml:space="preserve">    </w:t>
      </w:r>
      <w:proofErr w:type="spellStart"/>
      <w:r w:rsidRPr="002D5E97">
        <w:rPr>
          <w:lang w:val="hu-HU"/>
        </w:rPr>
        <w:t>func</w:t>
      </w:r>
      <w:proofErr w:type="spellEnd"/>
      <w:r w:rsidRPr="002D5E97">
        <w:rPr>
          <w:lang w:val="hu-HU"/>
        </w:rPr>
        <w:t xml:space="preserve"> </w:t>
      </w:r>
      <w:proofErr w:type="spellStart"/>
      <w:r w:rsidRPr="002D5E97">
        <w:rPr>
          <w:lang w:val="hu-HU"/>
        </w:rPr>
        <w:t>showMessage</w:t>
      </w:r>
      <w:proofErr w:type="spellEnd"/>
      <w:r w:rsidRPr="002D5E97">
        <w:rPr>
          <w:lang w:val="hu-HU"/>
        </w:rPr>
        <w:t>()</w:t>
      </w:r>
    </w:p>
    <w:p w14:paraId="28A47FF5" w14:textId="77777777" w:rsidR="00265CFB" w:rsidRPr="002D5E97" w:rsidRDefault="00B148E1" w:rsidP="00B148E1">
      <w:pPr>
        <w:pStyle w:val="Kd"/>
        <w:rPr>
          <w:lang w:val="hu-HU"/>
        </w:rPr>
      </w:pPr>
      <w:r w:rsidRPr="002D5E97">
        <w:rPr>
          <w:lang w:val="hu-HU"/>
        </w:rPr>
        <w:t>}</w:t>
      </w:r>
    </w:p>
    <w:p w14:paraId="49CD9400" w14:textId="77777777" w:rsidR="00265CFB" w:rsidRPr="002D5E97" w:rsidRDefault="00B82DFD" w:rsidP="00B82DFD">
      <w:r w:rsidRPr="002D5E97">
        <w:t>Egy Presenter példány, ami megvalósítja a Presenter interfészt:</w:t>
      </w:r>
    </w:p>
    <w:p w14:paraId="6EB38E1A" w14:textId="77777777" w:rsidR="00B148E1" w:rsidRPr="002D5E97" w:rsidRDefault="00B148E1" w:rsidP="00B148E1">
      <w:pPr>
        <w:pStyle w:val="Kd"/>
        <w:rPr>
          <w:lang w:val="hu-HU"/>
        </w:rPr>
      </w:pPr>
      <w:proofErr w:type="spellStart"/>
      <w:r w:rsidRPr="002D5E97">
        <w:rPr>
          <w:lang w:val="hu-HU"/>
        </w:rPr>
        <w:t>class</w:t>
      </w:r>
      <w:proofErr w:type="spellEnd"/>
      <w:r w:rsidRPr="002D5E97">
        <w:rPr>
          <w:lang w:val="hu-HU"/>
        </w:rPr>
        <w:t xml:space="preserve"> </w:t>
      </w:r>
      <w:proofErr w:type="spellStart"/>
      <w:r w:rsidRPr="002D5E97">
        <w:rPr>
          <w:lang w:val="hu-HU"/>
        </w:rPr>
        <w:t>MessagePresenter</w:t>
      </w:r>
      <w:proofErr w:type="spellEnd"/>
      <w:r w:rsidRPr="002D5E97">
        <w:rPr>
          <w:lang w:val="hu-HU"/>
        </w:rPr>
        <w:t xml:space="preserve"> : </w:t>
      </w:r>
      <w:proofErr w:type="spellStart"/>
      <w:r w:rsidRPr="002D5E97">
        <w:rPr>
          <w:lang w:val="hu-HU"/>
        </w:rPr>
        <w:t>MessageViewPresenter</w:t>
      </w:r>
      <w:proofErr w:type="spellEnd"/>
      <w:r w:rsidRPr="002D5E97">
        <w:rPr>
          <w:lang w:val="hu-HU"/>
        </w:rPr>
        <w:t xml:space="preserve"> {</w:t>
      </w:r>
    </w:p>
    <w:p w14:paraId="795F6DEF" w14:textId="77777777" w:rsidR="00B148E1" w:rsidRPr="002D5E97" w:rsidRDefault="00B148E1" w:rsidP="00B148E1">
      <w:pPr>
        <w:pStyle w:val="Kd"/>
        <w:rPr>
          <w:lang w:val="hu-HU"/>
        </w:rPr>
      </w:pPr>
      <w:r w:rsidRPr="002D5E97">
        <w:rPr>
          <w:lang w:val="hu-HU"/>
        </w:rPr>
        <w:t xml:space="preserve">    </w:t>
      </w:r>
      <w:proofErr w:type="spellStart"/>
      <w:r w:rsidRPr="002D5E97">
        <w:rPr>
          <w:lang w:val="hu-HU"/>
        </w:rPr>
        <w:t>unowned</w:t>
      </w:r>
      <w:proofErr w:type="spellEnd"/>
      <w:r w:rsidRPr="002D5E97">
        <w:rPr>
          <w:lang w:val="hu-HU"/>
        </w:rPr>
        <w:t xml:space="preserve"> </w:t>
      </w:r>
      <w:proofErr w:type="spellStart"/>
      <w:r w:rsidRPr="002D5E97">
        <w:rPr>
          <w:lang w:val="hu-HU"/>
        </w:rPr>
        <w:t>let</w:t>
      </w:r>
      <w:proofErr w:type="spellEnd"/>
      <w:r w:rsidRPr="002D5E97">
        <w:rPr>
          <w:lang w:val="hu-HU"/>
        </w:rPr>
        <w:t xml:space="preserve"> </w:t>
      </w:r>
      <w:proofErr w:type="spellStart"/>
      <w:r w:rsidRPr="002D5E97">
        <w:rPr>
          <w:lang w:val="hu-HU"/>
        </w:rPr>
        <w:t>view</w:t>
      </w:r>
      <w:proofErr w:type="spellEnd"/>
      <w:r w:rsidRPr="002D5E97">
        <w:rPr>
          <w:lang w:val="hu-HU"/>
        </w:rPr>
        <w:t xml:space="preserve">: </w:t>
      </w:r>
      <w:proofErr w:type="spellStart"/>
      <w:r w:rsidRPr="002D5E97">
        <w:rPr>
          <w:lang w:val="hu-HU"/>
        </w:rPr>
        <w:t>MessageView</w:t>
      </w:r>
      <w:proofErr w:type="spellEnd"/>
    </w:p>
    <w:p w14:paraId="5D0958A4" w14:textId="77777777" w:rsidR="00B148E1" w:rsidRPr="002D5E97" w:rsidRDefault="00B148E1" w:rsidP="00B148E1">
      <w:pPr>
        <w:pStyle w:val="Kd"/>
        <w:rPr>
          <w:lang w:val="hu-HU"/>
        </w:rPr>
      </w:pPr>
      <w:r w:rsidRPr="002D5E97">
        <w:rPr>
          <w:lang w:val="hu-HU"/>
        </w:rPr>
        <w:t xml:space="preserve">    </w:t>
      </w:r>
      <w:proofErr w:type="spellStart"/>
      <w:r w:rsidRPr="002D5E97">
        <w:rPr>
          <w:lang w:val="hu-HU"/>
        </w:rPr>
        <w:t>let</w:t>
      </w:r>
      <w:proofErr w:type="spellEnd"/>
      <w:r w:rsidRPr="002D5E97">
        <w:rPr>
          <w:lang w:val="hu-HU"/>
        </w:rPr>
        <w:t xml:space="preserve"> </w:t>
      </w:r>
      <w:proofErr w:type="spellStart"/>
      <w:r w:rsidRPr="002D5E97">
        <w:rPr>
          <w:lang w:val="hu-HU"/>
        </w:rPr>
        <w:t>message</w:t>
      </w:r>
      <w:proofErr w:type="spellEnd"/>
      <w:r w:rsidRPr="002D5E97">
        <w:rPr>
          <w:lang w:val="hu-HU"/>
        </w:rPr>
        <w:t xml:space="preserve">: </w:t>
      </w:r>
      <w:proofErr w:type="spellStart"/>
      <w:r w:rsidRPr="002D5E97">
        <w:rPr>
          <w:lang w:val="hu-HU"/>
        </w:rPr>
        <w:t>Message</w:t>
      </w:r>
      <w:proofErr w:type="spellEnd"/>
    </w:p>
    <w:p w14:paraId="4A9A7E4B" w14:textId="77777777" w:rsidR="00B148E1" w:rsidRPr="002D5E97" w:rsidRDefault="00B148E1" w:rsidP="00B148E1">
      <w:pPr>
        <w:pStyle w:val="Kd"/>
        <w:rPr>
          <w:lang w:val="hu-HU"/>
        </w:rPr>
      </w:pPr>
      <w:r w:rsidRPr="002D5E97">
        <w:rPr>
          <w:lang w:val="hu-HU"/>
        </w:rPr>
        <w:t xml:space="preserve">    </w:t>
      </w:r>
      <w:proofErr w:type="spellStart"/>
      <w:r w:rsidRPr="002D5E97">
        <w:rPr>
          <w:lang w:val="hu-HU"/>
        </w:rPr>
        <w:t>required</w:t>
      </w:r>
      <w:proofErr w:type="spellEnd"/>
      <w:r w:rsidRPr="002D5E97">
        <w:rPr>
          <w:lang w:val="hu-HU"/>
        </w:rPr>
        <w:t xml:space="preserve"> </w:t>
      </w:r>
      <w:proofErr w:type="spellStart"/>
      <w:r w:rsidRPr="002D5E97">
        <w:rPr>
          <w:lang w:val="hu-HU"/>
        </w:rPr>
        <w:t>init</w:t>
      </w:r>
      <w:proofErr w:type="spellEnd"/>
      <w:r w:rsidRPr="002D5E97">
        <w:rPr>
          <w:lang w:val="hu-HU"/>
        </w:rPr>
        <w:t>(</w:t>
      </w:r>
      <w:proofErr w:type="spellStart"/>
      <w:r w:rsidRPr="002D5E97">
        <w:rPr>
          <w:lang w:val="hu-HU"/>
        </w:rPr>
        <w:t>view</w:t>
      </w:r>
      <w:proofErr w:type="spellEnd"/>
      <w:r w:rsidRPr="002D5E97">
        <w:rPr>
          <w:lang w:val="hu-HU"/>
        </w:rPr>
        <w:t xml:space="preserve">: </w:t>
      </w:r>
      <w:proofErr w:type="spellStart"/>
      <w:r w:rsidRPr="002D5E97">
        <w:rPr>
          <w:lang w:val="hu-HU"/>
        </w:rPr>
        <w:t>MessageView</w:t>
      </w:r>
      <w:proofErr w:type="spellEnd"/>
      <w:r w:rsidRPr="002D5E97">
        <w:rPr>
          <w:lang w:val="hu-HU"/>
        </w:rPr>
        <w:t xml:space="preserve">, </w:t>
      </w:r>
      <w:proofErr w:type="spellStart"/>
      <w:r w:rsidRPr="002D5E97">
        <w:rPr>
          <w:lang w:val="hu-HU"/>
        </w:rPr>
        <w:t>message</w:t>
      </w:r>
      <w:proofErr w:type="spellEnd"/>
      <w:r w:rsidRPr="002D5E97">
        <w:rPr>
          <w:lang w:val="hu-HU"/>
        </w:rPr>
        <w:t xml:space="preserve">: </w:t>
      </w:r>
      <w:proofErr w:type="spellStart"/>
      <w:r w:rsidRPr="002D5E97">
        <w:rPr>
          <w:lang w:val="hu-HU"/>
        </w:rPr>
        <w:t>Message</w:t>
      </w:r>
      <w:proofErr w:type="spellEnd"/>
      <w:r w:rsidRPr="002D5E97">
        <w:rPr>
          <w:lang w:val="hu-HU"/>
        </w:rPr>
        <w:t>) {</w:t>
      </w:r>
    </w:p>
    <w:p w14:paraId="23EBE09C" w14:textId="77777777" w:rsidR="00B148E1" w:rsidRPr="002D5E97" w:rsidRDefault="00B148E1" w:rsidP="00B148E1">
      <w:pPr>
        <w:pStyle w:val="Kd"/>
        <w:rPr>
          <w:lang w:val="hu-HU"/>
        </w:rPr>
      </w:pPr>
      <w:r w:rsidRPr="002D5E97">
        <w:rPr>
          <w:lang w:val="hu-HU"/>
        </w:rPr>
        <w:t xml:space="preserve">        </w:t>
      </w:r>
      <w:proofErr w:type="spellStart"/>
      <w:r w:rsidRPr="002D5E97">
        <w:rPr>
          <w:lang w:val="hu-HU"/>
        </w:rPr>
        <w:t>self.view</w:t>
      </w:r>
      <w:proofErr w:type="spellEnd"/>
      <w:r w:rsidRPr="002D5E97">
        <w:rPr>
          <w:lang w:val="hu-HU"/>
        </w:rPr>
        <w:t xml:space="preserve"> = </w:t>
      </w:r>
      <w:proofErr w:type="spellStart"/>
      <w:r w:rsidRPr="002D5E97">
        <w:rPr>
          <w:lang w:val="hu-HU"/>
        </w:rPr>
        <w:t>view</w:t>
      </w:r>
      <w:proofErr w:type="spellEnd"/>
    </w:p>
    <w:p w14:paraId="2B148096" w14:textId="77777777" w:rsidR="00B148E1" w:rsidRPr="002D5E97" w:rsidRDefault="00B148E1" w:rsidP="00B148E1">
      <w:pPr>
        <w:pStyle w:val="Kd"/>
        <w:rPr>
          <w:lang w:val="hu-HU"/>
        </w:rPr>
      </w:pPr>
      <w:r w:rsidRPr="002D5E97">
        <w:rPr>
          <w:lang w:val="hu-HU"/>
        </w:rPr>
        <w:t xml:space="preserve">        </w:t>
      </w:r>
      <w:proofErr w:type="spellStart"/>
      <w:r w:rsidRPr="002D5E97">
        <w:rPr>
          <w:lang w:val="hu-HU"/>
        </w:rPr>
        <w:t>self.message</w:t>
      </w:r>
      <w:proofErr w:type="spellEnd"/>
      <w:r w:rsidRPr="002D5E97">
        <w:rPr>
          <w:lang w:val="hu-HU"/>
        </w:rPr>
        <w:t xml:space="preserve"> = </w:t>
      </w:r>
      <w:proofErr w:type="spellStart"/>
      <w:r w:rsidRPr="002D5E97">
        <w:rPr>
          <w:lang w:val="hu-HU"/>
        </w:rPr>
        <w:t>message</w:t>
      </w:r>
      <w:proofErr w:type="spellEnd"/>
    </w:p>
    <w:p w14:paraId="4C95D202" w14:textId="77777777" w:rsidR="00B148E1" w:rsidRPr="002D5E97" w:rsidRDefault="00B148E1" w:rsidP="00B148E1">
      <w:pPr>
        <w:pStyle w:val="Kd"/>
        <w:rPr>
          <w:lang w:val="hu-HU"/>
        </w:rPr>
      </w:pPr>
      <w:r w:rsidRPr="002D5E97">
        <w:rPr>
          <w:lang w:val="hu-HU"/>
        </w:rPr>
        <w:t xml:space="preserve">    }</w:t>
      </w:r>
    </w:p>
    <w:p w14:paraId="2AA67690" w14:textId="77777777" w:rsidR="00B148E1" w:rsidRPr="002D5E97" w:rsidRDefault="00B148E1" w:rsidP="00B148E1">
      <w:pPr>
        <w:pStyle w:val="Kd"/>
        <w:rPr>
          <w:lang w:val="hu-HU"/>
        </w:rPr>
      </w:pPr>
      <w:r w:rsidRPr="002D5E97">
        <w:rPr>
          <w:lang w:val="hu-HU"/>
        </w:rPr>
        <w:t xml:space="preserve">    </w:t>
      </w:r>
      <w:proofErr w:type="spellStart"/>
      <w:r w:rsidRPr="002D5E97">
        <w:rPr>
          <w:lang w:val="hu-HU"/>
        </w:rPr>
        <w:t>func</w:t>
      </w:r>
      <w:proofErr w:type="spellEnd"/>
      <w:r w:rsidRPr="002D5E97">
        <w:rPr>
          <w:lang w:val="hu-HU"/>
        </w:rPr>
        <w:t xml:space="preserve"> </w:t>
      </w:r>
      <w:proofErr w:type="spellStart"/>
      <w:r w:rsidRPr="002D5E97">
        <w:rPr>
          <w:lang w:val="hu-HU"/>
        </w:rPr>
        <w:t>showMessage</w:t>
      </w:r>
      <w:proofErr w:type="spellEnd"/>
      <w:r w:rsidRPr="002D5E97">
        <w:rPr>
          <w:lang w:val="hu-HU"/>
        </w:rPr>
        <w:t>() {</w:t>
      </w:r>
    </w:p>
    <w:p w14:paraId="4F1F3200" w14:textId="77777777" w:rsidR="00B148E1" w:rsidRPr="002D5E97" w:rsidRDefault="00B148E1" w:rsidP="00B148E1">
      <w:pPr>
        <w:pStyle w:val="Kd"/>
        <w:rPr>
          <w:lang w:val="hu-HU"/>
        </w:rPr>
      </w:pPr>
      <w:r w:rsidRPr="002D5E97">
        <w:rPr>
          <w:lang w:val="hu-HU"/>
        </w:rPr>
        <w:t xml:space="preserve">        </w:t>
      </w:r>
      <w:proofErr w:type="spellStart"/>
      <w:r w:rsidRPr="002D5E97">
        <w:rPr>
          <w:lang w:val="hu-HU"/>
        </w:rPr>
        <w:t>let</w:t>
      </w:r>
      <w:proofErr w:type="spellEnd"/>
      <w:r w:rsidRPr="002D5E97">
        <w:rPr>
          <w:lang w:val="hu-HU"/>
        </w:rPr>
        <w:t xml:space="preserve"> </w:t>
      </w:r>
      <w:proofErr w:type="spellStart"/>
      <w:r w:rsidRPr="002D5E97">
        <w:rPr>
          <w:lang w:val="hu-HU"/>
        </w:rPr>
        <w:t>message</w:t>
      </w:r>
      <w:proofErr w:type="spellEnd"/>
      <w:r w:rsidRPr="002D5E97">
        <w:rPr>
          <w:lang w:val="hu-HU"/>
        </w:rPr>
        <w:t xml:space="preserve"> = "</w:t>
      </w:r>
      <w:proofErr w:type="spellStart"/>
      <w:r w:rsidRPr="002D5E97">
        <w:rPr>
          <w:lang w:val="hu-HU"/>
        </w:rPr>
        <w:t>Your</w:t>
      </w:r>
      <w:proofErr w:type="spellEnd"/>
      <w:r w:rsidRPr="002D5E97">
        <w:rPr>
          <w:lang w:val="hu-HU"/>
        </w:rPr>
        <w:t xml:space="preserve"> </w:t>
      </w:r>
      <w:proofErr w:type="spellStart"/>
      <w:r w:rsidRPr="002D5E97">
        <w:rPr>
          <w:lang w:val="hu-HU"/>
        </w:rPr>
        <w:t>message</w:t>
      </w:r>
      <w:proofErr w:type="spellEnd"/>
      <w:r w:rsidRPr="002D5E97">
        <w:rPr>
          <w:lang w:val="hu-HU"/>
        </w:rPr>
        <w:t xml:space="preserve"> is:" + </w:t>
      </w:r>
      <w:proofErr w:type="spellStart"/>
      <w:r w:rsidRPr="002D5E97">
        <w:rPr>
          <w:lang w:val="hu-HU"/>
        </w:rPr>
        <w:t>self.message.text</w:t>
      </w:r>
      <w:proofErr w:type="spellEnd"/>
    </w:p>
    <w:p w14:paraId="7ACE12F9" w14:textId="77777777" w:rsidR="00B148E1" w:rsidRPr="002D5E97" w:rsidRDefault="00B148E1" w:rsidP="00B148E1">
      <w:pPr>
        <w:pStyle w:val="Kd"/>
        <w:rPr>
          <w:lang w:val="hu-HU"/>
        </w:rPr>
      </w:pPr>
      <w:r w:rsidRPr="002D5E97">
        <w:rPr>
          <w:lang w:val="hu-HU"/>
        </w:rPr>
        <w:t xml:space="preserve">        </w:t>
      </w:r>
      <w:proofErr w:type="spellStart"/>
      <w:r w:rsidRPr="002D5E97">
        <w:rPr>
          <w:lang w:val="hu-HU"/>
        </w:rPr>
        <w:t>self.view.setMessage</w:t>
      </w:r>
      <w:proofErr w:type="spellEnd"/>
      <w:r w:rsidRPr="002D5E97">
        <w:rPr>
          <w:lang w:val="hu-HU"/>
        </w:rPr>
        <w:t>(</w:t>
      </w:r>
      <w:proofErr w:type="spellStart"/>
      <w:r w:rsidRPr="002D5E97">
        <w:rPr>
          <w:lang w:val="hu-HU"/>
        </w:rPr>
        <w:t>message</w:t>
      </w:r>
      <w:proofErr w:type="spellEnd"/>
      <w:r w:rsidRPr="002D5E97">
        <w:rPr>
          <w:lang w:val="hu-HU"/>
        </w:rPr>
        <w:t>)</w:t>
      </w:r>
    </w:p>
    <w:p w14:paraId="4EBAC6A7" w14:textId="77777777" w:rsidR="00B148E1" w:rsidRPr="002D5E97" w:rsidRDefault="00B148E1" w:rsidP="00B148E1">
      <w:pPr>
        <w:pStyle w:val="Kd"/>
        <w:rPr>
          <w:lang w:val="hu-HU"/>
        </w:rPr>
      </w:pPr>
      <w:r w:rsidRPr="002D5E97">
        <w:rPr>
          <w:lang w:val="hu-HU"/>
        </w:rPr>
        <w:t xml:space="preserve">    }</w:t>
      </w:r>
    </w:p>
    <w:p w14:paraId="6E63D998" w14:textId="77777777" w:rsidR="00265CFB" w:rsidRPr="002D5E97" w:rsidRDefault="00B148E1" w:rsidP="00B148E1">
      <w:pPr>
        <w:pStyle w:val="Kd"/>
        <w:rPr>
          <w:lang w:val="hu-HU"/>
        </w:rPr>
      </w:pPr>
      <w:r w:rsidRPr="002D5E97">
        <w:rPr>
          <w:lang w:val="hu-HU"/>
        </w:rPr>
        <w:t>}</w:t>
      </w:r>
    </w:p>
    <w:p w14:paraId="079F8FC3" w14:textId="77777777" w:rsidR="00265CFB" w:rsidRPr="002D5E97" w:rsidRDefault="00B82DFD" w:rsidP="00B82DFD">
      <w:r w:rsidRPr="002D5E97">
        <w:t xml:space="preserve">A </w:t>
      </w:r>
      <w:proofErr w:type="spellStart"/>
      <w:r w:rsidRPr="002D5E97">
        <w:t>UIViewController</w:t>
      </w:r>
      <w:proofErr w:type="spellEnd"/>
      <w:r w:rsidRPr="002D5E97">
        <w:t xml:space="preserve">, ami az MVP szerinti View entitás, </w:t>
      </w:r>
      <w:proofErr w:type="spellStart"/>
      <w:r w:rsidRPr="002D5E97">
        <w:t>megvalosítja</w:t>
      </w:r>
      <w:proofErr w:type="spellEnd"/>
      <w:r w:rsidRPr="002D5E97">
        <w:t xml:space="preserve"> a fent leírt View interfészt:</w:t>
      </w:r>
    </w:p>
    <w:p w14:paraId="0F5AE2EA" w14:textId="77777777" w:rsidR="00B148E1" w:rsidRPr="002D5E97" w:rsidRDefault="00B148E1" w:rsidP="00B148E1">
      <w:pPr>
        <w:pStyle w:val="Kd"/>
        <w:rPr>
          <w:lang w:val="hu-HU"/>
        </w:rPr>
      </w:pPr>
      <w:proofErr w:type="spellStart"/>
      <w:r w:rsidRPr="002D5E97">
        <w:rPr>
          <w:lang w:val="hu-HU"/>
        </w:rPr>
        <w:t>class</w:t>
      </w:r>
      <w:proofErr w:type="spellEnd"/>
      <w:r w:rsidRPr="002D5E97">
        <w:rPr>
          <w:lang w:val="hu-HU"/>
        </w:rPr>
        <w:t xml:space="preserve"> </w:t>
      </w:r>
      <w:proofErr w:type="spellStart"/>
      <w:r w:rsidRPr="002D5E97">
        <w:rPr>
          <w:lang w:val="hu-HU"/>
        </w:rPr>
        <w:t>MessageViewController</w:t>
      </w:r>
      <w:proofErr w:type="spellEnd"/>
      <w:r w:rsidRPr="002D5E97">
        <w:rPr>
          <w:lang w:val="hu-HU"/>
        </w:rPr>
        <w:t xml:space="preserve"> : </w:t>
      </w:r>
      <w:proofErr w:type="spellStart"/>
      <w:r w:rsidRPr="002D5E97">
        <w:rPr>
          <w:lang w:val="hu-HU"/>
        </w:rPr>
        <w:t>UIViewController</w:t>
      </w:r>
      <w:proofErr w:type="spellEnd"/>
      <w:r w:rsidRPr="002D5E97">
        <w:rPr>
          <w:lang w:val="hu-HU"/>
        </w:rPr>
        <w:t xml:space="preserve">, </w:t>
      </w:r>
      <w:proofErr w:type="spellStart"/>
      <w:r w:rsidRPr="002D5E97">
        <w:rPr>
          <w:lang w:val="hu-HU"/>
        </w:rPr>
        <w:t>MessageView</w:t>
      </w:r>
      <w:proofErr w:type="spellEnd"/>
      <w:r w:rsidRPr="002D5E97">
        <w:rPr>
          <w:lang w:val="hu-HU"/>
        </w:rPr>
        <w:t xml:space="preserve"> {</w:t>
      </w:r>
    </w:p>
    <w:p w14:paraId="2CBFF1E4" w14:textId="77777777" w:rsidR="00B148E1" w:rsidRPr="002D5E97" w:rsidRDefault="00B148E1" w:rsidP="00B148E1">
      <w:pPr>
        <w:pStyle w:val="Kd"/>
        <w:rPr>
          <w:lang w:val="hu-HU"/>
        </w:rPr>
      </w:pPr>
      <w:r w:rsidRPr="002D5E97">
        <w:rPr>
          <w:lang w:val="hu-HU"/>
        </w:rPr>
        <w:t xml:space="preserve">    var </w:t>
      </w:r>
      <w:proofErr w:type="spellStart"/>
      <w:r w:rsidRPr="002D5E97">
        <w:rPr>
          <w:lang w:val="hu-HU"/>
        </w:rPr>
        <w:t>presenter</w:t>
      </w:r>
      <w:proofErr w:type="spellEnd"/>
      <w:r w:rsidRPr="002D5E97">
        <w:rPr>
          <w:lang w:val="hu-HU"/>
        </w:rPr>
        <w:t xml:space="preserve">: </w:t>
      </w:r>
      <w:proofErr w:type="spellStart"/>
      <w:r w:rsidRPr="002D5E97">
        <w:rPr>
          <w:lang w:val="hu-HU"/>
        </w:rPr>
        <w:t>MessageViewPresenter</w:t>
      </w:r>
      <w:proofErr w:type="spellEnd"/>
      <w:r w:rsidRPr="002D5E97">
        <w:rPr>
          <w:lang w:val="hu-HU"/>
        </w:rPr>
        <w:t>!</w:t>
      </w:r>
    </w:p>
    <w:p w14:paraId="5AAF8B39" w14:textId="77777777" w:rsidR="00B148E1" w:rsidRPr="002D5E97" w:rsidRDefault="00B148E1" w:rsidP="00B148E1">
      <w:pPr>
        <w:pStyle w:val="Kd"/>
        <w:rPr>
          <w:lang w:val="hu-HU"/>
        </w:rPr>
      </w:pPr>
      <w:r w:rsidRPr="002D5E97">
        <w:rPr>
          <w:lang w:val="hu-HU"/>
        </w:rPr>
        <w:t xml:space="preserve">    </w:t>
      </w:r>
      <w:proofErr w:type="spellStart"/>
      <w:r w:rsidRPr="002D5E97">
        <w:rPr>
          <w:lang w:val="hu-HU"/>
        </w:rPr>
        <w:t>let</w:t>
      </w:r>
      <w:proofErr w:type="spellEnd"/>
      <w:r w:rsidRPr="002D5E97">
        <w:rPr>
          <w:lang w:val="hu-HU"/>
        </w:rPr>
        <w:t xml:space="preserve"> </w:t>
      </w:r>
      <w:proofErr w:type="spellStart"/>
      <w:r w:rsidRPr="002D5E97">
        <w:rPr>
          <w:lang w:val="hu-HU"/>
        </w:rPr>
        <w:t>showMessageButton</w:t>
      </w:r>
      <w:proofErr w:type="spellEnd"/>
      <w:r w:rsidRPr="002D5E97">
        <w:rPr>
          <w:lang w:val="hu-HU"/>
        </w:rPr>
        <w:t xml:space="preserve"> = </w:t>
      </w:r>
      <w:proofErr w:type="spellStart"/>
      <w:r w:rsidRPr="002D5E97">
        <w:rPr>
          <w:lang w:val="hu-HU"/>
        </w:rPr>
        <w:t>UIButton</w:t>
      </w:r>
      <w:proofErr w:type="spellEnd"/>
      <w:r w:rsidRPr="002D5E97">
        <w:rPr>
          <w:lang w:val="hu-HU"/>
        </w:rPr>
        <w:t>()</w:t>
      </w:r>
    </w:p>
    <w:p w14:paraId="1B7CE9EB" w14:textId="77777777" w:rsidR="00B148E1" w:rsidRPr="002D5E97" w:rsidRDefault="00B148E1" w:rsidP="00B148E1">
      <w:pPr>
        <w:pStyle w:val="Kd"/>
        <w:rPr>
          <w:lang w:val="hu-HU"/>
        </w:rPr>
      </w:pPr>
      <w:r w:rsidRPr="002D5E97">
        <w:rPr>
          <w:lang w:val="hu-HU"/>
        </w:rPr>
        <w:t xml:space="preserve">    </w:t>
      </w:r>
      <w:proofErr w:type="spellStart"/>
      <w:r w:rsidRPr="002D5E97">
        <w:rPr>
          <w:lang w:val="hu-HU"/>
        </w:rPr>
        <w:t>let</w:t>
      </w:r>
      <w:proofErr w:type="spellEnd"/>
      <w:r w:rsidRPr="002D5E97">
        <w:rPr>
          <w:lang w:val="hu-HU"/>
        </w:rPr>
        <w:t xml:space="preserve"> </w:t>
      </w:r>
      <w:proofErr w:type="spellStart"/>
      <w:r w:rsidRPr="002D5E97">
        <w:rPr>
          <w:lang w:val="hu-HU"/>
        </w:rPr>
        <w:t>messageLabel</w:t>
      </w:r>
      <w:proofErr w:type="spellEnd"/>
      <w:r w:rsidRPr="002D5E97">
        <w:rPr>
          <w:lang w:val="hu-HU"/>
        </w:rPr>
        <w:t xml:space="preserve"> = </w:t>
      </w:r>
      <w:proofErr w:type="spellStart"/>
      <w:r w:rsidRPr="002D5E97">
        <w:rPr>
          <w:lang w:val="hu-HU"/>
        </w:rPr>
        <w:t>UILabel</w:t>
      </w:r>
      <w:proofErr w:type="spellEnd"/>
      <w:r w:rsidRPr="002D5E97">
        <w:rPr>
          <w:lang w:val="hu-HU"/>
        </w:rPr>
        <w:t>()</w:t>
      </w:r>
    </w:p>
    <w:p w14:paraId="2226988A" w14:textId="77777777" w:rsidR="00B148E1" w:rsidRPr="002D5E97" w:rsidRDefault="00B148E1" w:rsidP="00B148E1">
      <w:pPr>
        <w:pStyle w:val="Kd"/>
        <w:rPr>
          <w:lang w:val="hu-HU"/>
        </w:rPr>
      </w:pPr>
      <w:r w:rsidRPr="002D5E97">
        <w:rPr>
          <w:lang w:val="hu-HU"/>
        </w:rPr>
        <w:t xml:space="preserve">    </w:t>
      </w:r>
    </w:p>
    <w:p w14:paraId="3DB6BA81" w14:textId="77777777" w:rsidR="00B148E1" w:rsidRPr="002D5E97" w:rsidRDefault="00B148E1" w:rsidP="00B148E1">
      <w:pPr>
        <w:pStyle w:val="Kd"/>
        <w:rPr>
          <w:lang w:val="hu-HU"/>
        </w:rPr>
      </w:pPr>
      <w:r w:rsidRPr="002D5E97">
        <w:rPr>
          <w:lang w:val="hu-HU"/>
        </w:rPr>
        <w:t xml:space="preserve">    </w:t>
      </w:r>
      <w:proofErr w:type="spellStart"/>
      <w:r w:rsidRPr="002D5E97">
        <w:rPr>
          <w:lang w:val="hu-HU"/>
        </w:rPr>
        <w:t>override</w:t>
      </w:r>
      <w:proofErr w:type="spellEnd"/>
      <w:r w:rsidRPr="002D5E97">
        <w:rPr>
          <w:lang w:val="hu-HU"/>
        </w:rPr>
        <w:t xml:space="preserve"> </w:t>
      </w:r>
      <w:proofErr w:type="spellStart"/>
      <w:r w:rsidRPr="002D5E97">
        <w:rPr>
          <w:lang w:val="hu-HU"/>
        </w:rPr>
        <w:t>func</w:t>
      </w:r>
      <w:proofErr w:type="spellEnd"/>
      <w:r w:rsidRPr="002D5E97">
        <w:rPr>
          <w:lang w:val="hu-HU"/>
        </w:rPr>
        <w:t xml:space="preserve"> </w:t>
      </w:r>
      <w:proofErr w:type="spellStart"/>
      <w:r w:rsidRPr="002D5E97">
        <w:rPr>
          <w:lang w:val="hu-HU"/>
        </w:rPr>
        <w:t>viewDidLoad</w:t>
      </w:r>
      <w:proofErr w:type="spellEnd"/>
      <w:r w:rsidRPr="002D5E97">
        <w:rPr>
          <w:lang w:val="hu-HU"/>
        </w:rPr>
        <w:t>() {</w:t>
      </w:r>
    </w:p>
    <w:p w14:paraId="261DAE92" w14:textId="77777777" w:rsidR="00B148E1" w:rsidRPr="002D5E97" w:rsidRDefault="00B148E1" w:rsidP="00B148E1">
      <w:pPr>
        <w:pStyle w:val="Kd"/>
        <w:rPr>
          <w:lang w:val="hu-HU"/>
        </w:rPr>
      </w:pPr>
      <w:r w:rsidRPr="002D5E97">
        <w:rPr>
          <w:lang w:val="hu-HU"/>
        </w:rPr>
        <w:t xml:space="preserve">        </w:t>
      </w:r>
      <w:proofErr w:type="spellStart"/>
      <w:r w:rsidRPr="002D5E97">
        <w:rPr>
          <w:lang w:val="hu-HU"/>
        </w:rPr>
        <w:t>super.viewDidLoad</w:t>
      </w:r>
      <w:proofErr w:type="spellEnd"/>
      <w:r w:rsidRPr="002D5E97">
        <w:rPr>
          <w:lang w:val="hu-HU"/>
        </w:rPr>
        <w:t>()</w:t>
      </w:r>
    </w:p>
    <w:p w14:paraId="5BBEEA5C" w14:textId="77777777" w:rsidR="00B148E1" w:rsidRPr="002D5E97" w:rsidRDefault="00B148E1" w:rsidP="00B148E1">
      <w:pPr>
        <w:pStyle w:val="Kd"/>
        <w:rPr>
          <w:lang w:val="hu-HU"/>
        </w:rPr>
      </w:pPr>
      <w:r w:rsidRPr="002D5E97">
        <w:rPr>
          <w:lang w:val="hu-HU"/>
        </w:rPr>
        <w:t xml:space="preserve">        </w:t>
      </w:r>
      <w:proofErr w:type="spellStart"/>
      <w:r w:rsidRPr="002D5E97">
        <w:rPr>
          <w:lang w:val="hu-HU"/>
        </w:rPr>
        <w:t>self.showMessageButton.addTarget</w:t>
      </w:r>
      <w:proofErr w:type="spellEnd"/>
      <w:r w:rsidRPr="002D5E97">
        <w:rPr>
          <w:lang w:val="hu-HU"/>
        </w:rPr>
        <w:t>(</w:t>
      </w:r>
      <w:proofErr w:type="spellStart"/>
      <w:r w:rsidRPr="002D5E97">
        <w:rPr>
          <w:lang w:val="hu-HU"/>
        </w:rPr>
        <w:t>self</w:t>
      </w:r>
      <w:proofErr w:type="spellEnd"/>
      <w:r w:rsidRPr="002D5E97">
        <w:rPr>
          <w:lang w:val="hu-HU"/>
        </w:rPr>
        <w:t xml:space="preserve">, </w:t>
      </w:r>
      <w:proofErr w:type="spellStart"/>
      <w:r w:rsidRPr="002D5E97">
        <w:rPr>
          <w:lang w:val="hu-HU"/>
        </w:rPr>
        <w:t>action</w:t>
      </w:r>
      <w:proofErr w:type="spellEnd"/>
      <w:r w:rsidRPr="002D5E97">
        <w:rPr>
          <w:lang w:val="hu-HU"/>
        </w:rPr>
        <w:t>: #</w:t>
      </w:r>
      <w:proofErr w:type="spellStart"/>
      <w:r w:rsidRPr="002D5E97">
        <w:rPr>
          <w:lang w:val="hu-HU"/>
        </w:rPr>
        <w:t>selector</w:t>
      </w:r>
      <w:proofErr w:type="spellEnd"/>
      <w:r w:rsidRPr="002D5E97">
        <w:rPr>
          <w:lang w:val="hu-HU"/>
        </w:rPr>
        <w:t>(</w:t>
      </w:r>
      <w:proofErr w:type="spellStart"/>
      <w:r w:rsidRPr="002D5E97">
        <w:rPr>
          <w:lang w:val="hu-HU"/>
        </w:rPr>
        <w:t>MessageViewController.didTapButton</w:t>
      </w:r>
      <w:proofErr w:type="spellEnd"/>
      <w:r w:rsidRPr="002D5E97">
        <w:rPr>
          <w:lang w:val="hu-HU"/>
        </w:rPr>
        <w:t xml:space="preserve">(_:)), </w:t>
      </w:r>
      <w:proofErr w:type="spellStart"/>
      <w:r w:rsidRPr="002D5E97">
        <w:rPr>
          <w:lang w:val="hu-HU"/>
        </w:rPr>
        <w:t>forControlEvents</w:t>
      </w:r>
      <w:proofErr w:type="spellEnd"/>
      <w:r w:rsidRPr="002D5E97">
        <w:rPr>
          <w:lang w:val="hu-HU"/>
        </w:rPr>
        <w:t>: .</w:t>
      </w:r>
      <w:proofErr w:type="spellStart"/>
      <w:r w:rsidRPr="002D5E97">
        <w:rPr>
          <w:lang w:val="hu-HU"/>
        </w:rPr>
        <w:t>TouchUpInside</w:t>
      </w:r>
      <w:proofErr w:type="spellEnd"/>
      <w:r w:rsidRPr="002D5E97">
        <w:rPr>
          <w:lang w:val="hu-HU"/>
        </w:rPr>
        <w:t>)</w:t>
      </w:r>
    </w:p>
    <w:p w14:paraId="4631A4A9" w14:textId="77777777" w:rsidR="00B148E1" w:rsidRPr="002D5E97" w:rsidRDefault="00B148E1" w:rsidP="00B148E1">
      <w:pPr>
        <w:pStyle w:val="Kd"/>
        <w:rPr>
          <w:lang w:val="hu-HU"/>
        </w:rPr>
      </w:pPr>
      <w:r w:rsidRPr="002D5E97">
        <w:rPr>
          <w:lang w:val="hu-HU"/>
        </w:rPr>
        <w:t xml:space="preserve">    }</w:t>
      </w:r>
    </w:p>
    <w:p w14:paraId="7986CE0B" w14:textId="77777777" w:rsidR="00B148E1" w:rsidRPr="002D5E97" w:rsidRDefault="00B148E1" w:rsidP="00B148E1">
      <w:pPr>
        <w:pStyle w:val="Kd"/>
        <w:rPr>
          <w:lang w:val="hu-HU"/>
        </w:rPr>
      </w:pPr>
      <w:r w:rsidRPr="002D5E97">
        <w:rPr>
          <w:lang w:val="hu-HU"/>
        </w:rPr>
        <w:t xml:space="preserve">    </w:t>
      </w:r>
    </w:p>
    <w:p w14:paraId="439B765B" w14:textId="77777777" w:rsidR="00B148E1" w:rsidRPr="002D5E97" w:rsidRDefault="00B148E1" w:rsidP="00B148E1">
      <w:pPr>
        <w:pStyle w:val="Kd"/>
        <w:rPr>
          <w:lang w:val="hu-HU"/>
        </w:rPr>
      </w:pPr>
      <w:r w:rsidRPr="002D5E97">
        <w:rPr>
          <w:lang w:val="hu-HU"/>
        </w:rPr>
        <w:t xml:space="preserve">    </w:t>
      </w:r>
      <w:proofErr w:type="spellStart"/>
      <w:r w:rsidRPr="002D5E97">
        <w:rPr>
          <w:lang w:val="hu-HU"/>
        </w:rPr>
        <w:t>func</w:t>
      </w:r>
      <w:proofErr w:type="spellEnd"/>
      <w:r w:rsidRPr="002D5E97">
        <w:rPr>
          <w:lang w:val="hu-HU"/>
        </w:rPr>
        <w:t xml:space="preserve"> </w:t>
      </w:r>
      <w:proofErr w:type="spellStart"/>
      <w:r w:rsidRPr="002D5E97">
        <w:rPr>
          <w:lang w:val="hu-HU"/>
        </w:rPr>
        <w:t>didTapButton</w:t>
      </w:r>
      <w:proofErr w:type="spellEnd"/>
      <w:r w:rsidRPr="002D5E97">
        <w:rPr>
          <w:lang w:val="hu-HU"/>
        </w:rPr>
        <w:t>(</w:t>
      </w:r>
      <w:proofErr w:type="spellStart"/>
      <w:r w:rsidRPr="002D5E97">
        <w:rPr>
          <w:lang w:val="hu-HU"/>
        </w:rPr>
        <w:t>button</w:t>
      </w:r>
      <w:proofErr w:type="spellEnd"/>
      <w:r w:rsidRPr="002D5E97">
        <w:rPr>
          <w:lang w:val="hu-HU"/>
        </w:rPr>
        <w:t xml:space="preserve">: </w:t>
      </w:r>
      <w:proofErr w:type="spellStart"/>
      <w:r w:rsidRPr="002D5E97">
        <w:rPr>
          <w:lang w:val="hu-HU"/>
        </w:rPr>
        <w:t>UIButton</w:t>
      </w:r>
      <w:proofErr w:type="spellEnd"/>
      <w:r w:rsidRPr="002D5E97">
        <w:rPr>
          <w:lang w:val="hu-HU"/>
        </w:rPr>
        <w:t>) {</w:t>
      </w:r>
    </w:p>
    <w:p w14:paraId="3E184C5D" w14:textId="77777777" w:rsidR="00B148E1" w:rsidRPr="002D5E97" w:rsidRDefault="00B148E1" w:rsidP="00B148E1">
      <w:pPr>
        <w:pStyle w:val="Kd"/>
        <w:rPr>
          <w:lang w:val="hu-HU"/>
        </w:rPr>
      </w:pPr>
      <w:r w:rsidRPr="002D5E97">
        <w:rPr>
          <w:lang w:val="hu-HU"/>
        </w:rPr>
        <w:t xml:space="preserve">        </w:t>
      </w:r>
      <w:proofErr w:type="spellStart"/>
      <w:r w:rsidRPr="002D5E97">
        <w:rPr>
          <w:lang w:val="hu-HU"/>
        </w:rPr>
        <w:t>self.presenter.showMessage</w:t>
      </w:r>
      <w:proofErr w:type="spellEnd"/>
      <w:r w:rsidRPr="002D5E97">
        <w:rPr>
          <w:lang w:val="hu-HU"/>
        </w:rPr>
        <w:t>()</w:t>
      </w:r>
    </w:p>
    <w:p w14:paraId="45365451" w14:textId="77777777" w:rsidR="00B148E1" w:rsidRPr="002D5E97" w:rsidRDefault="00B148E1" w:rsidP="00B148E1">
      <w:pPr>
        <w:pStyle w:val="Kd"/>
        <w:rPr>
          <w:lang w:val="hu-HU"/>
        </w:rPr>
      </w:pPr>
      <w:r w:rsidRPr="002D5E97">
        <w:rPr>
          <w:lang w:val="hu-HU"/>
        </w:rPr>
        <w:t xml:space="preserve">    }</w:t>
      </w:r>
    </w:p>
    <w:p w14:paraId="504D7AAC" w14:textId="77777777" w:rsidR="00B148E1" w:rsidRPr="002D5E97" w:rsidRDefault="00B148E1" w:rsidP="00B148E1">
      <w:pPr>
        <w:pStyle w:val="Kd"/>
        <w:rPr>
          <w:lang w:val="hu-HU"/>
        </w:rPr>
      </w:pPr>
      <w:r w:rsidRPr="002D5E97">
        <w:rPr>
          <w:lang w:val="hu-HU"/>
        </w:rPr>
        <w:t xml:space="preserve">    </w:t>
      </w:r>
    </w:p>
    <w:p w14:paraId="4767EAC1" w14:textId="77777777" w:rsidR="00B148E1" w:rsidRPr="002D5E97" w:rsidRDefault="00B148E1" w:rsidP="00B148E1">
      <w:pPr>
        <w:pStyle w:val="Kd"/>
        <w:rPr>
          <w:lang w:val="hu-HU"/>
        </w:rPr>
      </w:pPr>
      <w:r w:rsidRPr="002D5E97">
        <w:rPr>
          <w:lang w:val="hu-HU"/>
        </w:rPr>
        <w:t xml:space="preserve">    </w:t>
      </w:r>
      <w:proofErr w:type="spellStart"/>
      <w:r w:rsidRPr="002D5E97">
        <w:rPr>
          <w:lang w:val="hu-HU"/>
        </w:rPr>
        <w:t>func</w:t>
      </w:r>
      <w:proofErr w:type="spellEnd"/>
      <w:r w:rsidRPr="002D5E97">
        <w:rPr>
          <w:lang w:val="hu-HU"/>
        </w:rPr>
        <w:t xml:space="preserve"> </w:t>
      </w:r>
      <w:proofErr w:type="spellStart"/>
      <w:r w:rsidRPr="002D5E97">
        <w:rPr>
          <w:lang w:val="hu-HU"/>
        </w:rPr>
        <w:t>setMessage</w:t>
      </w:r>
      <w:proofErr w:type="spellEnd"/>
      <w:r w:rsidRPr="002D5E97">
        <w:rPr>
          <w:lang w:val="hu-HU"/>
        </w:rPr>
        <w:t>(</w:t>
      </w:r>
      <w:proofErr w:type="spellStart"/>
      <w:r w:rsidRPr="002D5E97">
        <w:rPr>
          <w:lang w:val="hu-HU"/>
        </w:rPr>
        <w:t>message</w:t>
      </w:r>
      <w:proofErr w:type="spellEnd"/>
      <w:r w:rsidRPr="002D5E97">
        <w:rPr>
          <w:lang w:val="hu-HU"/>
        </w:rPr>
        <w:t xml:space="preserve">: </w:t>
      </w:r>
      <w:proofErr w:type="spellStart"/>
      <w:r w:rsidRPr="002D5E97">
        <w:rPr>
          <w:lang w:val="hu-HU"/>
        </w:rPr>
        <w:t>String</w:t>
      </w:r>
      <w:proofErr w:type="spellEnd"/>
      <w:r w:rsidRPr="002D5E97">
        <w:rPr>
          <w:lang w:val="hu-HU"/>
        </w:rPr>
        <w:t>) {</w:t>
      </w:r>
    </w:p>
    <w:p w14:paraId="78A5D8E2" w14:textId="77777777" w:rsidR="00B148E1" w:rsidRPr="002D5E97" w:rsidRDefault="00B148E1" w:rsidP="00B148E1">
      <w:pPr>
        <w:pStyle w:val="Kd"/>
        <w:rPr>
          <w:lang w:val="hu-HU"/>
        </w:rPr>
      </w:pPr>
      <w:r w:rsidRPr="002D5E97">
        <w:rPr>
          <w:lang w:val="hu-HU"/>
        </w:rPr>
        <w:t xml:space="preserve">        </w:t>
      </w:r>
      <w:proofErr w:type="spellStart"/>
      <w:r w:rsidRPr="002D5E97">
        <w:rPr>
          <w:lang w:val="hu-HU"/>
        </w:rPr>
        <w:t>self.messageLabel.text</w:t>
      </w:r>
      <w:proofErr w:type="spellEnd"/>
      <w:r w:rsidRPr="002D5E97">
        <w:rPr>
          <w:lang w:val="hu-HU"/>
        </w:rPr>
        <w:t xml:space="preserve"> = </w:t>
      </w:r>
      <w:proofErr w:type="spellStart"/>
      <w:r w:rsidRPr="002D5E97">
        <w:rPr>
          <w:lang w:val="hu-HU"/>
        </w:rPr>
        <w:t>message</w:t>
      </w:r>
      <w:proofErr w:type="spellEnd"/>
    </w:p>
    <w:p w14:paraId="0D7E5017" w14:textId="77777777" w:rsidR="00B148E1" w:rsidRPr="002D5E97" w:rsidRDefault="00B148E1" w:rsidP="00B148E1">
      <w:pPr>
        <w:pStyle w:val="Kd"/>
        <w:rPr>
          <w:lang w:val="hu-HU"/>
        </w:rPr>
      </w:pPr>
      <w:r w:rsidRPr="002D5E97">
        <w:rPr>
          <w:lang w:val="hu-HU"/>
        </w:rPr>
        <w:t xml:space="preserve">    }</w:t>
      </w:r>
    </w:p>
    <w:p w14:paraId="41D32ABE" w14:textId="77777777" w:rsidR="00265CFB" w:rsidRPr="002D5E97" w:rsidRDefault="00B148E1" w:rsidP="00B148E1">
      <w:pPr>
        <w:pStyle w:val="Kd"/>
        <w:rPr>
          <w:lang w:val="hu-HU"/>
        </w:rPr>
      </w:pPr>
      <w:r w:rsidRPr="002D5E97">
        <w:rPr>
          <w:lang w:val="hu-HU"/>
        </w:rPr>
        <w:t>}</w:t>
      </w:r>
    </w:p>
    <w:p w14:paraId="5D1B9131" w14:textId="77777777" w:rsidR="00B148E1" w:rsidRPr="002D5E97" w:rsidRDefault="00B82DFD" w:rsidP="00B148E1">
      <w:r w:rsidRPr="002D5E97">
        <w:t xml:space="preserve">A fent </w:t>
      </w:r>
      <w:r w:rsidR="00B148E1" w:rsidRPr="002D5E97">
        <w:t>definiált osztályok használatára egy példa:</w:t>
      </w:r>
    </w:p>
    <w:p w14:paraId="059DDA4C" w14:textId="77777777" w:rsidR="00265CFB" w:rsidRPr="002D5E97" w:rsidRDefault="00265CFB" w:rsidP="00265CFB">
      <w:pPr>
        <w:pStyle w:val="Kd"/>
        <w:rPr>
          <w:lang w:val="hu-HU"/>
        </w:rPr>
      </w:pPr>
      <w:proofErr w:type="spellStart"/>
      <w:r w:rsidRPr="002D5E97">
        <w:rPr>
          <w:lang w:val="hu-HU"/>
        </w:rPr>
        <w:t>let</w:t>
      </w:r>
      <w:proofErr w:type="spellEnd"/>
      <w:r w:rsidRPr="002D5E97">
        <w:rPr>
          <w:lang w:val="hu-HU"/>
        </w:rPr>
        <w:t xml:space="preserve"> </w:t>
      </w:r>
      <w:proofErr w:type="spellStart"/>
      <w:r w:rsidRPr="002D5E97">
        <w:rPr>
          <w:lang w:val="hu-HU"/>
        </w:rPr>
        <w:t>model</w:t>
      </w:r>
      <w:proofErr w:type="spellEnd"/>
      <w:r w:rsidRPr="002D5E97">
        <w:rPr>
          <w:lang w:val="hu-HU"/>
        </w:rPr>
        <w:t xml:space="preserve"> = </w:t>
      </w:r>
      <w:proofErr w:type="spellStart"/>
      <w:r w:rsidRPr="002D5E97">
        <w:rPr>
          <w:lang w:val="hu-HU"/>
        </w:rPr>
        <w:t>Person</w:t>
      </w:r>
      <w:proofErr w:type="spellEnd"/>
      <w:r w:rsidRPr="002D5E97">
        <w:rPr>
          <w:lang w:val="hu-HU"/>
        </w:rPr>
        <w:t>(</w:t>
      </w:r>
      <w:proofErr w:type="spellStart"/>
      <w:r w:rsidRPr="002D5E97">
        <w:rPr>
          <w:lang w:val="hu-HU"/>
        </w:rPr>
        <w:t>firstName</w:t>
      </w:r>
      <w:proofErr w:type="spellEnd"/>
      <w:r w:rsidRPr="002D5E97">
        <w:rPr>
          <w:lang w:val="hu-HU"/>
        </w:rPr>
        <w:t>: "</w:t>
      </w:r>
      <w:r w:rsidR="00B82DFD" w:rsidRPr="002D5E97">
        <w:rPr>
          <w:lang w:val="hu-HU"/>
        </w:rPr>
        <w:t>Bence</w:t>
      </w:r>
      <w:r w:rsidRPr="002D5E97">
        <w:rPr>
          <w:lang w:val="hu-HU"/>
        </w:rPr>
        <w:t xml:space="preserve">", </w:t>
      </w:r>
      <w:proofErr w:type="spellStart"/>
      <w:r w:rsidRPr="002D5E97">
        <w:rPr>
          <w:lang w:val="hu-HU"/>
        </w:rPr>
        <w:t>lastName</w:t>
      </w:r>
      <w:proofErr w:type="spellEnd"/>
      <w:r w:rsidRPr="002D5E97">
        <w:rPr>
          <w:lang w:val="hu-HU"/>
        </w:rPr>
        <w:t>: "</w:t>
      </w:r>
      <w:proofErr w:type="spellStart"/>
      <w:r w:rsidR="00B82DFD" w:rsidRPr="002D5E97">
        <w:rPr>
          <w:lang w:val="hu-HU"/>
        </w:rPr>
        <w:t>Pattogato</w:t>
      </w:r>
      <w:proofErr w:type="spellEnd"/>
      <w:r w:rsidRPr="002D5E97">
        <w:rPr>
          <w:lang w:val="hu-HU"/>
        </w:rPr>
        <w:t>")</w:t>
      </w:r>
    </w:p>
    <w:p w14:paraId="13CC52C1" w14:textId="77777777" w:rsidR="00265CFB" w:rsidRPr="002D5E97" w:rsidRDefault="00265CFB" w:rsidP="00265CFB">
      <w:pPr>
        <w:pStyle w:val="Kd"/>
        <w:rPr>
          <w:lang w:val="hu-HU"/>
        </w:rPr>
      </w:pPr>
      <w:proofErr w:type="spellStart"/>
      <w:r w:rsidRPr="002D5E97">
        <w:rPr>
          <w:lang w:val="hu-HU"/>
        </w:rPr>
        <w:t>let</w:t>
      </w:r>
      <w:proofErr w:type="spellEnd"/>
      <w:r w:rsidRPr="002D5E97">
        <w:rPr>
          <w:lang w:val="hu-HU"/>
        </w:rPr>
        <w:t xml:space="preserve"> </w:t>
      </w:r>
      <w:proofErr w:type="spellStart"/>
      <w:r w:rsidRPr="002D5E97">
        <w:rPr>
          <w:lang w:val="hu-HU"/>
        </w:rPr>
        <w:t>view</w:t>
      </w:r>
      <w:proofErr w:type="spellEnd"/>
      <w:r w:rsidRPr="002D5E97">
        <w:rPr>
          <w:lang w:val="hu-HU"/>
        </w:rPr>
        <w:t xml:space="preserve"> = </w:t>
      </w:r>
      <w:proofErr w:type="spellStart"/>
      <w:r w:rsidRPr="002D5E97">
        <w:rPr>
          <w:lang w:val="hu-HU"/>
        </w:rPr>
        <w:t>GreetingViewController</w:t>
      </w:r>
      <w:proofErr w:type="spellEnd"/>
      <w:r w:rsidRPr="002D5E97">
        <w:rPr>
          <w:lang w:val="hu-HU"/>
        </w:rPr>
        <w:t>()</w:t>
      </w:r>
    </w:p>
    <w:p w14:paraId="208F71FC" w14:textId="77777777" w:rsidR="00265CFB" w:rsidRPr="002D5E97" w:rsidRDefault="00265CFB" w:rsidP="00265CFB">
      <w:pPr>
        <w:pStyle w:val="Kd"/>
        <w:rPr>
          <w:lang w:val="hu-HU"/>
        </w:rPr>
      </w:pPr>
      <w:proofErr w:type="spellStart"/>
      <w:r w:rsidRPr="002D5E97">
        <w:rPr>
          <w:lang w:val="hu-HU"/>
        </w:rPr>
        <w:t>let</w:t>
      </w:r>
      <w:proofErr w:type="spellEnd"/>
      <w:r w:rsidRPr="002D5E97">
        <w:rPr>
          <w:lang w:val="hu-HU"/>
        </w:rPr>
        <w:t xml:space="preserve"> </w:t>
      </w:r>
      <w:proofErr w:type="spellStart"/>
      <w:r w:rsidRPr="002D5E97">
        <w:rPr>
          <w:lang w:val="hu-HU"/>
        </w:rPr>
        <w:t>presenter</w:t>
      </w:r>
      <w:proofErr w:type="spellEnd"/>
      <w:r w:rsidRPr="002D5E97">
        <w:rPr>
          <w:lang w:val="hu-HU"/>
        </w:rPr>
        <w:t xml:space="preserve"> = </w:t>
      </w:r>
      <w:proofErr w:type="spellStart"/>
      <w:r w:rsidRPr="002D5E97">
        <w:rPr>
          <w:lang w:val="hu-HU"/>
        </w:rPr>
        <w:t>GreetingPresenter</w:t>
      </w:r>
      <w:proofErr w:type="spellEnd"/>
      <w:r w:rsidRPr="002D5E97">
        <w:rPr>
          <w:lang w:val="hu-HU"/>
        </w:rPr>
        <w:t>(</w:t>
      </w:r>
      <w:proofErr w:type="spellStart"/>
      <w:r w:rsidRPr="002D5E97">
        <w:rPr>
          <w:lang w:val="hu-HU"/>
        </w:rPr>
        <w:t>view</w:t>
      </w:r>
      <w:proofErr w:type="spellEnd"/>
      <w:r w:rsidRPr="002D5E97">
        <w:rPr>
          <w:lang w:val="hu-HU"/>
        </w:rPr>
        <w:t xml:space="preserve">: </w:t>
      </w:r>
      <w:proofErr w:type="spellStart"/>
      <w:r w:rsidRPr="002D5E97">
        <w:rPr>
          <w:lang w:val="hu-HU"/>
        </w:rPr>
        <w:t>view</w:t>
      </w:r>
      <w:proofErr w:type="spellEnd"/>
      <w:r w:rsidRPr="002D5E97">
        <w:rPr>
          <w:lang w:val="hu-HU"/>
        </w:rPr>
        <w:t xml:space="preserve">, </w:t>
      </w:r>
      <w:proofErr w:type="spellStart"/>
      <w:r w:rsidRPr="002D5E97">
        <w:rPr>
          <w:lang w:val="hu-HU"/>
        </w:rPr>
        <w:t>person</w:t>
      </w:r>
      <w:proofErr w:type="spellEnd"/>
      <w:r w:rsidRPr="002D5E97">
        <w:rPr>
          <w:lang w:val="hu-HU"/>
        </w:rPr>
        <w:t xml:space="preserve">: </w:t>
      </w:r>
      <w:proofErr w:type="spellStart"/>
      <w:r w:rsidRPr="002D5E97">
        <w:rPr>
          <w:lang w:val="hu-HU"/>
        </w:rPr>
        <w:t>model</w:t>
      </w:r>
      <w:proofErr w:type="spellEnd"/>
      <w:r w:rsidRPr="002D5E97">
        <w:rPr>
          <w:lang w:val="hu-HU"/>
        </w:rPr>
        <w:t>)</w:t>
      </w:r>
    </w:p>
    <w:p w14:paraId="3A14890B" w14:textId="77777777" w:rsidR="00265CFB" w:rsidRPr="002D5E97" w:rsidRDefault="00265CFB" w:rsidP="00265CFB">
      <w:pPr>
        <w:pStyle w:val="Kd"/>
        <w:rPr>
          <w:lang w:val="hu-HU"/>
        </w:rPr>
      </w:pPr>
      <w:proofErr w:type="spellStart"/>
      <w:r w:rsidRPr="002D5E97">
        <w:rPr>
          <w:lang w:val="hu-HU"/>
        </w:rPr>
        <w:t>view.presenter</w:t>
      </w:r>
      <w:proofErr w:type="spellEnd"/>
      <w:r w:rsidRPr="002D5E97">
        <w:rPr>
          <w:lang w:val="hu-HU"/>
        </w:rPr>
        <w:t xml:space="preserve"> = </w:t>
      </w:r>
      <w:proofErr w:type="spellStart"/>
      <w:r w:rsidRPr="002D5E97">
        <w:rPr>
          <w:lang w:val="hu-HU"/>
        </w:rPr>
        <w:t>presenter</w:t>
      </w:r>
      <w:proofErr w:type="spellEnd"/>
    </w:p>
    <w:p w14:paraId="40DA4330" w14:textId="77777777" w:rsidR="00F52C8B" w:rsidRPr="002D5E97" w:rsidRDefault="00F52C8B" w:rsidP="00265CFB">
      <w:pPr>
        <w:pStyle w:val="Kd"/>
        <w:rPr>
          <w:lang w:val="hu-HU"/>
        </w:rPr>
      </w:pPr>
    </w:p>
    <w:p w14:paraId="10505A43" w14:textId="77777777" w:rsidR="00F52C8B" w:rsidRPr="002D5E97" w:rsidRDefault="00F52C8B" w:rsidP="00F52C8B">
      <w:r w:rsidRPr="002D5E97">
        <w:t>Egy nyitott kérdés marad az MVP-</w:t>
      </w:r>
      <w:proofErr w:type="spellStart"/>
      <w:r w:rsidRPr="002D5E97">
        <w:t>vel</w:t>
      </w:r>
      <w:proofErr w:type="spellEnd"/>
      <w:r w:rsidRPr="002D5E97">
        <w:t xml:space="preserve"> kapcsolatban, mégpedig, hogy kinek felelőssége lesz létrehozni és összerakni a három egymástól teljesen elszeparált entitást. Erre egy bevett módszer, hogy létrehozunk egy alkalmazás szintű, statikus </w:t>
      </w:r>
      <w:proofErr w:type="spellStart"/>
      <w:r w:rsidRPr="002D5E97">
        <w:t>Router</w:t>
      </w:r>
      <w:proofErr w:type="spellEnd"/>
      <w:r w:rsidRPr="002D5E97">
        <w:t xml:space="preserve"> osztályt, ami az entitás-hármasok összerakásáért és a nézetről-nézetre való navigálásért fog felelni. </w:t>
      </w:r>
    </w:p>
    <w:p w14:paraId="75A37D4D" w14:textId="77777777" w:rsidR="00F52C8B" w:rsidRPr="002D5E97" w:rsidRDefault="00F52C8B" w:rsidP="00F52C8B">
      <w:r w:rsidRPr="002D5E97">
        <w:t>Összességében elmondható a leírt MVP-</w:t>
      </w:r>
      <w:proofErr w:type="spellStart"/>
      <w:r w:rsidRPr="002D5E97">
        <w:t>ről</w:t>
      </w:r>
      <w:proofErr w:type="spellEnd"/>
      <w:r w:rsidRPr="002D5E97">
        <w:t>, hogy megfelel azoknak az elvárásoknak amiket az elején támasztottunk egy jó architektúrával szemben. Nagyon könnyen és teljeskörűen tesztelhet</w:t>
      </w:r>
      <w:r w:rsidR="00FC262F" w:rsidRPr="002D5E97">
        <w:t>ő</w:t>
      </w:r>
      <w:r w:rsidRPr="002D5E97">
        <w:rPr>
          <w:b/>
        </w:rPr>
        <w:t xml:space="preserve"> </w:t>
      </w:r>
      <w:r w:rsidR="00DD5E28" w:rsidRPr="002D5E97">
        <w:t>köszönhetően annak, hogy az üzleti logika teljesen le van választva a megjelenítési rétegről.</w:t>
      </w:r>
      <w:r w:rsidR="00FC262F" w:rsidRPr="002D5E97">
        <w:t xml:space="preserve"> Továbbá a későbbi karbantarthatóságot és rugalmasságot azzal biztosítja, hogy mivel el vannak választva egymástól az entitások - csak interfészeken keresztül ismerik a másikat - így egy konkrét implementációja az adott Model/View/Presenter interfésznek </w:t>
      </w:r>
      <w:r w:rsidR="00BC4DF4" w:rsidRPr="002D5E97">
        <w:t>teljes szabadságot ad a fejlesztőnek a változtathatóságban anélkül, hogy a többi entitáson változtatni kellene.</w:t>
      </w:r>
    </w:p>
    <w:p w14:paraId="1C0ADF52" w14:textId="77777777" w:rsidR="00DF2439" w:rsidRPr="002D5E97" w:rsidRDefault="00BD4609" w:rsidP="00BD4609">
      <w:pPr>
        <w:pStyle w:val="Heading2"/>
      </w:pPr>
      <w:proofErr w:type="spellStart"/>
      <w:r w:rsidRPr="002D5E97">
        <w:t>Singleton</w:t>
      </w:r>
      <w:proofErr w:type="spellEnd"/>
    </w:p>
    <w:p w14:paraId="68261970" w14:textId="77777777" w:rsidR="00BD4609" w:rsidRPr="002D5E97" w:rsidRDefault="00BD4609" w:rsidP="00BD4609">
      <w:r w:rsidRPr="002D5E97">
        <w:t xml:space="preserve">A </w:t>
      </w:r>
      <w:proofErr w:type="spellStart"/>
      <w:r w:rsidRPr="002D5E97">
        <w:t>singleton</w:t>
      </w:r>
      <w:proofErr w:type="spellEnd"/>
      <w:r w:rsidRPr="002D5E97">
        <w:t xml:space="preserve"> minta annak a problémának a megoldására szolgál, amikor egy objektumról biztosítani akarjuk, hogy pontosan egy példány fog létezni belőle. A minta használatával elővigyázatosnak kell lenni, mivel saját magáról tárol egy referenciát, így soha nem fog tudni felszabadulni, ezért alaposan megfontolandó, hogy mikor van szükség a használatára. Az alkalmazásunkban az </w:t>
      </w:r>
      <w:proofErr w:type="spellStart"/>
      <w:r w:rsidRPr="002D5E97">
        <w:t>ApplicationRouter</w:t>
      </w:r>
      <w:proofErr w:type="spellEnd"/>
      <w:r w:rsidRPr="002D5E97">
        <w:t xml:space="preserve"> osztály </w:t>
      </w:r>
      <w:proofErr w:type="spellStart"/>
      <w:r w:rsidRPr="002D5E97">
        <w:t>singleton</w:t>
      </w:r>
      <w:proofErr w:type="spellEnd"/>
      <w:r w:rsidRPr="002D5E97">
        <w:t xml:space="preserve">, mivel ebből pontosan egy példánynak szabad léteznie. Ez az osztály felel az alkalmazás képernyői közötti navigációért és az MVP minta szerinti entitás hármasok </w:t>
      </w:r>
      <w:proofErr w:type="spellStart"/>
      <w:r w:rsidRPr="002D5E97">
        <w:t>összállításáért</w:t>
      </w:r>
      <w:proofErr w:type="spellEnd"/>
      <w:r w:rsidRPr="002D5E97">
        <w:t>.</w:t>
      </w:r>
    </w:p>
    <w:p w14:paraId="18AAD6ED" w14:textId="77777777" w:rsidR="005D51CA" w:rsidRPr="002D5E97" w:rsidRDefault="005D51CA" w:rsidP="005D51CA">
      <w:pPr>
        <w:pStyle w:val="Kd"/>
        <w:rPr>
          <w:lang w:val="hu-HU"/>
        </w:rPr>
      </w:pPr>
      <w:proofErr w:type="spellStart"/>
      <w:r w:rsidRPr="002D5E97">
        <w:rPr>
          <w:lang w:val="hu-HU"/>
        </w:rPr>
        <w:t>class</w:t>
      </w:r>
      <w:proofErr w:type="spellEnd"/>
      <w:r w:rsidRPr="002D5E97">
        <w:rPr>
          <w:lang w:val="hu-HU"/>
        </w:rPr>
        <w:t xml:space="preserve"> </w:t>
      </w:r>
      <w:proofErr w:type="spellStart"/>
      <w:r w:rsidRPr="002D5E97">
        <w:rPr>
          <w:lang w:val="hu-HU"/>
        </w:rPr>
        <w:t>ApplicationRouter</w:t>
      </w:r>
      <w:proofErr w:type="spellEnd"/>
      <w:r w:rsidRPr="002D5E97">
        <w:rPr>
          <w:lang w:val="hu-HU"/>
        </w:rPr>
        <w:t xml:space="preserve"> {</w:t>
      </w:r>
    </w:p>
    <w:p w14:paraId="6D03F186" w14:textId="77777777" w:rsidR="005D51CA" w:rsidRPr="002D5E97" w:rsidRDefault="005D51CA" w:rsidP="005D51CA">
      <w:pPr>
        <w:pStyle w:val="Kd"/>
        <w:rPr>
          <w:lang w:val="hu-HU"/>
        </w:rPr>
      </w:pPr>
      <w:r w:rsidRPr="002D5E97">
        <w:rPr>
          <w:lang w:val="hu-HU"/>
        </w:rPr>
        <w:t xml:space="preserve">    </w:t>
      </w:r>
      <w:proofErr w:type="spellStart"/>
      <w:r w:rsidRPr="002D5E97">
        <w:rPr>
          <w:lang w:val="hu-HU"/>
        </w:rPr>
        <w:t>static</w:t>
      </w:r>
      <w:proofErr w:type="spellEnd"/>
      <w:r w:rsidRPr="002D5E97">
        <w:rPr>
          <w:lang w:val="hu-HU"/>
        </w:rPr>
        <w:t xml:space="preserve"> </w:t>
      </w:r>
      <w:proofErr w:type="spellStart"/>
      <w:r w:rsidRPr="002D5E97">
        <w:rPr>
          <w:lang w:val="hu-HU"/>
        </w:rPr>
        <w:t>let</w:t>
      </w:r>
      <w:proofErr w:type="spellEnd"/>
      <w:r w:rsidRPr="002D5E97">
        <w:rPr>
          <w:lang w:val="hu-HU"/>
        </w:rPr>
        <w:t xml:space="preserve"> </w:t>
      </w:r>
      <w:proofErr w:type="spellStart"/>
      <w:r w:rsidRPr="002D5E97">
        <w:rPr>
          <w:lang w:val="hu-HU"/>
        </w:rPr>
        <w:t>sharedInstance</w:t>
      </w:r>
      <w:proofErr w:type="spellEnd"/>
      <w:r w:rsidRPr="002D5E97">
        <w:rPr>
          <w:lang w:val="hu-HU"/>
        </w:rPr>
        <w:t xml:space="preserve"> = </w:t>
      </w:r>
      <w:proofErr w:type="spellStart"/>
      <w:r w:rsidRPr="002D5E97">
        <w:rPr>
          <w:lang w:val="hu-HU"/>
        </w:rPr>
        <w:t>ApplicationRouter</w:t>
      </w:r>
      <w:proofErr w:type="spellEnd"/>
      <w:r w:rsidRPr="002D5E97">
        <w:rPr>
          <w:lang w:val="hu-HU"/>
        </w:rPr>
        <w:t>()</w:t>
      </w:r>
    </w:p>
    <w:p w14:paraId="4B55A10F" w14:textId="77777777" w:rsidR="005D51CA" w:rsidRPr="002D5E97" w:rsidRDefault="005D51CA" w:rsidP="005D51CA">
      <w:pPr>
        <w:pStyle w:val="Kd"/>
        <w:rPr>
          <w:lang w:val="hu-HU"/>
        </w:rPr>
      </w:pPr>
    </w:p>
    <w:p w14:paraId="2F108E33" w14:textId="77777777" w:rsidR="005D51CA" w:rsidRPr="002D5E97" w:rsidRDefault="005D51CA" w:rsidP="005D51CA">
      <w:pPr>
        <w:pStyle w:val="Kd"/>
        <w:rPr>
          <w:lang w:val="hu-HU"/>
        </w:rPr>
      </w:pPr>
      <w:r w:rsidRPr="002D5E97">
        <w:rPr>
          <w:lang w:val="hu-HU"/>
        </w:rPr>
        <w:t xml:space="preserve">    </w:t>
      </w:r>
      <w:proofErr w:type="spellStart"/>
      <w:r w:rsidRPr="002D5E97">
        <w:rPr>
          <w:lang w:val="hu-HU"/>
        </w:rPr>
        <w:t>private</w:t>
      </w:r>
      <w:proofErr w:type="spellEnd"/>
      <w:r w:rsidRPr="002D5E97">
        <w:rPr>
          <w:lang w:val="hu-HU"/>
        </w:rPr>
        <w:t xml:space="preserve"> </w:t>
      </w:r>
      <w:proofErr w:type="spellStart"/>
      <w:r w:rsidRPr="002D5E97">
        <w:rPr>
          <w:lang w:val="hu-HU"/>
        </w:rPr>
        <w:t>init</w:t>
      </w:r>
      <w:proofErr w:type="spellEnd"/>
      <w:r w:rsidRPr="002D5E97">
        <w:rPr>
          <w:lang w:val="hu-HU"/>
        </w:rPr>
        <w:t>() {</w:t>
      </w:r>
    </w:p>
    <w:p w14:paraId="292BF486" w14:textId="77777777" w:rsidR="005D51CA" w:rsidRPr="002D5E97" w:rsidRDefault="005D51CA" w:rsidP="005D51CA">
      <w:pPr>
        <w:pStyle w:val="Kd"/>
        <w:rPr>
          <w:lang w:val="hu-HU"/>
        </w:rPr>
      </w:pPr>
      <w:r w:rsidRPr="002D5E97">
        <w:rPr>
          <w:lang w:val="hu-HU"/>
        </w:rPr>
        <w:t xml:space="preserve">        // Egyszeri inicializáló kód</w:t>
      </w:r>
    </w:p>
    <w:p w14:paraId="165082C9" w14:textId="77777777" w:rsidR="005D51CA" w:rsidRPr="002D5E97" w:rsidRDefault="005D51CA" w:rsidP="005D51CA">
      <w:pPr>
        <w:pStyle w:val="Kd"/>
        <w:rPr>
          <w:lang w:val="hu-HU"/>
        </w:rPr>
      </w:pPr>
      <w:r w:rsidRPr="002D5E97">
        <w:rPr>
          <w:lang w:val="hu-HU"/>
        </w:rPr>
        <w:t xml:space="preserve">    }</w:t>
      </w:r>
    </w:p>
    <w:p w14:paraId="29B62526" w14:textId="77777777" w:rsidR="005E0E9A" w:rsidRDefault="005D51CA" w:rsidP="005D51CA">
      <w:pPr>
        <w:pStyle w:val="Kd"/>
      </w:pPr>
      <w:r w:rsidRPr="002D5E97">
        <w:rPr>
          <w:lang w:val="hu-HU"/>
        </w:rPr>
        <w:t>}</w:t>
      </w:r>
    </w:p>
    <w:p w14:paraId="4BBBEB43" w14:textId="77777777" w:rsidR="00747017" w:rsidRDefault="00747017" w:rsidP="00747017">
      <w:pPr>
        <w:pStyle w:val="Heading1"/>
      </w:pPr>
      <w:r>
        <w:t>Tesztelés</w:t>
      </w:r>
    </w:p>
    <w:p w14:paraId="033D359F" w14:textId="77777777" w:rsidR="00747017" w:rsidRDefault="00747017" w:rsidP="00747017">
      <w:r>
        <w:t>A tesztelés fontossága a szoftverfejlesztésben megkérdőjelezhetetlen. Azt az alapvetést, hogy ami kódot megírunk, az mindig elsőre tökéletesen és hibamentesen fog futni, úgy gondolom bárki aki fejlesztett már szoftvert életében, elveti. Az is tesztelésnek számít már, hogyha lefuttatja a fejlesztő azt a kódot amit megírt és így kipróbálja, hogy megfelelően működik-e.</w:t>
      </w:r>
    </w:p>
    <w:p w14:paraId="5E3EC4CA" w14:textId="77777777" w:rsidR="00317029" w:rsidRDefault="00317029" w:rsidP="00317029">
      <w:pPr>
        <w:pStyle w:val="Heading2"/>
      </w:pPr>
      <w:r>
        <w:t>Automatizált tesztelés</w:t>
      </w:r>
    </w:p>
    <w:p w14:paraId="291063C9" w14:textId="77777777" w:rsidR="00747017" w:rsidRDefault="00747017" w:rsidP="00BD0A91">
      <w:r>
        <w:t>Ennél vannak ma már sokkal szofisztikáltabb és hatékonyabb módszerek is. Az automatizált tesztelés nagy előnye, nem szükséges emberi beavatkozás, rábízhatjuk egy szoftverre, hogy tesztelje le helyettünk az kérdéses programkódot. Emiatt persze az igénybe vett idő is töredékére csökken</w:t>
      </w:r>
      <w:r w:rsidR="00BD0A91">
        <w:t xml:space="preserve">, mint a kézi tesztelésnél, amellett, hogy kizárja a tesztelés közbeni hibavétés esélyét. Automatizált tesztek futtatásával tudja a fejlesztő bizonyítani, hogy a megírt kód megfelelően működik, illetve az inkrementális fejlesztés során nem rontott el semmilyen </w:t>
      </w:r>
      <w:r w:rsidR="00B116F0">
        <w:t>olyan kódrészletet, ami már korábban helyesen működött.</w:t>
      </w:r>
    </w:p>
    <w:p w14:paraId="74D0DDCC" w14:textId="77777777" w:rsidR="00317029" w:rsidRDefault="00317029" w:rsidP="00317029">
      <w:pPr>
        <w:pStyle w:val="Heading2"/>
      </w:pPr>
      <w:r>
        <w:t xml:space="preserve">Tesztelés támogatása </w:t>
      </w:r>
      <w:proofErr w:type="spellStart"/>
      <w:r>
        <w:t>XCode-ban</w:t>
      </w:r>
      <w:proofErr w:type="spellEnd"/>
    </w:p>
    <w:p w14:paraId="0BD9DBC4" w14:textId="77777777" w:rsidR="00B116F0" w:rsidRDefault="00B116F0" w:rsidP="00BD0A91">
      <w:r>
        <w:t xml:space="preserve">Az </w:t>
      </w:r>
      <w:proofErr w:type="spellStart"/>
      <w:r>
        <w:t>XCode</w:t>
      </w:r>
      <w:proofErr w:type="spellEnd"/>
      <w:r>
        <w:t xml:space="preserve"> alapvetően három különböző tesztelési metodikát támogat. </w:t>
      </w:r>
    </w:p>
    <w:p w14:paraId="3FD09D09" w14:textId="77777777" w:rsidR="00B116F0" w:rsidRDefault="00B116F0" w:rsidP="00B116F0">
      <w:pPr>
        <w:numPr>
          <w:ilvl w:val="0"/>
          <w:numId w:val="27"/>
        </w:numPr>
      </w:pPr>
      <w:r>
        <w:t>Funkcionális teszt, az üzleti logika és a kód funkcionális működésének ellenőrzésére,</w:t>
      </w:r>
    </w:p>
    <w:p w14:paraId="412529E7" w14:textId="77777777" w:rsidR="00B116F0" w:rsidRDefault="00B116F0" w:rsidP="00B116F0">
      <w:pPr>
        <w:numPr>
          <w:ilvl w:val="0"/>
          <w:numId w:val="27"/>
        </w:numPr>
      </w:pPr>
      <w:r>
        <w:t>Performancia teszt, a végrehajtási idő mérésére</w:t>
      </w:r>
    </w:p>
    <w:p w14:paraId="49C54F45" w14:textId="77777777" w:rsidR="00B116F0" w:rsidRDefault="00B116F0" w:rsidP="00B116F0">
      <w:pPr>
        <w:numPr>
          <w:ilvl w:val="0"/>
          <w:numId w:val="27"/>
        </w:numPr>
      </w:pPr>
      <w:r>
        <w:t>Felhasználói felület teszt, a megjelenő felületi elemek és azok közötti interakciók helyességének ellenőrzésére.</w:t>
      </w:r>
    </w:p>
    <w:p w14:paraId="317EE76E" w14:textId="77777777" w:rsidR="00B116F0" w:rsidRDefault="00B116F0" w:rsidP="00B116F0">
      <w:r>
        <w:t>A funkcionális és performancia tesztek tulajdonképpen függvények egy-egy működés ellenőrzésére. Minden teszteset felál</w:t>
      </w:r>
      <w:r w:rsidR="00D46E51">
        <w:t>lít egy tesztkörnyezetet (</w:t>
      </w:r>
      <w:proofErr w:type="spellStart"/>
      <w:r w:rsidR="00D46E51">
        <w:t>setUp</w:t>
      </w:r>
      <w:proofErr w:type="spellEnd"/>
      <w:r w:rsidR="00D46E51">
        <w:t xml:space="preserve">), végrehajtja a megírt teszteket majd </w:t>
      </w:r>
      <w:r w:rsidR="00C96FCB">
        <w:t xml:space="preserve">felszabadítja a környezetet. A felhasználói feleület tesztek felvételek az alkalmazásból, amiből </w:t>
      </w:r>
    </w:p>
    <w:p w14:paraId="6C8126DF" w14:textId="77777777" w:rsidR="00027456" w:rsidRDefault="00C96FCB" w:rsidP="00027456">
      <w:r>
        <w:t>A funkcionális tesztelés legelterjedtebb módja a Unit tesztelés. Egy kód unit az a legkisebb tesztelhető kód-egység, ami magában megvalósít egy logikailag ellenőrizhető funkciót. Leggyakoribb használati esetük (mint már említettem), hogy egy időpillanatban az összes addigi funkcióra vannak már írva unit tesztek, mindegyik sikeresen lefut és ami</w:t>
      </w:r>
      <w:r w:rsidR="00D523F6">
        <w:t>kor ezután kódot írunk, akkor</w:t>
      </w:r>
      <w:r w:rsidR="00027456">
        <w:t xml:space="preserve"> ellenőrizzük, hogy továbbra is minden unit teszt sikeres-e, azaz új kód írásával nem rontottunk-e el egy már meglévő működő részt. A tesztesetek eredményét egy előre definiálttal hasonlítja össze, ez dönti el, hogy az sikeres volt-e vagy sem.</w:t>
      </w:r>
    </w:p>
    <w:p w14:paraId="31BD36E4" w14:textId="77777777" w:rsidR="00317029" w:rsidRDefault="00317029" w:rsidP="00317029">
      <w:pPr>
        <w:pStyle w:val="Heading2"/>
      </w:pPr>
      <w:r>
        <w:t xml:space="preserve">Az </w:t>
      </w:r>
      <w:proofErr w:type="spellStart"/>
      <w:r>
        <w:t>XCTest</w:t>
      </w:r>
      <w:proofErr w:type="spellEnd"/>
      <w:r>
        <w:t xml:space="preserve"> keretrendszer</w:t>
      </w:r>
    </w:p>
    <w:p w14:paraId="42EFA8A9" w14:textId="77777777" w:rsidR="009379B6" w:rsidRDefault="00027456" w:rsidP="009379B6">
      <w:r>
        <w:t xml:space="preserve">Az </w:t>
      </w:r>
      <w:proofErr w:type="spellStart"/>
      <w:r>
        <w:t>XCode</w:t>
      </w:r>
      <w:proofErr w:type="spellEnd"/>
      <w:r>
        <w:t xml:space="preserve"> tesztelési keretrendszere a </w:t>
      </w:r>
      <w:proofErr w:type="spellStart"/>
      <w:r>
        <w:t>XCTest</w:t>
      </w:r>
      <w:proofErr w:type="spellEnd"/>
      <w:r>
        <w:t xml:space="preserve">. Amikor létrehoz a fejlesztő egy új </w:t>
      </w:r>
      <w:proofErr w:type="spellStart"/>
      <w:r>
        <w:t>XCode</w:t>
      </w:r>
      <w:proofErr w:type="spellEnd"/>
      <w:r>
        <w:t xml:space="preserve"> projektet, az rögtön generál hozzá egy teszt </w:t>
      </w:r>
      <w:proofErr w:type="spellStart"/>
      <w:r>
        <w:t>targetet</w:t>
      </w:r>
      <w:proofErr w:type="spellEnd"/>
      <w:r>
        <w:t xml:space="preserve"> is, amit külön tudunk majd futtatni tesztelési célból, így nem kell az alkalmazás minden részét fordítani / futtatni a tesztek ellenőrzéséhez. </w:t>
      </w:r>
    </w:p>
    <w:p w14:paraId="7F264171" w14:textId="77777777" w:rsidR="00317029" w:rsidRDefault="00317029" w:rsidP="00317029">
      <w:r>
        <w:t xml:space="preserve">Egy teszteset létrehozásához egy osztályt kell létrehozni, ami az </w:t>
      </w:r>
      <w:proofErr w:type="spellStart"/>
      <w:r>
        <w:t>XCTestCase</w:t>
      </w:r>
      <w:proofErr w:type="spellEnd"/>
      <w:r>
        <w:t xml:space="preserve"> ősosztályból származik. Ebben az osztályban minden olyan függvény amit a „test” előtaggal kezdődik, le lesz futtatva és kiértékelve egy unit teszt-ként. Ebben a leszármazott osztályban továbbá kötelezően felül kell írni a következő </w:t>
      </w:r>
      <w:r w:rsidR="008B07DC">
        <w:t xml:space="preserve">két metódust, ami minden egyes teszt metódus előtt és után meg fog </w:t>
      </w:r>
      <w:proofErr w:type="spellStart"/>
      <w:r w:rsidR="008B07DC">
        <w:t>hívódni</w:t>
      </w:r>
      <w:proofErr w:type="spellEnd"/>
      <w:r w:rsidR="008B07DC">
        <w:t>.</w:t>
      </w:r>
    </w:p>
    <w:p w14:paraId="79A99B63" w14:textId="77777777" w:rsidR="00317029" w:rsidRDefault="00317029" w:rsidP="00317029">
      <w:pPr>
        <w:numPr>
          <w:ilvl w:val="0"/>
          <w:numId w:val="28"/>
        </w:numPr>
      </w:pPr>
      <w:proofErr w:type="spellStart"/>
      <w:r>
        <w:t>setUp</w:t>
      </w:r>
      <w:proofErr w:type="spellEnd"/>
      <w:r>
        <w:t xml:space="preserve">() – </w:t>
      </w:r>
      <w:r w:rsidR="008B07DC">
        <w:t xml:space="preserve">Ez a metódus </w:t>
      </w:r>
      <w:proofErr w:type="spellStart"/>
      <w:r w:rsidR="008B07DC">
        <w:t>hívódik</w:t>
      </w:r>
      <w:proofErr w:type="spellEnd"/>
      <w:r w:rsidR="008B07DC">
        <w:t xml:space="preserve"> minden „test” előtaggal </w:t>
      </w:r>
      <w:proofErr w:type="spellStart"/>
      <w:r w:rsidR="008B07DC">
        <w:t>keződő</w:t>
      </w:r>
      <w:proofErr w:type="spellEnd"/>
      <w:r w:rsidR="008B07DC">
        <w:t xml:space="preserve"> függvény előtt. Itt kell beállítani a tesztkörnyezetet amennyiben szükség van rá (változókat inicializálni, memória adatbázist létrehozni, stb.).</w:t>
      </w:r>
    </w:p>
    <w:p w14:paraId="7ABB113C" w14:textId="77777777" w:rsidR="008B07DC" w:rsidRDefault="008B07DC" w:rsidP="00317029">
      <w:pPr>
        <w:numPr>
          <w:ilvl w:val="0"/>
          <w:numId w:val="28"/>
        </w:numPr>
      </w:pPr>
      <w:proofErr w:type="spellStart"/>
      <w:r>
        <w:t>tearDown</w:t>
      </w:r>
      <w:proofErr w:type="spellEnd"/>
      <w:r>
        <w:t xml:space="preserve">() – Ez a metódus </w:t>
      </w:r>
      <w:proofErr w:type="spellStart"/>
      <w:r>
        <w:t>hívódik</w:t>
      </w:r>
      <w:proofErr w:type="spellEnd"/>
      <w:r>
        <w:t xml:space="preserve"> minden teszt metódus után. Ebben az ellenkezőjét kell elvégezni, felszabadítani azt a tesztkörnyezetet amit a </w:t>
      </w:r>
      <w:proofErr w:type="spellStart"/>
      <w:r>
        <w:t>setUp</w:t>
      </w:r>
      <w:proofErr w:type="spellEnd"/>
      <w:r>
        <w:t xml:space="preserve"> függvényben létrehozunk, illetve a futtatott teszt hatását kitörölni, hogy a következő futására ne legyen hatással.</w:t>
      </w:r>
    </w:p>
    <w:p w14:paraId="759116C4" w14:textId="77777777" w:rsidR="008B07DC" w:rsidRDefault="00646E98" w:rsidP="008B07DC">
      <w:r>
        <w:t xml:space="preserve">A tesztek futásának ellenőrzésére </w:t>
      </w:r>
      <w:r w:rsidR="00BA66DE">
        <w:t xml:space="preserve">az </w:t>
      </w:r>
      <w:proofErr w:type="spellStart"/>
      <w:r w:rsidR="00BA66DE">
        <w:t>XCTAssert</w:t>
      </w:r>
      <w:proofErr w:type="spellEnd"/>
      <w:r w:rsidR="00BA66DE">
        <w:t xml:space="preserve"> metódus családot </w:t>
      </w:r>
      <w:proofErr w:type="spellStart"/>
      <w:r w:rsidR="00BA66DE">
        <w:t>kínája</w:t>
      </w:r>
      <w:proofErr w:type="spellEnd"/>
      <w:r w:rsidR="00BA66DE">
        <w:t xml:space="preserve"> a </w:t>
      </w:r>
      <w:proofErr w:type="spellStart"/>
      <w:r w:rsidR="00BA66DE">
        <w:t>XCTest</w:t>
      </w:r>
      <w:proofErr w:type="spellEnd"/>
      <w:r w:rsidR="00BA66DE">
        <w:t xml:space="preserve"> keretrendszer. Lényege minden metódusnak ezek közül ugyanaz, állítunk egy logikailag igazra vagy hamisra kiértékelhető feltételt, aminek teljesülésétől függ a teszteset sikeressége. A teljesség igénye nélkül néhány példa:</w:t>
      </w:r>
    </w:p>
    <w:p w14:paraId="5A2353AA" w14:textId="77777777" w:rsidR="00BA66DE" w:rsidRDefault="00BA66DE" w:rsidP="00BA66DE">
      <w:pPr>
        <w:numPr>
          <w:ilvl w:val="0"/>
          <w:numId w:val="29"/>
        </w:numPr>
      </w:pPr>
      <w:r>
        <w:t>Sikeres a teszt, ha a (</w:t>
      </w:r>
      <w:proofErr w:type="spellStart"/>
      <w:r>
        <w:t>String</w:t>
      </w:r>
      <w:proofErr w:type="spellEnd"/>
      <w:r>
        <w:t xml:space="preserve">) </w:t>
      </w:r>
      <w:proofErr w:type="spellStart"/>
      <w:r>
        <w:t>name</w:t>
      </w:r>
      <w:proofErr w:type="spellEnd"/>
      <w:r>
        <w:t xml:space="preserve"> változó nem üres</w:t>
      </w:r>
    </w:p>
    <w:p w14:paraId="184D8158" w14:textId="77777777" w:rsidR="00BA66DE" w:rsidRDefault="00BA66DE" w:rsidP="00BA66DE">
      <w:pPr>
        <w:pStyle w:val="Kd"/>
      </w:pPr>
      <w:proofErr w:type="spellStart"/>
      <w:r w:rsidRPr="00BA66DE">
        <w:t>XCTAssert</w:t>
      </w:r>
      <w:proofErr w:type="spellEnd"/>
      <w:proofErr w:type="gramStart"/>
      <w:r w:rsidRPr="00BA66DE">
        <w:t>(!</w:t>
      </w:r>
      <w:proofErr w:type="spellStart"/>
      <w:r w:rsidRPr="00BA66DE">
        <w:t>name</w:t>
      </w:r>
      <w:proofErr w:type="gramEnd"/>
      <w:r w:rsidRPr="00BA66DE">
        <w:t>.isEmpty</w:t>
      </w:r>
      <w:proofErr w:type="spellEnd"/>
      <w:r w:rsidRPr="00BA66DE">
        <w:t>)</w:t>
      </w:r>
    </w:p>
    <w:p w14:paraId="7067C59D" w14:textId="77777777" w:rsidR="00BA66DE" w:rsidRDefault="00BA66DE" w:rsidP="00BA66DE">
      <w:pPr>
        <w:numPr>
          <w:ilvl w:val="0"/>
          <w:numId w:val="29"/>
        </w:numPr>
      </w:pPr>
      <w:r>
        <w:t xml:space="preserve">Sikeres a teszt, ha a </w:t>
      </w:r>
      <w:proofErr w:type="spellStart"/>
      <w:r>
        <w:t>person</w:t>
      </w:r>
      <w:proofErr w:type="spellEnd"/>
      <w:r>
        <w:t xml:space="preserve"> objektum létezik (nem </w:t>
      </w:r>
      <w:proofErr w:type="spellStart"/>
      <w:r>
        <w:t>nil</w:t>
      </w:r>
      <w:proofErr w:type="spellEnd"/>
      <w:r>
        <w:t>)</w:t>
      </w:r>
    </w:p>
    <w:p w14:paraId="5814FE29" w14:textId="77777777" w:rsidR="00BA66DE" w:rsidRDefault="00BA66DE" w:rsidP="00BA66DE">
      <w:pPr>
        <w:pStyle w:val="Kd"/>
        <w:rPr>
          <w:color w:val="000000"/>
        </w:rPr>
      </w:pPr>
      <w:proofErr w:type="spellStart"/>
      <w:r>
        <w:t>XCTAssertNotNil</w:t>
      </w:r>
      <w:proofErr w:type="spellEnd"/>
      <w:r>
        <w:rPr>
          <w:color w:val="000000"/>
        </w:rPr>
        <w:t>(person)</w:t>
      </w:r>
    </w:p>
    <w:p w14:paraId="38675AEA" w14:textId="77777777" w:rsidR="00EE69BD" w:rsidRDefault="00EE69BD" w:rsidP="00EE69BD">
      <w:pPr>
        <w:numPr>
          <w:ilvl w:val="0"/>
          <w:numId w:val="29"/>
        </w:numPr>
      </w:pPr>
      <w:r>
        <w:t xml:space="preserve">Ellenőrizhetjük két objektum egyenlőségét (ilyenkor a tömbben tárolt elemeknek meg kell valósítania az </w:t>
      </w:r>
      <w:proofErr w:type="spellStart"/>
      <w:r>
        <w:t>Equatable</w:t>
      </w:r>
      <w:proofErr w:type="spellEnd"/>
      <w:r>
        <w:t xml:space="preserve"> </w:t>
      </w:r>
      <w:proofErr w:type="spellStart"/>
      <w:r>
        <w:t>protocot</w:t>
      </w:r>
      <w:proofErr w:type="spellEnd"/>
      <w:r>
        <w:t xml:space="preserve">-t, amivel definiálhatjuk, hogy mikor egyenlő két elem) A példában a </w:t>
      </w:r>
      <w:proofErr w:type="spellStart"/>
      <w:r>
        <w:t>Person</w:t>
      </w:r>
      <w:proofErr w:type="spellEnd"/>
      <w:r>
        <w:t xml:space="preserve"> osztály két példánya akkor egyenlő, ha megegyezik az </w:t>
      </w:r>
      <w:proofErr w:type="spellStart"/>
      <w:r>
        <w:t>idNumber</w:t>
      </w:r>
      <w:proofErr w:type="spellEnd"/>
      <w:r>
        <w:t xml:space="preserve"> tulajdonságuk. Mindkét </w:t>
      </w:r>
      <w:proofErr w:type="spellStart"/>
      <w:r>
        <w:t>assertation</w:t>
      </w:r>
      <w:proofErr w:type="spellEnd"/>
      <w:r>
        <w:t xml:space="preserve"> sikeresnek értékelődik ki.</w:t>
      </w:r>
    </w:p>
    <w:p w14:paraId="70178BB0" w14:textId="77777777" w:rsidR="00EE69BD" w:rsidRPr="00EE69BD" w:rsidRDefault="00EE69BD" w:rsidP="00EE69BD">
      <w:pPr>
        <w:pStyle w:val="Kd"/>
      </w:pPr>
      <w:proofErr w:type="spellStart"/>
      <w:r w:rsidRPr="00EE69BD">
        <w:t>struct</w:t>
      </w:r>
      <w:proofErr w:type="spellEnd"/>
      <w:r w:rsidRPr="00EE69BD">
        <w:t xml:space="preserve"> Person: </w:t>
      </w:r>
      <w:proofErr w:type="spellStart"/>
      <w:r w:rsidRPr="00EE69BD">
        <w:t>Equatable</w:t>
      </w:r>
      <w:proofErr w:type="spellEnd"/>
      <w:r w:rsidRPr="00EE69BD">
        <w:t xml:space="preserve"> {</w:t>
      </w:r>
    </w:p>
    <w:p w14:paraId="5256C01E" w14:textId="77777777" w:rsidR="00EE69BD" w:rsidRPr="00EE69BD" w:rsidRDefault="00EE69BD" w:rsidP="00EE69BD">
      <w:pPr>
        <w:pStyle w:val="Kd"/>
      </w:pPr>
      <w:r w:rsidRPr="00EE69BD">
        <w:t xml:space="preserve">    </w:t>
      </w:r>
    </w:p>
    <w:p w14:paraId="65152F5D" w14:textId="77777777" w:rsidR="00EE69BD" w:rsidRPr="00EE69BD" w:rsidRDefault="00EE69BD" w:rsidP="00EE69BD">
      <w:pPr>
        <w:pStyle w:val="Kd"/>
      </w:pPr>
      <w:r w:rsidRPr="00EE69BD">
        <w:t xml:space="preserve">    </w:t>
      </w:r>
      <w:proofErr w:type="spellStart"/>
      <w:r w:rsidRPr="00EE69BD">
        <w:t>var</w:t>
      </w:r>
      <w:proofErr w:type="spellEnd"/>
      <w:r w:rsidRPr="00EE69BD">
        <w:t xml:space="preserve"> name: String</w:t>
      </w:r>
    </w:p>
    <w:p w14:paraId="78C6F546" w14:textId="77777777" w:rsidR="00EE69BD" w:rsidRPr="00EE69BD" w:rsidRDefault="00EE69BD" w:rsidP="00EE69BD">
      <w:pPr>
        <w:pStyle w:val="Kd"/>
      </w:pPr>
      <w:r w:rsidRPr="00EE69BD">
        <w:t xml:space="preserve">    </w:t>
      </w:r>
      <w:proofErr w:type="spellStart"/>
      <w:r w:rsidRPr="00EE69BD">
        <w:t>var</w:t>
      </w:r>
      <w:proofErr w:type="spellEnd"/>
      <w:r w:rsidRPr="00EE69BD">
        <w:t xml:space="preserve"> </w:t>
      </w:r>
      <w:proofErr w:type="spellStart"/>
      <w:r w:rsidRPr="00EE69BD">
        <w:t>motherName</w:t>
      </w:r>
      <w:proofErr w:type="spellEnd"/>
      <w:r w:rsidRPr="00EE69BD">
        <w:t>: String</w:t>
      </w:r>
    </w:p>
    <w:p w14:paraId="03BC6D41" w14:textId="77777777" w:rsidR="00EE69BD" w:rsidRPr="00EE69BD" w:rsidRDefault="00EE69BD" w:rsidP="00EE69BD">
      <w:pPr>
        <w:pStyle w:val="Kd"/>
      </w:pPr>
      <w:r w:rsidRPr="00EE69BD">
        <w:t xml:space="preserve">    </w:t>
      </w:r>
      <w:proofErr w:type="spellStart"/>
      <w:r w:rsidRPr="00EE69BD">
        <w:t>var</w:t>
      </w:r>
      <w:proofErr w:type="spellEnd"/>
      <w:r w:rsidRPr="00EE69BD">
        <w:t xml:space="preserve"> </w:t>
      </w:r>
      <w:proofErr w:type="spellStart"/>
      <w:r w:rsidRPr="00EE69BD">
        <w:t>idNumber</w:t>
      </w:r>
      <w:proofErr w:type="spellEnd"/>
      <w:r w:rsidRPr="00EE69BD">
        <w:t>: String</w:t>
      </w:r>
    </w:p>
    <w:p w14:paraId="6EB7FC99" w14:textId="77777777" w:rsidR="00EE69BD" w:rsidRPr="00EE69BD" w:rsidRDefault="00EE69BD" w:rsidP="00EE69BD">
      <w:pPr>
        <w:pStyle w:val="Kd"/>
      </w:pPr>
      <w:r w:rsidRPr="00EE69BD">
        <w:t xml:space="preserve">    </w:t>
      </w:r>
      <w:proofErr w:type="spellStart"/>
      <w:r w:rsidRPr="00EE69BD">
        <w:t>var</w:t>
      </w:r>
      <w:proofErr w:type="spellEnd"/>
      <w:r w:rsidRPr="00EE69BD">
        <w:t xml:space="preserve"> age: </w:t>
      </w:r>
      <w:proofErr w:type="spellStart"/>
      <w:r w:rsidRPr="00EE69BD">
        <w:t>Int</w:t>
      </w:r>
      <w:proofErr w:type="spellEnd"/>
    </w:p>
    <w:p w14:paraId="23627D4F" w14:textId="77777777" w:rsidR="00EE69BD" w:rsidRPr="00EE69BD" w:rsidRDefault="00EE69BD" w:rsidP="00EE69BD">
      <w:pPr>
        <w:pStyle w:val="Kd"/>
      </w:pPr>
      <w:r w:rsidRPr="00EE69BD">
        <w:t>}</w:t>
      </w:r>
    </w:p>
    <w:p w14:paraId="146DFFC4" w14:textId="77777777" w:rsidR="00EE69BD" w:rsidRPr="00EE69BD" w:rsidRDefault="00EE69BD" w:rsidP="00EE69BD">
      <w:pPr>
        <w:pStyle w:val="Kd"/>
      </w:pPr>
    </w:p>
    <w:p w14:paraId="5AF9C14B" w14:textId="77777777" w:rsidR="00EE69BD" w:rsidRPr="00EE69BD" w:rsidRDefault="00EE69BD" w:rsidP="00EE69BD">
      <w:pPr>
        <w:pStyle w:val="Kd"/>
      </w:pPr>
      <w:proofErr w:type="spellStart"/>
      <w:r w:rsidRPr="00EE69BD">
        <w:t>func</w:t>
      </w:r>
      <w:proofErr w:type="spellEnd"/>
      <w:r w:rsidRPr="00EE69BD">
        <w:t xml:space="preserve"> =</w:t>
      </w:r>
      <w:proofErr w:type="gramStart"/>
      <w:r w:rsidRPr="00EE69BD">
        <w:t>=(</w:t>
      </w:r>
      <w:proofErr w:type="gramEnd"/>
      <w:r w:rsidRPr="00EE69BD">
        <w:t xml:space="preserve">lhs: Person, </w:t>
      </w:r>
      <w:proofErr w:type="spellStart"/>
      <w:r w:rsidRPr="00EE69BD">
        <w:t>rhs</w:t>
      </w:r>
      <w:proofErr w:type="spellEnd"/>
      <w:r w:rsidRPr="00EE69BD">
        <w:t xml:space="preserve">: Person) -&gt; </w:t>
      </w:r>
      <w:proofErr w:type="spellStart"/>
      <w:r w:rsidRPr="00EE69BD">
        <w:t>Bool</w:t>
      </w:r>
      <w:proofErr w:type="spellEnd"/>
      <w:r w:rsidRPr="00EE69BD">
        <w:t xml:space="preserve"> {</w:t>
      </w:r>
    </w:p>
    <w:p w14:paraId="3A7931D7" w14:textId="77777777" w:rsidR="00EE69BD" w:rsidRPr="00EE69BD" w:rsidRDefault="00EE69BD" w:rsidP="00EE69BD">
      <w:pPr>
        <w:pStyle w:val="Kd"/>
      </w:pPr>
      <w:r w:rsidRPr="00EE69BD">
        <w:t xml:space="preserve">    return </w:t>
      </w:r>
      <w:proofErr w:type="spellStart"/>
      <w:proofErr w:type="gramStart"/>
      <w:r w:rsidRPr="00EE69BD">
        <w:t>lhs.idNumber</w:t>
      </w:r>
      <w:proofErr w:type="spellEnd"/>
      <w:proofErr w:type="gramEnd"/>
      <w:r w:rsidRPr="00EE69BD">
        <w:t xml:space="preserve"> == </w:t>
      </w:r>
      <w:proofErr w:type="spellStart"/>
      <w:r w:rsidRPr="00EE69BD">
        <w:t>rhs.idNumber</w:t>
      </w:r>
      <w:proofErr w:type="spellEnd"/>
    </w:p>
    <w:p w14:paraId="5679C58B" w14:textId="77777777" w:rsidR="00EE69BD" w:rsidRPr="00EE69BD" w:rsidRDefault="00EE69BD" w:rsidP="00EE69BD">
      <w:pPr>
        <w:pStyle w:val="Kd"/>
      </w:pPr>
      <w:r w:rsidRPr="00EE69BD">
        <w:t>}</w:t>
      </w:r>
    </w:p>
    <w:p w14:paraId="189C476E" w14:textId="77777777" w:rsidR="00EE69BD" w:rsidRPr="00EE69BD" w:rsidRDefault="00EE69BD" w:rsidP="00EE69BD">
      <w:pPr>
        <w:pStyle w:val="Kd"/>
      </w:pPr>
    </w:p>
    <w:p w14:paraId="3E6D09F2" w14:textId="77777777" w:rsidR="00EE69BD" w:rsidRPr="00EE69BD" w:rsidRDefault="00EE69BD" w:rsidP="00EE69BD">
      <w:pPr>
        <w:pStyle w:val="Kd"/>
      </w:pPr>
      <w:r w:rsidRPr="00EE69BD">
        <w:t xml:space="preserve">let </w:t>
      </w:r>
      <w:proofErr w:type="spellStart"/>
      <w:r w:rsidRPr="00EE69BD">
        <w:t>steve</w:t>
      </w:r>
      <w:proofErr w:type="spellEnd"/>
      <w:r w:rsidRPr="00EE69BD">
        <w:t xml:space="preserve"> = </w:t>
      </w:r>
      <w:proofErr w:type="gramStart"/>
      <w:r w:rsidRPr="00EE69BD">
        <w:t>Person(</w:t>
      </w:r>
      <w:proofErr w:type="gramEnd"/>
      <w:r w:rsidRPr="00EE69BD">
        <w:t xml:space="preserve">name: "Steve", </w:t>
      </w:r>
      <w:proofErr w:type="spellStart"/>
      <w:r w:rsidRPr="00EE69BD">
        <w:t>motherName</w:t>
      </w:r>
      <w:proofErr w:type="spellEnd"/>
      <w:r w:rsidRPr="00EE69BD">
        <w:t xml:space="preserve">: "Mom", </w:t>
      </w:r>
      <w:proofErr w:type="spellStart"/>
      <w:r w:rsidRPr="00EE69BD">
        <w:t>idNumber</w:t>
      </w:r>
      <w:proofErr w:type="spellEnd"/>
      <w:r w:rsidRPr="00EE69BD">
        <w:t>: "abc123", age: 16)</w:t>
      </w:r>
    </w:p>
    <w:p w14:paraId="78237196" w14:textId="77777777" w:rsidR="00EE69BD" w:rsidRPr="00EE69BD" w:rsidRDefault="00EE69BD" w:rsidP="00EE69BD">
      <w:pPr>
        <w:pStyle w:val="Kd"/>
      </w:pPr>
      <w:r w:rsidRPr="00EE69BD">
        <w:t xml:space="preserve">let </w:t>
      </w:r>
      <w:proofErr w:type="spellStart"/>
      <w:r w:rsidRPr="00EE69BD">
        <w:t>patrick</w:t>
      </w:r>
      <w:proofErr w:type="spellEnd"/>
      <w:r w:rsidRPr="00EE69BD">
        <w:t xml:space="preserve"> = </w:t>
      </w:r>
      <w:proofErr w:type="gramStart"/>
      <w:r w:rsidRPr="00EE69BD">
        <w:t>Person(</w:t>
      </w:r>
      <w:proofErr w:type="gramEnd"/>
      <w:r w:rsidRPr="00EE69BD">
        <w:t xml:space="preserve">name: "Patrick", </w:t>
      </w:r>
      <w:proofErr w:type="spellStart"/>
      <w:r w:rsidRPr="00EE69BD">
        <w:t>motherName</w:t>
      </w:r>
      <w:proofErr w:type="spellEnd"/>
      <w:r w:rsidRPr="00EE69BD">
        <w:t xml:space="preserve">: "Mother", </w:t>
      </w:r>
      <w:proofErr w:type="spellStart"/>
      <w:r w:rsidRPr="00EE69BD">
        <w:t>idNumber</w:t>
      </w:r>
      <w:proofErr w:type="spellEnd"/>
      <w:r w:rsidRPr="00EE69BD">
        <w:t>: "abc456", age: 23)</w:t>
      </w:r>
    </w:p>
    <w:p w14:paraId="02C97E2F" w14:textId="77777777" w:rsidR="00EE69BD" w:rsidRDefault="00EE69BD" w:rsidP="00EE69BD">
      <w:pPr>
        <w:pStyle w:val="Kd"/>
      </w:pPr>
      <w:r w:rsidRPr="00EE69BD">
        <w:t xml:space="preserve">let </w:t>
      </w:r>
      <w:proofErr w:type="spellStart"/>
      <w:r w:rsidRPr="00EE69BD">
        <w:t>oldSteve</w:t>
      </w:r>
      <w:proofErr w:type="spellEnd"/>
      <w:r w:rsidRPr="00EE69BD">
        <w:t xml:space="preserve"> = </w:t>
      </w:r>
      <w:proofErr w:type="gramStart"/>
      <w:r w:rsidRPr="00EE69BD">
        <w:t>Person(</w:t>
      </w:r>
      <w:proofErr w:type="gramEnd"/>
      <w:r w:rsidRPr="00EE69BD">
        <w:t xml:space="preserve">name: "Old Steve", </w:t>
      </w:r>
      <w:proofErr w:type="spellStart"/>
      <w:r w:rsidRPr="00EE69BD">
        <w:t>motherName</w:t>
      </w:r>
      <w:proofErr w:type="spellEnd"/>
      <w:r w:rsidRPr="00EE69BD">
        <w:t xml:space="preserve">: "Mom", </w:t>
      </w:r>
      <w:proofErr w:type="spellStart"/>
      <w:r w:rsidRPr="00EE69BD">
        <w:t>idNumber</w:t>
      </w:r>
      <w:proofErr w:type="spellEnd"/>
      <w:r w:rsidRPr="00EE69BD">
        <w:t>: "abc123", age: 46)</w:t>
      </w:r>
    </w:p>
    <w:p w14:paraId="06FA79C4" w14:textId="77777777" w:rsidR="00EE69BD" w:rsidRPr="00EE69BD" w:rsidRDefault="00EE69BD" w:rsidP="00EE69BD">
      <w:pPr>
        <w:pStyle w:val="Kd"/>
      </w:pPr>
      <w:r>
        <w:t xml:space="preserve">// </w:t>
      </w:r>
      <w:proofErr w:type="spellStart"/>
      <w:r>
        <w:t>Sikeres</w:t>
      </w:r>
      <w:proofErr w:type="spellEnd"/>
      <w:r>
        <w:t xml:space="preserve"> </w:t>
      </w:r>
      <w:proofErr w:type="spellStart"/>
      <w:r>
        <w:t>lefutás</w:t>
      </w:r>
      <w:proofErr w:type="spellEnd"/>
    </w:p>
    <w:p w14:paraId="521DF985" w14:textId="77777777" w:rsidR="00EE69BD" w:rsidRDefault="00EE69BD" w:rsidP="00EE69BD">
      <w:pPr>
        <w:pStyle w:val="Kd"/>
      </w:pPr>
      <w:proofErr w:type="spellStart"/>
      <w:proofErr w:type="gramStart"/>
      <w:r w:rsidRPr="00EE69BD">
        <w:t>XCTAssert</w:t>
      </w:r>
      <w:r>
        <w:t>Not</w:t>
      </w:r>
      <w:r w:rsidRPr="00EE69BD">
        <w:t>Equal</w:t>
      </w:r>
      <w:proofErr w:type="spellEnd"/>
      <w:r w:rsidRPr="00EE69BD">
        <w:t>(</w:t>
      </w:r>
      <w:proofErr w:type="spellStart"/>
      <w:proofErr w:type="gramEnd"/>
      <w:r w:rsidRPr="00EE69BD">
        <w:t>steve</w:t>
      </w:r>
      <w:proofErr w:type="spellEnd"/>
      <w:r w:rsidRPr="00EE69BD">
        <w:t xml:space="preserve">, </w:t>
      </w:r>
      <w:proofErr w:type="spellStart"/>
      <w:r w:rsidRPr="00EE69BD">
        <w:t>patrick</w:t>
      </w:r>
      <w:proofErr w:type="spellEnd"/>
      <w:r w:rsidRPr="00EE69BD">
        <w:t>)</w:t>
      </w:r>
    </w:p>
    <w:p w14:paraId="62FA3F51" w14:textId="77777777" w:rsidR="00EE69BD" w:rsidRPr="00EE69BD" w:rsidRDefault="00EE69BD" w:rsidP="00EE69BD">
      <w:pPr>
        <w:pStyle w:val="Kd"/>
      </w:pPr>
      <w:r>
        <w:t xml:space="preserve">// </w:t>
      </w:r>
      <w:proofErr w:type="spellStart"/>
      <w:r>
        <w:t>Sikeres</w:t>
      </w:r>
      <w:proofErr w:type="spellEnd"/>
      <w:r>
        <w:t xml:space="preserve"> </w:t>
      </w:r>
      <w:proofErr w:type="spellStart"/>
      <w:r>
        <w:t>lefutás</w:t>
      </w:r>
      <w:proofErr w:type="spellEnd"/>
    </w:p>
    <w:p w14:paraId="355BF971" w14:textId="77777777" w:rsidR="00EE69BD" w:rsidRPr="00EE69BD" w:rsidRDefault="00EE69BD" w:rsidP="00EE69BD">
      <w:pPr>
        <w:pStyle w:val="Kd"/>
      </w:pPr>
      <w:proofErr w:type="spellStart"/>
      <w:proofErr w:type="gramStart"/>
      <w:r w:rsidRPr="00EE69BD">
        <w:t>XCTAssertEqual</w:t>
      </w:r>
      <w:proofErr w:type="spellEnd"/>
      <w:r w:rsidRPr="00EE69BD">
        <w:t>(</w:t>
      </w:r>
      <w:proofErr w:type="spellStart"/>
      <w:proofErr w:type="gramEnd"/>
      <w:r w:rsidRPr="00EE69BD">
        <w:t>steve</w:t>
      </w:r>
      <w:proofErr w:type="spellEnd"/>
      <w:r w:rsidRPr="00EE69BD">
        <w:t xml:space="preserve">, </w:t>
      </w:r>
      <w:proofErr w:type="spellStart"/>
      <w:r w:rsidRPr="00EE69BD">
        <w:t>oldSteve</w:t>
      </w:r>
      <w:proofErr w:type="spellEnd"/>
      <w:r w:rsidRPr="00EE69BD">
        <w:t>)</w:t>
      </w:r>
    </w:p>
    <w:p w14:paraId="247D36EC" w14:textId="77777777" w:rsidR="00BA66DE" w:rsidRDefault="00BA66DE" w:rsidP="00BA66DE">
      <w:pPr>
        <w:pStyle w:val="Kd"/>
      </w:pPr>
    </w:p>
    <w:p w14:paraId="72B0D186" w14:textId="77777777" w:rsidR="00BB09A1" w:rsidRDefault="00BB09A1" w:rsidP="00BB09A1">
      <w:r>
        <w:t>A tesztelési felület a következő ábrán látható:</w:t>
      </w:r>
    </w:p>
    <w:p w14:paraId="04630110" w14:textId="77777777" w:rsidR="00BB09A1" w:rsidRDefault="00E77F24" w:rsidP="00BB09A1">
      <w:r>
        <w:rPr>
          <w:noProof/>
          <w:lang w:val="en-US"/>
        </w:rPr>
        <w:drawing>
          <wp:inline distT="0" distB="0" distL="0" distR="0" wp14:anchorId="1C8389E7" wp14:editId="7D4E2467">
            <wp:extent cx="5393055" cy="2743200"/>
            <wp:effectExtent l="0" t="0" r="0" b="0"/>
            <wp:docPr id="16" name="Picture 16" descr="XC_O_about_test_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XC_O_about_test_n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3055" cy="2743200"/>
                    </a:xfrm>
                    <a:prstGeom prst="rect">
                      <a:avLst/>
                    </a:prstGeom>
                    <a:noFill/>
                    <a:ln>
                      <a:noFill/>
                    </a:ln>
                  </pic:spPr>
                </pic:pic>
              </a:graphicData>
            </a:graphic>
          </wp:inline>
        </w:drawing>
      </w:r>
    </w:p>
    <w:p w14:paraId="652C6E32" w14:textId="77777777" w:rsidR="001A187D" w:rsidRDefault="001A187D" w:rsidP="00BB09A1">
      <w:r>
        <w:t>A zölddel jelölt tesztek sikeresen futottak le, míg a pirossal jelöltek sikertelenül. Egyesével is elindíthatók a tesztek, ha a zöld/piros ikonra kattint a fejlesztő.</w:t>
      </w:r>
    </w:p>
    <w:p w14:paraId="748C5485" w14:textId="77777777" w:rsidR="009379B6" w:rsidRPr="00BA66DE" w:rsidRDefault="009379B6" w:rsidP="00BB09A1"/>
    <w:p w14:paraId="469362C9" w14:textId="77777777" w:rsidR="009379B6" w:rsidRPr="009379B6" w:rsidRDefault="00B50CAA" w:rsidP="00833153">
      <w:pPr>
        <w:pStyle w:val="Fejezetcmtartalomjegyzknlkl"/>
        <w:ind w:left="-993" w:firstLine="993"/>
      </w:pPr>
      <w:bookmarkStart w:id="1" w:name="_Toc332798853"/>
      <w:r w:rsidRPr="002D5E97">
        <w:t>Függelék</w:t>
      </w:r>
      <w:bookmarkEnd w:id="1"/>
      <w:r w:rsidR="00E77F24" w:rsidRPr="009379B6">
        <w:rPr>
          <w:lang w:val="en-US"/>
        </w:rPr>
        <w:drawing>
          <wp:inline distT="0" distB="0" distL="0" distR="0" wp14:anchorId="39D77A2E" wp14:editId="1A770CCE">
            <wp:extent cx="6278245" cy="8380730"/>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78245" cy="8380730"/>
                    </a:xfrm>
                    <a:prstGeom prst="rect">
                      <a:avLst/>
                    </a:prstGeom>
                    <a:noFill/>
                    <a:ln>
                      <a:noFill/>
                    </a:ln>
                  </pic:spPr>
                </pic:pic>
              </a:graphicData>
            </a:graphic>
          </wp:inline>
        </w:drawing>
      </w:r>
    </w:p>
    <w:p w14:paraId="1F418539" w14:textId="77777777" w:rsidR="00061A96" w:rsidRPr="002D5E97" w:rsidRDefault="00061A96" w:rsidP="00061A96">
      <w:pPr>
        <w:pStyle w:val="Fejezetcimszmozsnlkl"/>
      </w:pPr>
      <w:bookmarkStart w:id="2" w:name="_Toc332798852"/>
      <w:r w:rsidRPr="002D5E97">
        <w:t>Irodalomjegyzék</w:t>
      </w:r>
      <w:bookmarkEnd w:id="2"/>
    </w:p>
    <w:p w14:paraId="2FA0AB22" w14:textId="77777777" w:rsidR="00B50CAA" w:rsidRDefault="00061A96" w:rsidP="009D62FB">
      <w:pPr>
        <w:pStyle w:val="Irodalomjegyzksor"/>
      </w:pPr>
      <w:r w:rsidRPr="002D5E97">
        <w:t xml:space="preserve">iOS Architecture patterns: </w:t>
      </w:r>
      <w:hyperlink r:id="rId18" w:history="1">
        <w:r w:rsidR="001A187D" w:rsidRPr="007D70F9">
          <w:rPr>
            <w:rStyle w:val="Hyperlink"/>
          </w:rPr>
          <w:t>https://medium.com/ios-os-x-development/ios-architecture-patterns-ecba4c38de52#.mkod5pl0e</w:t>
        </w:r>
      </w:hyperlink>
    </w:p>
    <w:p w14:paraId="41D1FF82" w14:textId="77777777" w:rsidR="001A187D" w:rsidRPr="002D5E97" w:rsidRDefault="001A187D" w:rsidP="009D62FB">
      <w:pPr>
        <w:pStyle w:val="Irodalomjegyzksor"/>
      </w:pPr>
      <w:r w:rsidRPr="001A187D">
        <w:t>https://developer.apple.com/library/ios/documentation/ToolsLanguages/Conceptual/Xcode_Overview/UnitTesting.html</w:t>
      </w:r>
    </w:p>
    <w:p w14:paraId="3043F4FF" w14:textId="77777777" w:rsidR="00B50CAA" w:rsidRPr="002D5E97" w:rsidRDefault="00B50CAA" w:rsidP="00B50CAA"/>
    <w:sectPr w:rsidR="00B50CAA" w:rsidRPr="002D5E97" w:rsidSect="00B87D2C">
      <w:headerReference w:type="even" r:id="rId19"/>
      <w:footerReference w:type="default" r:id="rId20"/>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FDE0E6" w14:textId="77777777" w:rsidR="00FD2AAF" w:rsidRDefault="00FD2AAF">
      <w:r>
        <w:separator/>
      </w:r>
    </w:p>
  </w:endnote>
  <w:endnote w:type="continuationSeparator" w:id="0">
    <w:p w14:paraId="2D0A213C" w14:textId="77777777" w:rsidR="00FD2AAF" w:rsidRDefault="00FD2A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Menlo">
    <w:panose1 w:val="020B0609030804020204"/>
    <w:charset w:val="00"/>
    <w:family w:val="auto"/>
    <w:pitch w:val="variable"/>
    <w:sig w:usb0="E60022FF" w:usb1="D200F9FB" w:usb2="02000028" w:usb3="00000000" w:csb0="000001D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3929D7" w14:textId="77777777" w:rsidR="00681E99" w:rsidRDefault="00681E99">
    <w:pPr>
      <w:jc w:val="righ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1C13" w14:textId="77777777" w:rsidR="0063585C" w:rsidRDefault="00C00B3C" w:rsidP="00C00B3C">
    <w:pPr>
      <w:pStyle w:val="Footer"/>
    </w:pPr>
    <w:r>
      <w:rPr>
        <w:rStyle w:val="PageNumber"/>
      </w:rPr>
      <w:tab/>
    </w:r>
    <w:r w:rsidR="0063585C">
      <w:rPr>
        <w:rStyle w:val="PageNumber"/>
      </w:rPr>
      <w:fldChar w:fldCharType="begin"/>
    </w:r>
    <w:r w:rsidR="0063585C">
      <w:rPr>
        <w:rStyle w:val="PageNumber"/>
      </w:rPr>
      <w:instrText xml:space="preserve"> PAGE </w:instrText>
    </w:r>
    <w:r w:rsidR="0063585C">
      <w:rPr>
        <w:rStyle w:val="PageNumber"/>
      </w:rPr>
      <w:fldChar w:fldCharType="separate"/>
    </w:r>
    <w:r w:rsidR="00C51A49">
      <w:rPr>
        <w:rStyle w:val="PageNumber"/>
        <w:noProof/>
      </w:rPr>
      <w:t>14</w:t>
    </w:r>
    <w:r w:rsidR="0063585C">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AE5342" w14:textId="77777777" w:rsidR="00FD2AAF" w:rsidRDefault="00FD2AAF">
      <w:r>
        <w:separator/>
      </w:r>
    </w:p>
  </w:footnote>
  <w:footnote w:type="continuationSeparator" w:id="0">
    <w:p w14:paraId="054472E4" w14:textId="77777777" w:rsidR="00FD2AAF" w:rsidRDefault="00FD2AAF">
      <w:r>
        <w:continuationSeparator/>
      </w:r>
    </w:p>
  </w:footnote>
  <w:footnote w:id="1">
    <w:p w14:paraId="3AF9E246" w14:textId="77777777" w:rsidR="00E77F24" w:rsidRDefault="00E77F24">
      <w:pPr>
        <w:pStyle w:val="FootnoteText"/>
      </w:pPr>
      <w:r>
        <w:rPr>
          <w:rStyle w:val="FootnoteReference"/>
        </w:rPr>
        <w:footnoteRef/>
      </w:r>
      <w:r>
        <w:t xml:space="preserve"> </w:t>
      </w:r>
      <w:r w:rsidRPr="00E77F24">
        <w:t>https://itunes.apple.com/hu/app/daily-account-manager-income/id1168406615?mt=8</w:t>
      </w:r>
    </w:p>
  </w:footnote>
  <w:footnote w:id="2">
    <w:p w14:paraId="1C694C9D" w14:textId="1AB6428C" w:rsidR="008A5BB8" w:rsidRDefault="008A5BB8">
      <w:pPr>
        <w:pStyle w:val="FootnoteText"/>
      </w:pPr>
      <w:r>
        <w:rPr>
          <w:rStyle w:val="FootnoteReference"/>
        </w:rPr>
        <w:footnoteRef/>
      </w:r>
      <w:r>
        <w:t xml:space="preserve"> </w:t>
      </w:r>
      <w:r w:rsidRPr="008A5BB8">
        <w:t>https://itunes.apple.com/hu/app/foreceipt-receipt-manager/id721048897?mt=8</w:t>
      </w:r>
    </w:p>
  </w:footnote>
  <w:footnote w:id="3">
    <w:p w14:paraId="626DB2CB" w14:textId="47EB15D1" w:rsidR="00154109" w:rsidRDefault="00154109">
      <w:pPr>
        <w:pStyle w:val="FootnoteText"/>
      </w:pPr>
      <w:r>
        <w:rPr>
          <w:rStyle w:val="FootnoteReference"/>
        </w:rPr>
        <w:footnoteRef/>
      </w:r>
      <w:r>
        <w:t xml:space="preserve"> </w:t>
      </w:r>
      <w:r w:rsidRPr="00154109">
        <w:t>https://itunes.apple.com/hu/app/toshl-finance-expense-tracker/id921590251?mt=8</w:t>
      </w:r>
    </w:p>
  </w:footnote>
  <w:footnote w:id="4">
    <w:p w14:paraId="62EBB19F" w14:textId="33796BBF" w:rsidR="00E262F4" w:rsidRDefault="00E262F4">
      <w:pPr>
        <w:pStyle w:val="FootnoteText"/>
      </w:pPr>
      <w:r>
        <w:rPr>
          <w:rStyle w:val="FootnoteReference"/>
        </w:rPr>
        <w:footnoteRef/>
      </w:r>
      <w:r>
        <w:t xml:space="preserve"> </w:t>
      </w:r>
      <w:r w:rsidRPr="00E262F4">
        <w:t>https://itunes.apple.com/hu/app/money-manager-pro-financial/id465646699?mt=8</w:t>
      </w:r>
    </w:p>
  </w:footnote>
  <w:footnote w:id="5">
    <w:p w14:paraId="756BF16C" w14:textId="1C25A186" w:rsidR="00311035" w:rsidRDefault="00311035">
      <w:pPr>
        <w:pStyle w:val="FootnoteText"/>
      </w:pPr>
      <w:r>
        <w:rPr>
          <w:rStyle w:val="FootnoteReference"/>
        </w:rPr>
        <w:footnoteRef/>
      </w:r>
      <w:r>
        <w:t xml:space="preserve"> </w:t>
      </w:r>
      <w:r w:rsidRPr="00311035">
        <w:t>https://itunes.apple.com/hu/app/quick-money-recorder-expense/id554067740?mt=8</w:t>
      </w:r>
    </w:p>
  </w:footnote>
  <w:footnote w:id="6">
    <w:p w14:paraId="452F6516" w14:textId="77777777" w:rsidR="004975BE" w:rsidRDefault="004975BE">
      <w:pPr>
        <w:pStyle w:val="FootnoteText"/>
      </w:pPr>
      <w:r>
        <w:rPr>
          <w:rStyle w:val="FootnoteReference"/>
        </w:rPr>
        <w:footnoteRef/>
      </w:r>
      <w:r>
        <w:t xml:space="preserve"> </w:t>
      </w:r>
      <w:r w:rsidRPr="004975BE">
        <w:t>https://itunes.apple.com/hu/app/buxfer-expense-tracker-budget/id312260980?mt=8</w:t>
      </w:r>
    </w:p>
  </w:footnote>
  <w:footnote w:id="7">
    <w:p w14:paraId="3AAFBC4B" w14:textId="77777777" w:rsidR="004975BE" w:rsidRDefault="004975BE">
      <w:pPr>
        <w:pStyle w:val="FootnoteText"/>
      </w:pPr>
      <w:r>
        <w:rPr>
          <w:rStyle w:val="FootnoteReference"/>
        </w:rPr>
        <w:footnoteRef/>
      </w:r>
      <w:r>
        <w:t xml:space="preserve"> </w:t>
      </w:r>
      <w:r w:rsidRPr="004975BE">
        <w:t>https://itunes.apple.com/hu/app/live-expenses-expense-tracker/id486195690?mt=8</w:t>
      </w:r>
    </w:p>
  </w:footnote>
  <w:footnote w:id="8">
    <w:p w14:paraId="16880C3B" w14:textId="781A71F5" w:rsidR="00C84650" w:rsidRDefault="00C84650">
      <w:pPr>
        <w:pStyle w:val="FootnoteText"/>
      </w:pPr>
      <w:r>
        <w:rPr>
          <w:rStyle w:val="FootnoteReference"/>
        </w:rPr>
        <w:footnoteRef/>
      </w:r>
      <w:r>
        <w:t xml:space="preserve"> </w:t>
      </w:r>
      <w:r w:rsidRPr="00C84650">
        <w:t>https://itunes.apple.com/hu/app/spender-money-management/id637562972?mt=8</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085EE6" w14:textId="77777777" w:rsidR="0063585C" w:rsidRDefault="0063585C"/>
  <w:p w14:paraId="5A2D4963" w14:textId="77777777" w:rsidR="0063585C" w:rsidRDefault="0063585C"/>
  <w:p w14:paraId="16653EC6" w14:textId="77777777" w:rsidR="0063585C" w:rsidRDefault="0063585C"/>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18A6236"/>
    <w:lvl w:ilvl="0">
      <w:start w:val="1"/>
      <w:numFmt w:val="decimal"/>
      <w:lvlText w:val="%1."/>
      <w:lvlJc w:val="left"/>
      <w:pPr>
        <w:tabs>
          <w:tab w:val="num" w:pos="1492"/>
        </w:tabs>
        <w:ind w:left="1492" w:hanging="360"/>
      </w:pPr>
    </w:lvl>
  </w:abstractNum>
  <w:abstractNum w:abstractNumId="1">
    <w:nsid w:val="FFFFFF7D"/>
    <w:multiLevelType w:val="singleLevel"/>
    <w:tmpl w:val="12A222D8"/>
    <w:lvl w:ilvl="0">
      <w:start w:val="1"/>
      <w:numFmt w:val="decimal"/>
      <w:lvlText w:val="%1."/>
      <w:lvlJc w:val="left"/>
      <w:pPr>
        <w:tabs>
          <w:tab w:val="num" w:pos="1209"/>
        </w:tabs>
        <w:ind w:left="1209" w:hanging="360"/>
      </w:pPr>
    </w:lvl>
  </w:abstractNum>
  <w:abstractNum w:abstractNumId="2">
    <w:nsid w:val="FFFFFF7E"/>
    <w:multiLevelType w:val="singleLevel"/>
    <w:tmpl w:val="1FBCD550"/>
    <w:lvl w:ilvl="0">
      <w:start w:val="1"/>
      <w:numFmt w:val="decimal"/>
      <w:lvlText w:val="%1."/>
      <w:lvlJc w:val="left"/>
      <w:pPr>
        <w:tabs>
          <w:tab w:val="num" w:pos="926"/>
        </w:tabs>
        <w:ind w:left="926" w:hanging="360"/>
      </w:pPr>
    </w:lvl>
  </w:abstractNum>
  <w:abstractNum w:abstractNumId="3">
    <w:nsid w:val="FFFFFF7F"/>
    <w:multiLevelType w:val="singleLevel"/>
    <w:tmpl w:val="A41063B2"/>
    <w:lvl w:ilvl="0">
      <w:start w:val="1"/>
      <w:numFmt w:val="decimal"/>
      <w:lvlText w:val="%1."/>
      <w:lvlJc w:val="left"/>
      <w:pPr>
        <w:tabs>
          <w:tab w:val="num" w:pos="643"/>
        </w:tabs>
        <w:ind w:left="643" w:hanging="360"/>
      </w:pPr>
    </w:lvl>
  </w:abstractNum>
  <w:abstractNum w:abstractNumId="4">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C3836EA"/>
    <w:lvl w:ilvl="0">
      <w:start w:val="1"/>
      <w:numFmt w:val="decimal"/>
      <w:lvlText w:val="%1."/>
      <w:lvlJc w:val="left"/>
      <w:pPr>
        <w:tabs>
          <w:tab w:val="num" w:pos="360"/>
        </w:tabs>
        <w:ind w:left="360" w:hanging="360"/>
      </w:pPr>
    </w:lvl>
  </w:abstractNum>
  <w:abstractNum w:abstractNumId="9">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03433DD9"/>
    <w:multiLevelType w:val="hybridMultilevel"/>
    <w:tmpl w:val="CC740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0D14799D"/>
    <w:multiLevelType w:val="hybridMultilevel"/>
    <w:tmpl w:val="88A4783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5EE0508"/>
    <w:multiLevelType w:val="multilevel"/>
    <w:tmpl w:val="418E4214"/>
    <w:numStyleLink w:val="tmutatszmozottlista"/>
  </w:abstractNum>
  <w:abstractNum w:abstractNumId="14">
    <w:nsid w:val="1B553818"/>
    <w:multiLevelType w:val="hybridMultilevel"/>
    <w:tmpl w:val="8C5040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nsid w:val="295B3422"/>
    <w:multiLevelType w:val="hybridMultilevel"/>
    <w:tmpl w:val="69C672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AFB19C6"/>
    <w:multiLevelType w:val="hybridMultilevel"/>
    <w:tmpl w:val="0E68F3AC"/>
    <w:lvl w:ilvl="0" w:tplc="0409000F">
      <w:start w:val="1"/>
      <w:numFmt w:val="decimal"/>
      <w:lvlText w:val="%1."/>
      <w:lvlJc w:val="left"/>
      <w:pPr>
        <w:ind w:left="1502" w:hanging="360"/>
      </w:pPr>
    </w:lvl>
    <w:lvl w:ilvl="1" w:tplc="04090019">
      <w:start w:val="1"/>
      <w:numFmt w:val="lowerLetter"/>
      <w:lvlText w:val="%2."/>
      <w:lvlJc w:val="left"/>
      <w:pPr>
        <w:ind w:left="2222" w:hanging="360"/>
      </w:pPr>
    </w:lvl>
    <w:lvl w:ilvl="2" w:tplc="0409001B" w:tentative="1">
      <w:start w:val="1"/>
      <w:numFmt w:val="lowerRoman"/>
      <w:lvlText w:val="%3."/>
      <w:lvlJc w:val="right"/>
      <w:pPr>
        <w:ind w:left="2942" w:hanging="180"/>
      </w:pPr>
    </w:lvl>
    <w:lvl w:ilvl="3" w:tplc="0409000F" w:tentative="1">
      <w:start w:val="1"/>
      <w:numFmt w:val="decimal"/>
      <w:lvlText w:val="%4."/>
      <w:lvlJc w:val="left"/>
      <w:pPr>
        <w:ind w:left="3662" w:hanging="360"/>
      </w:pPr>
    </w:lvl>
    <w:lvl w:ilvl="4" w:tplc="04090019" w:tentative="1">
      <w:start w:val="1"/>
      <w:numFmt w:val="lowerLetter"/>
      <w:lvlText w:val="%5."/>
      <w:lvlJc w:val="left"/>
      <w:pPr>
        <w:ind w:left="4382" w:hanging="360"/>
      </w:pPr>
    </w:lvl>
    <w:lvl w:ilvl="5" w:tplc="0409001B" w:tentative="1">
      <w:start w:val="1"/>
      <w:numFmt w:val="lowerRoman"/>
      <w:lvlText w:val="%6."/>
      <w:lvlJc w:val="right"/>
      <w:pPr>
        <w:ind w:left="5102" w:hanging="180"/>
      </w:pPr>
    </w:lvl>
    <w:lvl w:ilvl="6" w:tplc="0409000F" w:tentative="1">
      <w:start w:val="1"/>
      <w:numFmt w:val="decimal"/>
      <w:lvlText w:val="%7."/>
      <w:lvlJc w:val="left"/>
      <w:pPr>
        <w:ind w:left="5822" w:hanging="360"/>
      </w:pPr>
    </w:lvl>
    <w:lvl w:ilvl="7" w:tplc="04090019" w:tentative="1">
      <w:start w:val="1"/>
      <w:numFmt w:val="lowerLetter"/>
      <w:lvlText w:val="%8."/>
      <w:lvlJc w:val="left"/>
      <w:pPr>
        <w:ind w:left="6542" w:hanging="360"/>
      </w:pPr>
    </w:lvl>
    <w:lvl w:ilvl="8" w:tplc="0409001B" w:tentative="1">
      <w:start w:val="1"/>
      <w:numFmt w:val="lowerRoman"/>
      <w:lvlText w:val="%9."/>
      <w:lvlJc w:val="right"/>
      <w:pPr>
        <w:ind w:left="7262" w:hanging="180"/>
      </w:pPr>
    </w:lvl>
  </w:abstractNum>
  <w:abstractNum w:abstractNumId="18">
    <w:nsid w:val="2F7C7073"/>
    <w:multiLevelType w:val="hybridMultilevel"/>
    <w:tmpl w:val="6966F9F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01428E5"/>
    <w:multiLevelType w:val="hybridMultilevel"/>
    <w:tmpl w:val="1240A0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3520541"/>
    <w:multiLevelType w:val="hybridMultilevel"/>
    <w:tmpl w:val="A1F6D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nsid w:val="5722781A"/>
    <w:multiLevelType w:val="hybridMultilevel"/>
    <w:tmpl w:val="C07CCF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nsid w:val="6BBB2C90"/>
    <w:multiLevelType w:val="hybridMultilevel"/>
    <w:tmpl w:val="9DEAC9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5EF2A03"/>
    <w:multiLevelType w:val="hybridMultilevel"/>
    <w:tmpl w:val="DF1E3656"/>
    <w:lvl w:ilvl="0" w:tplc="04090001">
      <w:start w:val="1"/>
      <w:numFmt w:val="bullet"/>
      <w:lvlText w:val=""/>
      <w:lvlJc w:val="left"/>
      <w:pPr>
        <w:ind w:left="1507" w:hanging="360"/>
      </w:pPr>
      <w:rPr>
        <w:rFonts w:ascii="Symbol" w:hAnsi="Symbol" w:hint="default"/>
      </w:rPr>
    </w:lvl>
    <w:lvl w:ilvl="1" w:tplc="04090003">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31">
    <w:nsid w:val="799C3B84"/>
    <w:multiLevelType w:val="multilevel"/>
    <w:tmpl w:val="C356581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2">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31"/>
  </w:num>
  <w:num w:numId="3">
    <w:abstractNumId w:val="15"/>
  </w:num>
  <w:num w:numId="4">
    <w:abstractNumId w:val="24"/>
  </w:num>
  <w:num w:numId="5">
    <w:abstractNumId w:val="25"/>
  </w:num>
  <w:num w:numId="6">
    <w:abstractNumId w:val="26"/>
  </w:num>
  <w:num w:numId="7">
    <w:abstractNumId w:val="21"/>
  </w:num>
  <w:num w:numId="8">
    <w:abstractNumId w:val="13"/>
  </w:num>
  <w:num w:numId="9">
    <w:abstractNumId w:val="22"/>
  </w:num>
  <w:num w:numId="10">
    <w:abstractNumId w:val="32"/>
  </w:num>
  <w:num w:numId="11">
    <w:abstractNumId w:val="23"/>
  </w:num>
  <w:num w:numId="12">
    <w:abstractNumId w:val="28"/>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0"/>
  </w:num>
  <w:num w:numId="24">
    <w:abstractNumId w:val="12"/>
  </w:num>
  <w:num w:numId="25">
    <w:abstractNumId w:val="20"/>
  </w:num>
  <w:num w:numId="26">
    <w:abstractNumId w:val="29"/>
  </w:num>
  <w:num w:numId="27">
    <w:abstractNumId w:val="19"/>
  </w:num>
  <w:num w:numId="28">
    <w:abstractNumId w:val="16"/>
  </w:num>
  <w:num w:numId="29">
    <w:abstractNumId w:val="14"/>
  </w:num>
  <w:num w:numId="30">
    <w:abstractNumId w:val="27"/>
  </w:num>
  <w:num w:numId="31">
    <w:abstractNumId w:val="11"/>
  </w:num>
  <w:num w:numId="32">
    <w:abstractNumId w:val="18"/>
  </w:num>
  <w:num w:numId="33">
    <w:abstractNumId w:val="1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9"/>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3E62"/>
    <w:rsid w:val="000062F4"/>
    <w:rsid w:val="0001192F"/>
    <w:rsid w:val="00027456"/>
    <w:rsid w:val="000308C1"/>
    <w:rsid w:val="00061A96"/>
    <w:rsid w:val="000747AB"/>
    <w:rsid w:val="000A7483"/>
    <w:rsid w:val="000B53E0"/>
    <w:rsid w:val="000D4969"/>
    <w:rsid w:val="00153D48"/>
    <w:rsid w:val="00154109"/>
    <w:rsid w:val="00171054"/>
    <w:rsid w:val="00176114"/>
    <w:rsid w:val="001A0548"/>
    <w:rsid w:val="001A187D"/>
    <w:rsid w:val="001A31DA"/>
    <w:rsid w:val="001A57BC"/>
    <w:rsid w:val="001B570E"/>
    <w:rsid w:val="001C50D7"/>
    <w:rsid w:val="001E03B3"/>
    <w:rsid w:val="001E241B"/>
    <w:rsid w:val="00200224"/>
    <w:rsid w:val="002102C3"/>
    <w:rsid w:val="0021138E"/>
    <w:rsid w:val="00225786"/>
    <w:rsid w:val="00225F65"/>
    <w:rsid w:val="00227347"/>
    <w:rsid w:val="0023385E"/>
    <w:rsid w:val="00265CFB"/>
    <w:rsid w:val="00267677"/>
    <w:rsid w:val="00271938"/>
    <w:rsid w:val="002768C4"/>
    <w:rsid w:val="002841F9"/>
    <w:rsid w:val="002D0621"/>
    <w:rsid w:val="002D5E97"/>
    <w:rsid w:val="002D7DA9"/>
    <w:rsid w:val="002E1D2A"/>
    <w:rsid w:val="00302BB3"/>
    <w:rsid w:val="00306D12"/>
    <w:rsid w:val="00311035"/>
    <w:rsid w:val="00313013"/>
    <w:rsid w:val="00317029"/>
    <w:rsid w:val="00343481"/>
    <w:rsid w:val="00350AEC"/>
    <w:rsid w:val="00363359"/>
    <w:rsid w:val="0037381F"/>
    <w:rsid w:val="00373935"/>
    <w:rsid w:val="00393F8A"/>
    <w:rsid w:val="0039406E"/>
    <w:rsid w:val="003A4CDB"/>
    <w:rsid w:val="003B2DCD"/>
    <w:rsid w:val="003D6E94"/>
    <w:rsid w:val="003E5358"/>
    <w:rsid w:val="003E70B1"/>
    <w:rsid w:val="003F5425"/>
    <w:rsid w:val="00405578"/>
    <w:rsid w:val="00410924"/>
    <w:rsid w:val="00417156"/>
    <w:rsid w:val="00420FB1"/>
    <w:rsid w:val="00427D1E"/>
    <w:rsid w:val="004761A4"/>
    <w:rsid w:val="0048395A"/>
    <w:rsid w:val="004851C7"/>
    <w:rsid w:val="004975BE"/>
    <w:rsid w:val="00502A30"/>
    <w:rsid w:val="00520E08"/>
    <w:rsid w:val="005524FC"/>
    <w:rsid w:val="00575844"/>
    <w:rsid w:val="00576495"/>
    <w:rsid w:val="005B71B4"/>
    <w:rsid w:val="005D3443"/>
    <w:rsid w:val="005D37B7"/>
    <w:rsid w:val="005D51CA"/>
    <w:rsid w:val="005E01E0"/>
    <w:rsid w:val="005E0E9A"/>
    <w:rsid w:val="005E4927"/>
    <w:rsid w:val="0062185B"/>
    <w:rsid w:val="0063585C"/>
    <w:rsid w:val="00641018"/>
    <w:rsid w:val="0064365C"/>
    <w:rsid w:val="00646E98"/>
    <w:rsid w:val="00650C7C"/>
    <w:rsid w:val="00654BEF"/>
    <w:rsid w:val="00654DD6"/>
    <w:rsid w:val="00671BA9"/>
    <w:rsid w:val="00675281"/>
    <w:rsid w:val="0068187A"/>
    <w:rsid w:val="00681E99"/>
    <w:rsid w:val="00683C22"/>
    <w:rsid w:val="00692605"/>
    <w:rsid w:val="006930A1"/>
    <w:rsid w:val="006A1B7F"/>
    <w:rsid w:val="006A7BFF"/>
    <w:rsid w:val="006C0CFD"/>
    <w:rsid w:val="006D1C44"/>
    <w:rsid w:val="006D31B7"/>
    <w:rsid w:val="006D338C"/>
    <w:rsid w:val="006F512E"/>
    <w:rsid w:val="00700E3A"/>
    <w:rsid w:val="00706D42"/>
    <w:rsid w:val="00730B3C"/>
    <w:rsid w:val="00737632"/>
    <w:rsid w:val="00747017"/>
    <w:rsid w:val="00777C45"/>
    <w:rsid w:val="007866F6"/>
    <w:rsid w:val="007B7ACE"/>
    <w:rsid w:val="00802CE6"/>
    <w:rsid w:val="00810869"/>
    <w:rsid w:val="00815C0D"/>
    <w:rsid w:val="00816BCB"/>
    <w:rsid w:val="00833153"/>
    <w:rsid w:val="008407B1"/>
    <w:rsid w:val="00854BDC"/>
    <w:rsid w:val="008664BC"/>
    <w:rsid w:val="00887937"/>
    <w:rsid w:val="00892FE8"/>
    <w:rsid w:val="008A5BB8"/>
    <w:rsid w:val="008B07DC"/>
    <w:rsid w:val="008B6ECB"/>
    <w:rsid w:val="008C6A89"/>
    <w:rsid w:val="008E7228"/>
    <w:rsid w:val="0090541F"/>
    <w:rsid w:val="00913540"/>
    <w:rsid w:val="009379B6"/>
    <w:rsid w:val="00940CB1"/>
    <w:rsid w:val="00944A8E"/>
    <w:rsid w:val="0095262C"/>
    <w:rsid w:val="009635FF"/>
    <w:rsid w:val="00976428"/>
    <w:rsid w:val="00980047"/>
    <w:rsid w:val="0098532E"/>
    <w:rsid w:val="009B1AB8"/>
    <w:rsid w:val="009B7F6A"/>
    <w:rsid w:val="009C1C93"/>
    <w:rsid w:val="009D08ED"/>
    <w:rsid w:val="009D521F"/>
    <w:rsid w:val="009D62FB"/>
    <w:rsid w:val="009F5B45"/>
    <w:rsid w:val="00A0703A"/>
    <w:rsid w:val="00A34DC4"/>
    <w:rsid w:val="00A748CD"/>
    <w:rsid w:val="00A91559"/>
    <w:rsid w:val="00AB511F"/>
    <w:rsid w:val="00AD7869"/>
    <w:rsid w:val="00AE05C4"/>
    <w:rsid w:val="00AE2A6B"/>
    <w:rsid w:val="00AE2E35"/>
    <w:rsid w:val="00AE544D"/>
    <w:rsid w:val="00B10122"/>
    <w:rsid w:val="00B116F0"/>
    <w:rsid w:val="00B13FD0"/>
    <w:rsid w:val="00B148E1"/>
    <w:rsid w:val="00B4104A"/>
    <w:rsid w:val="00B45175"/>
    <w:rsid w:val="00B50CAA"/>
    <w:rsid w:val="00B61940"/>
    <w:rsid w:val="00B62139"/>
    <w:rsid w:val="00B825E9"/>
    <w:rsid w:val="00B82DFD"/>
    <w:rsid w:val="00B842C9"/>
    <w:rsid w:val="00B87D2C"/>
    <w:rsid w:val="00B96880"/>
    <w:rsid w:val="00BA66DE"/>
    <w:rsid w:val="00BB09A1"/>
    <w:rsid w:val="00BB4A05"/>
    <w:rsid w:val="00BB76E6"/>
    <w:rsid w:val="00BC4DF4"/>
    <w:rsid w:val="00BD0A91"/>
    <w:rsid w:val="00BD4609"/>
    <w:rsid w:val="00BF59EA"/>
    <w:rsid w:val="00C00B3C"/>
    <w:rsid w:val="00C25D52"/>
    <w:rsid w:val="00C2686E"/>
    <w:rsid w:val="00C31260"/>
    <w:rsid w:val="00C32842"/>
    <w:rsid w:val="00C47DBA"/>
    <w:rsid w:val="00C51A49"/>
    <w:rsid w:val="00C53F92"/>
    <w:rsid w:val="00C66D7B"/>
    <w:rsid w:val="00C73DEE"/>
    <w:rsid w:val="00C83F69"/>
    <w:rsid w:val="00C84650"/>
    <w:rsid w:val="00C94815"/>
    <w:rsid w:val="00C96FCB"/>
    <w:rsid w:val="00CB0882"/>
    <w:rsid w:val="00CC77AB"/>
    <w:rsid w:val="00CD0BE8"/>
    <w:rsid w:val="00CF60DB"/>
    <w:rsid w:val="00D07335"/>
    <w:rsid w:val="00D1632F"/>
    <w:rsid w:val="00D171E1"/>
    <w:rsid w:val="00D23BFC"/>
    <w:rsid w:val="00D429F2"/>
    <w:rsid w:val="00D4445E"/>
    <w:rsid w:val="00D46E51"/>
    <w:rsid w:val="00D523F6"/>
    <w:rsid w:val="00D53F5A"/>
    <w:rsid w:val="00D73F90"/>
    <w:rsid w:val="00D75669"/>
    <w:rsid w:val="00D81927"/>
    <w:rsid w:val="00D866ED"/>
    <w:rsid w:val="00D95E2C"/>
    <w:rsid w:val="00DD5E28"/>
    <w:rsid w:val="00DD6A58"/>
    <w:rsid w:val="00DE2356"/>
    <w:rsid w:val="00DF2439"/>
    <w:rsid w:val="00E00269"/>
    <w:rsid w:val="00E07EE4"/>
    <w:rsid w:val="00E262F4"/>
    <w:rsid w:val="00E42F0D"/>
    <w:rsid w:val="00E4495D"/>
    <w:rsid w:val="00E77F24"/>
    <w:rsid w:val="00E8385C"/>
    <w:rsid w:val="00E86A0C"/>
    <w:rsid w:val="00E95AA2"/>
    <w:rsid w:val="00EE1A1F"/>
    <w:rsid w:val="00EE2264"/>
    <w:rsid w:val="00EE69BD"/>
    <w:rsid w:val="00F050F9"/>
    <w:rsid w:val="00F22924"/>
    <w:rsid w:val="00F52C8B"/>
    <w:rsid w:val="00F9034D"/>
    <w:rsid w:val="00F91FC4"/>
    <w:rsid w:val="00FB2068"/>
    <w:rsid w:val="00FC262F"/>
    <w:rsid w:val="00FC7917"/>
    <w:rsid w:val="00FD2AAF"/>
    <w:rsid w:val="00FD31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2DA3E3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Note Level 1" w:semiHidden="1" w:uiPriority="99"/>
    <w:lsdException w:name="Note Level 2" w:uiPriority="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lsdException w:name="Colorful Grid" w:uiPriority="29"/>
    <w:lsdException w:name="Light Shading Accent 1" w:uiPriority="30"/>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lsdException w:name="Medium List 2 Accent 6" w:uiPriority="21"/>
    <w:lsdException w:name="Medium Grid 1 Accent 6" w:uiPriority="31"/>
    <w:lsdException w:name="Medium Grid 2 Accent 6" w:uiPriority="32"/>
    <w:lsdException w:name="Medium Grid 3 Accent 6" w:uiPriority="33"/>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0B3C"/>
    <w:pPr>
      <w:spacing w:after="120" w:line="360" w:lineRule="auto"/>
      <w:ind w:firstLine="720"/>
      <w:jc w:val="both"/>
    </w:pPr>
    <w:rPr>
      <w:sz w:val="24"/>
      <w:szCs w:val="24"/>
      <w:lang w:val="hu-HU"/>
    </w:rPr>
  </w:style>
  <w:style w:type="paragraph" w:styleId="Heading1">
    <w:name w:val="heading 1"/>
    <w:basedOn w:val="Normal"/>
    <w:next w:val="Normal"/>
    <w:autoRedefine/>
    <w:qFormat/>
    <w:pPr>
      <w:keepNext/>
      <w:pageBreakBefore/>
      <w:numPr>
        <w:numId w:val="2"/>
      </w:numPr>
      <w:spacing w:before="360" w:after="480"/>
      <w:outlineLvl w:val="0"/>
    </w:pPr>
    <w:rPr>
      <w:rFonts w:cs="Arial"/>
      <w:b/>
      <w:bCs/>
      <w:kern w:val="32"/>
      <w:sz w:val="36"/>
      <w:szCs w:val="32"/>
    </w:rPr>
  </w:style>
  <w:style w:type="paragraph" w:styleId="Heading2">
    <w:name w:val="heading 2"/>
    <w:basedOn w:val="Normal"/>
    <w:next w:val="Normal"/>
    <w:autoRedefine/>
    <w:qFormat/>
    <w:pPr>
      <w:keepNext/>
      <w:numPr>
        <w:ilvl w:val="1"/>
        <w:numId w:val="2"/>
      </w:numPr>
      <w:spacing w:before="240" w:after="60"/>
      <w:outlineLvl w:val="1"/>
    </w:pPr>
    <w:rPr>
      <w:rFonts w:cs="Arial"/>
      <w:b/>
      <w:bCs/>
      <w:iCs/>
      <w:sz w:val="32"/>
      <w:szCs w:val="28"/>
    </w:rPr>
  </w:style>
  <w:style w:type="paragraph" w:styleId="Heading3">
    <w:name w:val="heading 3"/>
    <w:basedOn w:val="Normal"/>
    <w:next w:val="Normal"/>
    <w:autoRedefine/>
    <w:qFormat/>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2"/>
      </w:numPr>
      <w:spacing w:before="240" w:after="6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9C1C93"/>
    <w:pPr>
      <w:keepLines/>
      <w:spacing w:before="120" w:after="420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semiHidden/>
    <w:rsid w:val="009C1C93"/>
    <w:pPr>
      <w:spacing w:after="0"/>
      <w:ind w:left="720" w:firstLine="0"/>
    </w:pPr>
  </w:style>
  <w:style w:type="paragraph" w:styleId="TOC5">
    <w:name w:val="toc 5"/>
    <w:basedOn w:val="Normal"/>
    <w:next w:val="Normal"/>
    <w:autoRedefine/>
    <w:semiHidden/>
    <w:rsid w:val="009C1C93"/>
    <w:pPr>
      <w:spacing w:after="0"/>
      <w:ind w:left="958" w:firstLine="0"/>
    </w:pPr>
  </w:style>
  <w:style w:type="paragraph" w:styleId="TOC6">
    <w:name w:val="toc 6"/>
    <w:basedOn w:val="Normal"/>
    <w:next w:val="Normal"/>
    <w:autoRedefine/>
    <w:semiHidden/>
    <w:rsid w:val="009C1C93"/>
    <w:pPr>
      <w:spacing w:after="0"/>
      <w:ind w:left="1202"/>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2841F9"/>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val="hu-HU"/>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BA66DE"/>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Menlo" w:hAnsi="Menlo" w:cs="Menlo"/>
      <w:color w:val="26474B"/>
      <w:sz w:val="22"/>
      <w:szCs w:val="22"/>
      <w:lang w:val="en-US"/>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targetScreenSz w:val="800x600"/>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s://en.wikipedia.org/wiki/IOS"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yperlink" Target="https://medium.com/ios-os-x-development/ios-architecture-patterns-ecba4c38de52#.mkod5pl0e" TargetMode="External"/><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8EF905-0DF4-7F4F-8742-90DB9BE14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D:\BME\Diplomamunka\tervezet\diptervsema2.dot</Template>
  <TotalTime>101</TotalTime>
  <Pages>29</Pages>
  <Words>4079</Words>
  <Characters>23256</Characters>
  <Application>Microsoft Macintosh Word</Application>
  <DocSecurity>0</DocSecurity>
  <Lines>193</Lines>
  <Paragraphs>54</Paragraphs>
  <ScaleCrop>false</ScaleCrop>
  <HeadingPairs>
    <vt:vector size="4" baseType="variant">
      <vt:variant>
        <vt:lpstr>Title</vt:lpstr>
      </vt:variant>
      <vt:variant>
        <vt:i4>1</vt:i4>
      </vt:variant>
      <vt:variant>
        <vt:lpstr>Headings</vt:lpstr>
      </vt:variant>
      <vt:variant>
        <vt:i4>34</vt:i4>
      </vt:variant>
    </vt:vector>
  </HeadingPairs>
  <TitlesOfParts>
    <vt:vector size="35" baseType="lpstr">
      <vt:lpstr>Elektronikus terelők</vt:lpstr>
      <vt:lpstr>Bevezetés</vt:lpstr>
      <vt:lpstr>    A probléma</vt:lpstr>
      <vt:lpstr>    Feladatkiírás és annak értelmezése</vt:lpstr>
      <vt:lpstr>    Előretekintés a dolgozatra</vt:lpstr>
      <vt:lpstr>A feladat</vt:lpstr>
      <vt:lpstr>    Motiváció</vt:lpstr>
      <vt:lpstr>    Létező megoldások feltérképezése</vt:lpstr>
      <vt:lpstr>    Funckionális specifikáció</vt:lpstr>
      <vt:lpstr>Piackutatás</vt:lpstr>
      <vt:lpstr>    Előre tekintés</vt:lpstr>
      <vt:lpstr>    Megoldások bemutatása és értékelése</vt:lpstr>
      <vt:lpstr>        ///Daily Account Manager (Day book) </vt:lpstr>
      <vt:lpstr>        ///Foreceipt </vt:lpstr>
      <vt:lpstr>        Tosh finance </vt:lpstr>
      <vt:lpstr>        ///Money Mgr. </vt:lpstr>
      <vt:lpstr>        ///Quick Money Recorder: Expense Budget Manager </vt:lpstr>
      <vt:lpstr>        Buxfer </vt:lpstr>
      <vt:lpstr>        TapToTrack </vt:lpstr>
      <vt:lpstr>        ///Spender </vt:lpstr>
      <vt:lpstr>Felhasznált technológiák</vt:lpstr>
      <vt:lpstr>    Kliens</vt:lpstr>
      <vt:lpstr>        iOS</vt:lpstr>
      <vt:lpstr>        iOS történeti hátter</vt:lpstr>
      <vt:lpstr>    Az alkalmazás felépítése</vt:lpstr>
      <vt:lpstr>Programozási minták</vt:lpstr>
      <vt:lpstr>    MVP</vt:lpstr>
      <vt:lpstr>        Az Apple megoldása - MVC</vt:lpstr>
      <vt:lpstr>        MVP – Model View Presenter</vt:lpstr>
      <vt:lpstr>    Singleton</vt:lpstr>
      <vt:lpstr>Tesztelés</vt:lpstr>
      <vt:lpstr>    Automatizált tesztelés</vt:lpstr>
      <vt:lpstr>    Tesztelés támogatása XCode-ban</vt:lpstr>
      <vt:lpstr>    Az XCTest keretrendszer</vt:lpstr>
      <vt:lpstr>Irodalomjegyzék</vt:lpstr>
    </vt:vector>
  </TitlesOfParts>
  <Manager>Dr. Érték Elek</Manager>
  <Company>Automatizálási és Alkalmazott Informatikai Tanszék</Company>
  <LinksUpToDate>false</LinksUpToDate>
  <CharactersWithSpaces>27281</CharactersWithSpaces>
  <SharedDoc>false</SharedDoc>
  <HLinks>
    <vt:vector size="60" baseType="variant">
      <vt:variant>
        <vt:i4>327711</vt:i4>
      </vt:variant>
      <vt:variant>
        <vt:i4>12</vt:i4>
      </vt:variant>
      <vt:variant>
        <vt:i4>0</vt:i4>
      </vt:variant>
      <vt:variant>
        <vt:i4>5</vt:i4>
      </vt:variant>
      <vt:variant>
        <vt:lpwstr>https://medium.com/ios-os-x-development/ios-architecture-patterns-ecba4c38de52</vt:lpwstr>
      </vt:variant>
      <vt:variant>
        <vt:lpwstr>.mkod5pl0e</vt:lpwstr>
      </vt:variant>
      <vt:variant>
        <vt:i4>4325486</vt:i4>
      </vt:variant>
      <vt:variant>
        <vt:i4>9</vt:i4>
      </vt:variant>
      <vt:variant>
        <vt:i4>0</vt:i4>
      </vt:variant>
      <vt:variant>
        <vt:i4>5</vt:i4>
      </vt:variant>
      <vt:variant>
        <vt:lpwstr>https://en.wikipedia.org/wiki/IOS</vt:lpwstr>
      </vt:variant>
      <vt:variant>
        <vt:lpwstr/>
      </vt:variant>
      <vt:variant>
        <vt:i4>7864339</vt:i4>
      </vt:variant>
      <vt:variant>
        <vt:i4>9022</vt:i4>
      </vt:variant>
      <vt:variant>
        <vt:i4>1025</vt:i4>
      </vt:variant>
      <vt:variant>
        <vt:i4>1</vt:i4>
      </vt:variant>
      <vt:variant>
        <vt:lpwstr>Szemelyes-penzugyi-asszisztens-alkalmazas-Feladatkiiras-1-2</vt:lpwstr>
      </vt:variant>
      <vt:variant>
        <vt:lpwstr/>
      </vt:variant>
      <vt:variant>
        <vt:i4>6160409</vt:i4>
      </vt:variant>
      <vt:variant>
        <vt:i4>14054</vt:i4>
      </vt:variant>
      <vt:variant>
        <vt:i4>1027</vt:i4>
      </vt:variant>
      <vt:variant>
        <vt:i4>1</vt:i4>
      </vt:variant>
      <vt:variant>
        <vt:lpwstr>daybook2</vt:lpwstr>
      </vt:variant>
      <vt:variant>
        <vt:lpwstr/>
      </vt:variant>
      <vt:variant>
        <vt:i4>6225945</vt:i4>
      </vt:variant>
      <vt:variant>
        <vt:i4>14056</vt:i4>
      </vt:variant>
      <vt:variant>
        <vt:i4>1028</vt:i4>
      </vt:variant>
      <vt:variant>
        <vt:i4>1</vt:i4>
      </vt:variant>
      <vt:variant>
        <vt:lpwstr>daybook3</vt:lpwstr>
      </vt:variant>
      <vt:variant>
        <vt:lpwstr/>
      </vt:variant>
      <vt:variant>
        <vt:i4>8126506</vt:i4>
      </vt:variant>
      <vt:variant>
        <vt:i4>22544</vt:i4>
      </vt:variant>
      <vt:variant>
        <vt:i4>1026</vt:i4>
      </vt:variant>
      <vt:variant>
        <vt:i4>1</vt:i4>
      </vt:variant>
      <vt:variant>
        <vt:lpwstr>1*E9A5fOrSr0yV</vt:lpwstr>
      </vt:variant>
      <vt:variant>
        <vt:lpwstr/>
      </vt:variant>
      <vt:variant>
        <vt:i4>2424953</vt:i4>
      </vt:variant>
      <vt:variant>
        <vt:i4>24161</vt:i4>
      </vt:variant>
      <vt:variant>
        <vt:i4>1029</vt:i4>
      </vt:variant>
      <vt:variant>
        <vt:i4>1</vt:i4>
      </vt:variant>
      <vt:variant>
        <vt:lpwstr>1*c0aGaDNX41qu</vt:lpwstr>
      </vt:variant>
      <vt:variant>
        <vt:lpwstr/>
      </vt:variant>
      <vt:variant>
        <vt:i4>327707</vt:i4>
      </vt:variant>
      <vt:variant>
        <vt:i4>25042</vt:i4>
      </vt:variant>
      <vt:variant>
        <vt:i4>1030</vt:i4>
      </vt:variant>
      <vt:variant>
        <vt:i4>1</vt:i4>
      </vt:variant>
      <vt:variant>
        <vt:lpwstr>1*PkWjDU0jqGJOB9</vt:lpwstr>
      </vt:variant>
      <vt:variant>
        <vt:lpwstr/>
      </vt:variant>
      <vt:variant>
        <vt:i4>4784208</vt:i4>
      </vt:variant>
      <vt:variant>
        <vt:i4>32876</vt:i4>
      </vt:variant>
      <vt:variant>
        <vt:i4>1031</vt:i4>
      </vt:variant>
      <vt:variant>
        <vt:i4>1</vt:i4>
      </vt:variant>
      <vt:variant>
        <vt:lpwstr>1*hKUCPEHg6TDz6g</vt:lpwstr>
      </vt:variant>
      <vt:variant>
        <vt:lpwstr/>
      </vt:variant>
      <vt:variant>
        <vt:i4>5177423</vt:i4>
      </vt:variant>
      <vt:variant>
        <vt:i4>51634</vt:i4>
      </vt:variant>
      <vt:variant>
        <vt:i4>1032</vt:i4>
      </vt:variant>
      <vt:variant>
        <vt:i4>1</vt:i4>
      </vt:variant>
      <vt:variant>
        <vt:lpwstr>XC_O_about_test_na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Az adatok átírása után a dokumentum egészére adjanak ki frissítést.</dc:description>
  <cp:lastModifiedBy>EDU_TXBW_7808@diakoffice.onmicrosoft.com</cp:lastModifiedBy>
  <cp:revision>4</cp:revision>
  <cp:lastPrinted>2002-07-08T12:51:00Z</cp:lastPrinted>
  <dcterms:created xsi:type="dcterms:W3CDTF">2016-11-21T14:46:00Z</dcterms:created>
  <dcterms:modified xsi:type="dcterms:W3CDTF">2016-11-21T20:31:00Z</dcterms:modified>
</cp:coreProperties>
</file>